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8E65E" w14:textId="77777777" w:rsidR="00AC5B59" w:rsidRPr="00AC5B59" w:rsidRDefault="00AC5B59" w:rsidP="00AC5B59">
      <w:r w:rsidRPr="00AC5B59">
        <w:t xml:space="preserve">Perfecto. Abajo tienes un </w:t>
      </w:r>
      <w:r w:rsidRPr="00AC5B59">
        <w:rPr>
          <w:b/>
          <w:bCs/>
        </w:rPr>
        <w:t>Notebook completo</w:t>
      </w:r>
      <w:r w:rsidRPr="00AC5B59">
        <w:t xml:space="preserve"> (copiar/pegar por celdas) para </w:t>
      </w:r>
      <w:r w:rsidRPr="00AC5B59">
        <w:rPr>
          <w:b/>
          <w:bCs/>
        </w:rPr>
        <w:t>EUR/USD 1H</w:t>
      </w:r>
      <w:r w:rsidRPr="00AC5B59">
        <w:t xml:space="preserve"> con:</w:t>
      </w:r>
    </w:p>
    <w:p w14:paraId="139A8961" w14:textId="77777777" w:rsidR="00AC5B59" w:rsidRPr="00AC5B59" w:rsidRDefault="00AC5B59" w:rsidP="00AC5B59">
      <w:pPr>
        <w:numPr>
          <w:ilvl w:val="0"/>
          <w:numId w:val="1"/>
        </w:numPr>
      </w:pPr>
      <w:r w:rsidRPr="00AC5B59">
        <w:t>descarga de datos (3 años)</w:t>
      </w:r>
    </w:p>
    <w:p w14:paraId="2A9510ED" w14:textId="77777777" w:rsidR="00AC5B59" w:rsidRPr="00AC5B59" w:rsidRDefault="00AC5B59" w:rsidP="00AC5B59">
      <w:pPr>
        <w:numPr>
          <w:ilvl w:val="0"/>
          <w:numId w:val="1"/>
        </w:numPr>
      </w:pPr>
      <w:proofErr w:type="spellStart"/>
      <w:r w:rsidRPr="00AC5B59">
        <w:t>features</w:t>
      </w:r>
      <w:proofErr w:type="spellEnd"/>
      <w:r w:rsidRPr="00AC5B59">
        <w:t xml:space="preserve"> sin fuga (“solo velas cerradas”)</w:t>
      </w:r>
    </w:p>
    <w:p w14:paraId="33B720E6" w14:textId="77777777" w:rsidR="00AC5B59" w:rsidRPr="00AC5B59" w:rsidRDefault="00AC5B59" w:rsidP="00AC5B59">
      <w:pPr>
        <w:numPr>
          <w:ilvl w:val="0"/>
          <w:numId w:val="1"/>
        </w:numPr>
      </w:pPr>
      <w:proofErr w:type="gramStart"/>
      <w:r w:rsidRPr="00AC5B59">
        <w:t>target</w:t>
      </w:r>
      <w:proofErr w:type="gramEnd"/>
      <w:r w:rsidRPr="00AC5B59">
        <w:t xml:space="preserve"> (próxima vela)</w:t>
      </w:r>
    </w:p>
    <w:p w14:paraId="1375F85D" w14:textId="77777777" w:rsidR="00AC5B59" w:rsidRPr="00AC5B59" w:rsidRDefault="00AC5B59" w:rsidP="00AC5B59">
      <w:pPr>
        <w:numPr>
          <w:ilvl w:val="0"/>
          <w:numId w:val="1"/>
        </w:numPr>
      </w:pPr>
      <w:r w:rsidRPr="00AC5B59">
        <w:t xml:space="preserve">validación temporal + </w:t>
      </w:r>
      <w:proofErr w:type="spellStart"/>
      <w:r w:rsidRPr="00AC5B59">
        <w:t>walk</w:t>
      </w:r>
      <w:proofErr w:type="spellEnd"/>
      <w:r w:rsidRPr="00AC5B59">
        <w:t>-forward opcional</w:t>
      </w:r>
    </w:p>
    <w:p w14:paraId="2FC5D556" w14:textId="77777777" w:rsidR="00AC5B59" w:rsidRPr="00AC5B59" w:rsidRDefault="00AC5B59" w:rsidP="00AC5B59">
      <w:pPr>
        <w:numPr>
          <w:ilvl w:val="0"/>
          <w:numId w:val="1"/>
        </w:numPr>
      </w:pPr>
      <w:r w:rsidRPr="00AC5B59">
        <w:t xml:space="preserve">modelo </w:t>
      </w:r>
      <w:proofErr w:type="spellStart"/>
      <w:r w:rsidRPr="00AC5B59">
        <w:t>baseline</w:t>
      </w:r>
      <w:proofErr w:type="spellEnd"/>
      <w:r w:rsidRPr="00AC5B59">
        <w:t xml:space="preserve"> + </w:t>
      </w:r>
      <w:proofErr w:type="spellStart"/>
      <w:r w:rsidRPr="00AC5B59">
        <w:t>Gradient</w:t>
      </w:r>
      <w:proofErr w:type="spellEnd"/>
      <w:r w:rsidRPr="00AC5B59">
        <w:t xml:space="preserve"> </w:t>
      </w:r>
      <w:proofErr w:type="spellStart"/>
      <w:r w:rsidRPr="00AC5B59">
        <w:t>Boosting</w:t>
      </w:r>
      <w:proofErr w:type="spellEnd"/>
    </w:p>
    <w:p w14:paraId="53961E01" w14:textId="77777777" w:rsidR="00AC5B59" w:rsidRPr="00AC5B59" w:rsidRDefault="00AC5B59" w:rsidP="00AC5B59">
      <w:pPr>
        <w:numPr>
          <w:ilvl w:val="0"/>
          <w:numId w:val="1"/>
        </w:numPr>
      </w:pPr>
      <w:proofErr w:type="spellStart"/>
      <w:r w:rsidRPr="00AC5B59">
        <w:rPr>
          <w:b/>
          <w:bCs/>
        </w:rPr>
        <w:t>backtest</w:t>
      </w:r>
      <w:proofErr w:type="spellEnd"/>
      <w:r w:rsidRPr="00AC5B59">
        <w:rPr>
          <w:b/>
          <w:bCs/>
        </w:rPr>
        <w:t xml:space="preserve"> más realista con costos</w:t>
      </w:r>
      <w:r w:rsidRPr="00AC5B59">
        <w:t xml:space="preserve"> (spread + comisión + </w:t>
      </w:r>
      <w:proofErr w:type="spellStart"/>
      <w:r w:rsidRPr="00AC5B59">
        <w:t>slippage</w:t>
      </w:r>
      <w:proofErr w:type="spellEnd"/>
      <w:r w:rsidRPr="00AC5B59">
        <w:t>)</w:t>
      </w:r>
    </w:p>
    <w:p w14:paraId="4109FD6E" w14:textId="77777777" w:rsidR="00AC5B59" w:rsidRPr="00AC5B59" w:rsidRDefault="00AC5B59" w:rsidP="00AC5B59">
      <w:pPr>
        <w:numPr>
          <w:ilvl w:val="0"/>
          <w:numId w:val="1"/>
        </w:numPr>
      </w:pPr>
      <w:r w:rsidRPr="00AC5B59">
        <w:t>métricas de trading (</w:t>
      </w:r>
      <w:proofErr w:type="spellStart"/>
      <w:r w:rsidRPr="00AC5B59">
        <w:t>equity</w:t>
      </w:r>
      <w:proofErr w:type="spellEnd"/>
      <w:r w:rsidRPr="00AC5B59">
        <w:t xml:space="preserve">, CAGR </w:t>
      </w:r>
      <w:proofErr w:type="spellStart"/>
      <w:r w:rsidRPr="00AC5B59">
        <w:t>aprox</w:t>
      </w:r>
      <w:proofErr w:type="spellEnd"/>
      <w:r w:rsidRPr="00AC5B59">
        <w:t xml:space="preserve">, </w:t>
      </w:r>
      <w:proofErr w:type="spellStart"/>
      <w:r w:rsidRPr="00AC5B59">
        <w:t>max</w:t>
      </w:r>
      <w:proofErr w:type="spellEnd"/>
      <w:r w:rsidRPr="00AC5B59">
        <w:t xml:space="preserve"> </w:t>
      </w:r>
      <w:proofErr w:type="spellStart"/>
      <w:r w:rsidRPr="00AC5B59">
        <w:t>drawdown</w:t>
      </w:r>
      <w:proofErr w:type="spellEnd"/>
      <w:r w:rsidRPr="00AC5B59">
        <w:t xml:space="preserve">, Sharpe </w:t>
      </w:r>
      <w:proofErr w:type="spellStart"/>
      <w:r w:rsidRPr="00AC5B59">
        <w:t>aprox</w:t>
      </w:r>
      <w:proofErr w:type="spellEnd"/>
      <w:r w:rsidRPr="00AC5B59">
        <w:t>)</w:t>
      </w:r>
    </w:p>
    <w:p w14:paraId="374C4279" w14:textId="77777777" w:rsidR="00AC5B59" w:rsidRPr="00AC5B59" w:rsidRDefault="00AC5B59" w:rsidP="00AC5B59">
      <w:r w:rsidRPr="00AC5B59">
        <w:t xml:space="preserve">Nota: esto es para </w:t>
      </w:r>
      <w:r w:rsidRPr="00AC5B59">
        <w:rPr>
          <w:b/>
          <w:bCs/>
        </w:rPr>
        <w:t>aprender el pipeline</w:t>
      </w:r>
      <w:r w:rsidRPr="00AC5B59">
        <w:t>. No es consejo financiero.</w:t>
      </w:r>
    </w:p>
    <w:p w14:paraId="039EE9D0" w14:textId="77777777" w:rsidR="00AC5B59" w:rsidRPr="00AC5B59" w:rsidRDefault="00000000" w:rsidP="00AC5B59">
      <w:r>
        <w:pict w14:anchorId="5C346361">
          <v:rect id="_x0000_i1025" style="width:0;height:1.5pt" o:hralign="center" o:hrstd="t" o:hr="t" fillcolor="#a0a0a0" stroked="f"/>
        </w:pict>
      </w:r>
    </w:p>
    <w:p w14:paraId="027C797A" w14:textId="77777777" w:rsidR="00AC5B59" w:rsidRPr="00AC5B59" w:rsidRDefault="00AC5B59" w:rsidP="00AC5B59">
      <w:pPr>
        <w:rPr>
          <w:b/>
          <w:bCs/>
        </w:rPr>
      </w:pPr>
      <w:r w:rsidRPr="00AC5B59">
        <w:rPr>
          <w:b/>
          <w:bCs/>
        </w:rPr>
        <w:t>0) Instalación (una vez)</w:t>
      </w:r>
    </w:p>
    <w:p w14:paraId="7C4CF789" w14:textId="77777777" w:rsidR="00AC5B59" w:rsidRPr="00AC5B59" w:rsidRDefault="00AC5B59" w:rsidP="00AC5B59">
      <w:proofErr w:type="spellStart"/>
      <w:r w:rsidRPr="00AC5B59">
        <w:t>pip</w:t>
      </w:r>
      <w:proofErr w:type="spellEnd"/>
      <w:r w:rsidRPr="00AC5B59">
        <w:t xml:space="preserve"> </w:t>
      </w:r>
      <w:proofErr w:type="spellStart"/>
      <w:r w:rsidRPr="00AC5B59">
        <w:t>install</w:t>
      </w:r>
      <w:proofErr w:type="spellEnd"/>
      <w:r w:rsidRPr="00AC5B59">
        <w:t xml:space="preserve"> </w:t>
      </w:r>
      <w:proofErr w:type="spellStart"/>
      <w:r w:rsidRPr="00AC5B59">
        <w:t>yfinance</w:t>
      </w:r>
      <w:proofErr w:type="spellEnd"/>
      <w:r w:rsidRPr="00AC5B59">
        <w:t xml:space="preserve"> pandas </w:t>
      </w:r>
      <w:proofErr w:type="spellStart"/>
      <w:r w:rsidRPr="00AC5B59">
        <w:t>numpy</w:t>
      </w:r>
      <w:proofErr w:type="spellEnd"/>
      <w:r w:rsidRPr="00AC5B59">
        <w:t xml:space="preserve"> </w:t>
      </w:r>
      <w:proofErr w:type="spellStart"/>
      <w:r w:rsidRPr="00AC5B59">
        <w:t>scikit-learn</w:t>
      </w:r>
      <w:proofErr w:type="spellEnd"/>
      <w:r w:rsidRPr="00AC5B59">
        <w:t xml:space="preserve"> </w:t>
      </w:r>
      <w:proofErr w:type="spellStart"/>
      <w:r w:rsidRPr="00AC5B59">
        <w:t>matplotlib</w:t>
      </w:r>
      <w:proofErr w:type="spellEnd"/>
    </w:p>
    <w:p w14:paraId="2FC14825" w14:textId="77777777" w:rsidR="00AC5B59" w:rsidRPr="00AC5B59" w:rsidRDefault="00000000" w:rsidP="00AC5B59">
      <w:r>
        <w:pict w14:anchorId="60D56CA8">
          <v:rect id="_x0000_i1026" style="width:0;height:1.5pt" o:hralign="center" o:hrstd="t" o:hr="t" fillcolor="#a0a0a0" stroked="f"/>
        </w:pict>
      </w:r>
    </w:p>
    <w:p w14:paraId="24F98A49" w14:textId="77777777" w:rsidR="00AC5B59" w:rsidRPr="00AC5B59" w:rsidRDefault="00AC5B59" w:rsidP="00AC5B59">
      <w:pPr>
        <w:rPr>
          <w:b/>
          <w:bCs/>
        </w:rPr>
      </w:pPr>
      <w:r w:rsidRPr="00AC5B59">
        <w:rPr>
          <w:b/>
          <w:bCs/>
        </w:rPr>
        <w:t>1) Descargar datos EURUSD 1H (3 años)</w:t>
      </w:r>
    </w:p>
    <w:p w14:paraId="143ADA01" w14:textId="77777777" w:rsidR="00AC5B59" w:rsidRPr="00AC5B59" w:rsidRDefault="00AC5B59" w:rsidP="00AC5B59">
      <w:proofErr w:type="spellStart"/>
      <w:r w:rsidRPr="00AC5B59">
        <w:t>import</w:t>
      </w:r>
      <w:proofErr w:type="spellEnd"/>
      <w:r w:rsidRPr="00AC5B59">
        <w:t xml:space="preserve"> </w:t>
      </w:r>
      <w:proofErr w:type="spellStart"/>
      <w:r w:rsidRPr="00AC5B59">
        <w:t>yfinance</w:t>
      </w:r>
      <w:proofErr w:type="spellEnd"/>
      <w:r w:rsidRPr="00AC5B59">
        <w:t xml:space="preserve"> as </w:t>
      </w:r>
      <w:proofErr w:type="spellStart"/>
      <w:r w:rsidRPr="00AC5B59">
        <w:t>yf</w:t>
      </w:r>
      <w:proofErr w:type="spellEnd"/>
    </w:p>
    <w:p w14:paraId="30CA16C8" w14:textId="77777777" w:rsidR="00AC5B59" w:rsidRPr="00AC5B59" w:rsidRDefault="00AC5B59" w:rsidP="00AC5B59">
      <w:proofErr w:type="spellStart"/>
      <w:r w:rsidRPr="00AC5B59">
        <w:t>import</w:t>
      </w:r>
      <w:proofErr w:type="spellEnd"/>
      <w:r w:rsidRPr="00AC5B59">
        <w:t xml:space="preserve"> pandas as </w:t>
      </w:r>
      <w:proofErr w:type="spellStart"/>
      <w:r w:rsidRPr="00AC5B59">
        <w:t>pd</w:t>
      </w:r>
      <w:proofErr w:type="spellEnd"/>
    </w:p>
    <w:p w14:paraId="53D8B5E5" w14:textId="77777777" w:rsidR="00AC5B59" w:rsidRPr="00AC5B59" w:rsidRDefault="00AC5B59" w:rsidP="00AC5B59">
      <w:proofErr w:type="spellStart"/>
      <w:r w:rsidRPr="00AC5B59">
        <w:t>import</w:t>
      </w:r>
      <w:proofErr w:type="spellEnd"/>
      <w:r w:rsidRPr="00AC5B59">
        <w:t xml:space="preserve"> </w:t>
      </w:r>
      <w:proofErr w:type="spellStart"/>
      <w:r w:rsidRPr="00AC5B59">
        <w:t>numpy</w:t>
      </w:r>
      <w:proofErr w:type="spellEnd"/>
      <w:r w:rsidRPr="00AC5B59">
        <w:t xml:space="preserve"> as </w:t>
      </w:r>
      <w:proofErr w:type="spellStart"/>
      <w:r w:rsidRPr="00AC5B59">
        <w:t>np</w:t>
      </w:r>
      <w:proofErr w:type="spellEnd"/>
    </w:p>
    <w:p w14:paraId="3BC6F7B8" w14:textId="77777777" w:rsidR="00AC5B59" w:rsidRPr="00AC5B59" w:rsidRDefault="00AC5B59" w:rsidP="00AC5B59"/>
    <w:p w14:paraId="5B1A2C67" w14:textId="77777777" w:rsidR="00AC5B59" w:rsidRPr="00AC5B59" w:rsidRDefault="00AC5B59" w:rsidP="00AC5B59">
      <w:r w:rsidRPr="00AC5B59">
        <w:t>symbol = "EURUSD=X"</w:t>
      </w:r>
    </w:p>
    <w:p w14:paraId="16264E1A" w14:textId="77777777" w:rsidR="00AC5B59" w:rsidRPr="00AC5B59" w:rsidRDefault="00AC5B59" w:rsidP="00AC5B59">
      <w:proofErr w:type="spellStart"/>
      <w:r w:rsidRPr="00AC5B59">
        <w:t>df</w:t>
      </w:r>
      <w:proofErr w:type="spellEnd"/>
      <w:r w:rsidRPr="00AC5B59">
        <w:t xml:space="preserve"> = </w:t>
      </w:r>
      <w:proofErr w:type="spellStart"/>
      <w:proofErr w:type="gramStart"/>
      <w:r w:rsidRPr="00AC5B59">
        <w:t>yf.download</w:t>
      </w:r>
      <w:proofErr w:type="spellEnd"/>
      <w:proofErr w:type="gramEnd"/>
      <w:r w:rsidRPr="00AC5B59">
        <w:t xml:space="preserve">(symbol, </w:t>
      </w:r>
      <w:proofErr w:type="spellStart"/>
      <w:r w:rsidRPr="00AC5B59">
        <w:t>period</w:t>
      </w:r>
      <w:proofErr w:type="spellEnd"/>
      <w:r w:rsidRPr="00AC5B59">
        <w:t xml:space="preserve">="3y", </w:t>
      </w:r>
      <w:proofErr w:type="spellStart"/>
      <w:r w:rsidRPr="00AC5B59">
        <w:t>interval</w:t>
      </w:r>
      <w:proofErr w:type="spellEnd"/>
      <w:r w:rsidRPr="00AC5B59">
        <w:t xml:space="preserve">="1h", </w:t>
      </w:r>
      <w:proofErr w:type="spellStart"/>
      <w:r w:rsidRPr="00AC5B59">
        <w:t>auto_adjust</w:t>
      </w:r>
      <w:proofErr w:type="spellEnd"/>
      <w:r w:rsidRPr="00AC5B59">
        <w:t xml:space="preserve">=False, </w:t>
      </w:r>
      <w:proofErr w:type="spellStart"/>
      <w:r w:rsidRPr="00AC5B59">
        <w:t>progress</w:t>
      </w:r>
      <w:proofErr w:type="spellEnd"/>
      <w:r w:rsidRPr="00AC5B59">
        <w:t>=False)</w:t>
      </w:r>
    </w:p>
    <w:p w14:paraId="568EF763" w14:textId="77777777" w:rsidR="00AC5B59" w:rsidRPr="00AC5B59" w:rsidRDefault="00AC5B59" w:rsidP="00AC5B59"/>
    <w:p w14:paraId="45B576CB" w14:textId="77777777" w:rsidR="00AC5B59" w:rsidRPr="00AC5B59" w:rsidRDefault="00AC5B59" w:rsidP="00AC5B59">
      <w:r w:rsidRPr="00AC5B59">
        <w:t># Normaliza columnas</w:t>
      </w:r>
    </w:p>
    <w:p w14:paraId="5D9B1DD0" w14:textId="77777777" w:rsidR="00AC5B59" w:rsidRPr="00AC5B59" w:rsidRDefault="00AC5B59" w:rsidP="00AC5B59">
      <w:proofErr w:type="spellStart"/>
      <w:r w:rsidRPr="00AC5B59">
        <w:t>df</w:t>
      </w:r>
      <w:proofErr w:type="spellEnd"/>
      <w:r w:rsidRPr="00AC5B59">
        <w:t xml:space="preserve"> = </w:t>
      </w:r>
      <w:proofErr w:type="spellStart"/>
      <w:proofErr w:type="gramStart"/>
      <w:r w:rsidRPr="00AC5B59">
        <w:t>df.rename</w:t>
      </w:r>
      <w:proofErr w:type="spellEnd"/>
      <w:proofErr w:type="gramEnd"/>
      <w:r w:rsidRPr="00AC5B59">
        <w:t>(</w:t>
      </w:r>
      <w:proofErr w:type="spellStart"/>
      <w:r w:rsidRPr="00AC5B59">
        <w:t>columns</w:t>
      </w:r>
      <w:proofErr w:type="spellEnd"/>
      <w:r w:rsidRPr="00AC5B59">
        <w:t>=</w:t>
      </w:r>
      <w:proofErr w:type="spellStart"/>
      <w:proofErr w:type="gramStart"/>
      <w:r w:rsidRPr="00AC5B59">
        <w:t>str.lower</w:t>
      </w:r>
      <w:proofErr w:type="spellEnd"/>
      <w:r w:rsidRPr="00AC5B59">
        <w:t>)  #</w:t>
      </w:r>
      <w:proofErr w:type="gramEnd"/>
      <w:r w:rsidRPr="00AC5B59">
        <w:t xml:space="preserve"> open </w:t>
      </w:r>
      <w:proofErr w:type="spellStart"/>
      <w:r w:rsidRPr="00AC5B59">
        <w:t>high</w:t>
      </w:r>
      <w:proofErr w:type="spellEnd"/>
      <w:r w:rsidRPr="00AC5B59">
        <w:t xml:space="preserve"> </w:t>
      </w:r>
      <w:proofErr w:type="spellStart"/>
      <w:r w:rsidRPr="00AC5B59">
        <w:t>low</w:t>
      </w:r>
      <w:proofErr w:type="spellEnd"/>
      <w:r w:rsidRPr="00AC5B59">
        <w:t xml:space="preserve"> </w:t>
      </w:r>
      <w:proofErr w:type="spellStart"/>
      <w:r w:rsidRPr="00AC5B59">
        <w:t>close</w:t>
      </w:r>
      <w:proofErr w:type="spellEnd"/>
      <w:r w:rsidRPr="00AC5B59">
        <w:t xml:space="preserve"> </w:t>
      </w:r>
      <w:proofErr w:type="spellStart"/>
      <w:r w:rsidRPr="00AC5B59">
        <w:t>adj</w:t>
      </w:r>
      <w:proofErr w:type="spellEnd"/>
      <w:r w:rsidRPr="00AC5B59">
        <w:t xml:space="preserve"> </w:t>
      </w:r>
      <w:proofErr w:type="spellStart"/>
      <w:r w:rsidRPr="00AC5B59">
        <w:t>close</w:t>
      </w:r>
      <w:proofErr w:type="spellEnd"/>
      <w:r w:rsidRPr="00AC5B59">
        <w:t xml:space="preserve"> </w:t>
      </w:r>
      <w:proofErr w:type="spellStart"/>
      <w:r w:rsidRPr="00AC5B59">
        <w:t>volume</w:t>
      </w:r>
      <w:proofErr w:type="spellEnd"/>
    </w:p>
    <w:p w14:paraId="22D3AD20" w14:textId="77777777" w:rsidR="00AC5B59" w:rsidRPr="00AC5B59" w:rsidRDefault="00AC5B59" w:rsidP="00AC5B59">
      <w:proofErr w:type="spellStart"/>
      <w:r w:rsidRPr="00AC5B59">
        <w:t>df</w:t>
      </w:r>
      <w:proofErr w:type="spellEnd"/>
      <w:r w:rsidRPr="00AC5B59">
        <w:t xml:space="preserve"> = </w:t>
      </w:r>
      <w:proofErr w:type="spellStart"/>
      <w:proofErr w:type="gramStart"/>
      <w:r w:rsidRPr="00AC5B59">
        <w:t>df.dropna</w:t>
      </w:r>
      <w:proofErr w:type="spellEnd"/>
      <w:proofErr w:type="gramEnd"/>
      <w:r w:rsidRPr="00AC5B59">
        <w:t>(</w:t>
      </w:r>
      <w:proofErr w:type="gramStart"/>
      <w:r w:rsidRPr="00AC5B59">
        <w:t>).</w:t>
      </w:r>
      <w:proofErr w:type="spellStart"/>
      <w:r w:rsidRPr="00AC5B59">
        <w:t>copy</w:t>
      </w:r>
      <w:proofErr w:type="spellEnd"/>
      <w:proofErr w:type="gramEnd"/>
      <w:r w:rsidRPr="00AC5B59">
        <w:t>()</w:t>
      </w:r>
    </w:p>
    <w:p w14:paraId="2DA56211" w14:textId="77777777" w:rsidR="00AC5B59" w:rsidRPr="00AC5B59" w:rsidRDefault="00AC5B59" w:rsidP="00AC5B59"/>
    <w:p w14:paraId="3CAFFDEB" w14:textId="77777777" w:rsidR="00AC5B59" w:rsidRPr="00AC5B59" w:rsidRDefault="00AC5B59" w:rsidP="00AC5B59">
      <w:proofErr w:type="spellStart"/>
      <w:proofErr w:type="gramStart"/>
      <w:r w:rsidRPr="00AC5B59">
        <w:t>df.head</w:t>
      </w:r>
      <w:proofErr w:type="spellEnd"/>
      <w:proofErr w:type="gramEnd"/>
      <w:r w:rsidRPr="00AC5B59">
        <w:t xml:space="preserve">(), </w:t>
      </w:r>
      <w:proofErr w:type="spellStart"/>
      <w:proofErr w:type="gramStart"/>
      <w:r w:rsidRPr="00AC5B59">
        <w:t>df.tail</w:t>
      </w:r>
      <w:proofErr w:type="spellEnd"/>
      <w:proofErr w:type="gramEnd"/>
      <w:r w:rsidRPr="00AC5B59">
        <w:t xml:space="preserve">(), </w:t>
      </w:r>
      <w:proofErr w:type="spellStart"/>
      <w:proofErr w:type="gramStart"/>
      <w:r w:rsidRPr="00AC5B59">
        <w:t>df.shape</w:t>
      </w:r>
      <w:proofErr w:type="spellEnd"/>
      <w:proofErr w:type="gramEnd"/>
    </w:p>
    <w:p w14:paraId="46ACEEBF" w14:textId="77777777" w:rsidR="00AC5B59" w:rsidRPr="00AC5B59" w:rsidRDefault="00000000" w:rsidP="00AC5B59">
      <w:r>
        <w:pict w14:anchorId="76B662DD">
          <v:rect id="_x0000_i1027" style="width:0;height:1.5pt" o:hralign="center" o:hrstd="t" o:hr="t" fillcolor="#a0a0a0" stroked="f"/>
        </w:pict>
      </w:r>
    </w:p>
    <w:p w14:paraId="734FEF13" w14:textId="77777777" w:rsidR="00AC5B59" w:rsidRPr="00AC5B59" w:rsidRDefault="00AC5B59" w:rsidP="00AC5B59">
      <w:pPr>
        <w:rPr>
          <w:b/>
          <w:bCs/>
        </w:rPr>
      </w:pPr>
      <w:r w:rsidRPr="00AC5B59">
        <w:rPr>
          <w:b/>
          <w:bCs/>
        </w:rPr>
        <w:t xml:space="preserve">2) Limpieza básica + </w:t>
      </w:r>
      <w:proofErr w:type="spellStart"/>
      <w:r w:rsidRPr="00AC5B59">
        <w:rPr>
          <w:b/>
          <w:bCs/>
        </w:rPr>
        <w:t>checks</w:t>
      </w:r>
      <w:proofErr w:type="spellEnd"/>
    </w:p>
    <w:p w14:paraId="5C939600" w14:textId="77777777" w:rsidR="00AC5B59" w:rsidRPr="00AC5B59" w:rsidRDefault="00AC5B59" w:rsidP="00AC5B59">
      <w:r w:rsidRPr="00AC5B59">
        <w:t># Quitar velas inválidas (muy raro, pero buena práctica)</w:t>
      </w:r>
    </w:p>
    <w:p w14:paraId="24EE5FA2" w14:textId="77777777" w:rsidR="00AC5B59" w:rsidRPr="00AC5B59" w:rsidRDefault="00AC5B59" w:rsidP="00AC5B59">
      <w:proofErr w:type="spellStart"/>
      <w:r w:rsidRPr="00AC5B59">
        <w:t>df</w:t>
      </w:r>
      <w:proofErr w:type="spellEnd"/>
      <w:r w:rsidRPr="00AC5B59">
        <w:t xml:space="preserve"> = </w:t>
      </w:r>
      <w:proofErr w:type="spellStart"/>
      <w:r w:rsidRPr="00AC5B59">
        <w:t>df</w:t>
      </w:r>
      <w:proofErr w:type="spellEnd"/>
      <w:r w:rsidRPr="00AC5B59">
        <w:t>[(</w:t>
      </w:r>
      <w:proofErr w:type="spellStart"/>
      <w:r w:rsidRPr="00AC5B59">
        <w:t>df</w:t>
      </w:r>
      <w:proofErr w:type="spellEnd"/>
      <w:r w:rsidRPr="00AC5B59">
        <w:t>["</w:t>
      </w:r>
      <w:proofErr w:type="spellStart"/>
      <w:r w:rsidRPr="00AC5B59">
        <w:t>high</w:t>
      </w:r>
      <w:proofErr w:type="spellEnd"/>
      <w:r w:rsidRPr="00AC5B59">
        <w:t xml:space="preserve">"] &gt;= </w:t>
      </w:r>
      <w:proofErr w:type="spellStart"/>
      <w:r w:rsidRPr="00AC5B59">
        <w:t>df</w:t>
      </w:r>
      <w:proofErr w:type="spellEnd"/>
      <w:r w:rsidRPr="00AC5B59">
        <w:t>["</w:t>
      </w:r>
      <w:proofErr w:type="spellStart"/>
      <w:r w:rsidRPr="00AC5B59">
        <w:t>low</w:t>
      </w:r>
      <w:proofErr w:type="spellEnd"/>
      <w:r w:rsidRPr="00AC5B59">
        <w:t>"]) &amp; (</w:t>
      </w:r>
      <w:proofErr w:type="spellStart"/>
      <w:r w:rsidRPr="00AC5B59">
        <w:t>df</w:t>
      </w:r>
      <w:proofErr w:type="spellEnd"/>
      <w:r w:rsidRPr="00AC5B59">
        <w:t>["</w:t>
      </w:r>
      <w:proofErr w:type="spellStart"/>
      <w:r w:rsidRPr="00AC5B59">
        <w:t>close</w:t>
      </w:r>
      <w:proofErr w:type="spellEnd"/>
      <w:r w:rsidRPr="00AC5B59">
        <w:t>"] &gt; 0)</w:t>
      </w:r>
      <w:proofErr w:type="gramStart"/>
      <w:r w:rsidRPr="00AC5B59">
        <w:t>].</w:t>
      </w:r>
      <w:proofErr w:type="spellStart"/>
      <w:r w:rsidRPr="00AC5B59">
        <w:t>copy</w:t>
      </w:r>
      <w:proofErr w:type="spellEnd"/>
      <w:proofErr w:type="gramEnd"/>
      <w:r w:rsidRPr="00AC5B59">
        <w:t>()</w:t>
      </w:r>
    </w:p>
    <w:p w14:paraId="67D79753" w14:textId="77777777" w:rsidR="00AC5B59" w:rsidRPr="00AC5B59" w:rsidRDefault="00AC5B59" w:rsidP="00AC5B59"/>
    <w:p w14:paraId="54D5444F" w14:textId="77777777" w:rsidR="00AC5B59" w:rsidRPr="00AC5B59" w:rsidRDefault="00AC5B59" w:rsidP="00AC5B59">
      <w:r w:rsidRPr="00AC5B59">
        <w:t xml:space="preserve"># Asegura índice </w:t>
      </w:r>
      <w:proofErr w:type="spellStart"/>
      <w:r w:rsidRPr="00AC5B59">
        <w:t>datetime</w:t>
      </w:r>
      <w:proofErr w:type="spellEnd"/>
      <w:r w:rsidRPr="00AC5B59">
        <w:t xml:space="preserve"> y orden</w:t>
      </w:r>
    </w:p>
    <w:p w14:paraId="14AA7FE4" w14:textId="77777777" w:rsidR="00AC5B59" w:rsidRPr="00AC5B59" w:rsidRDefault="00AC5B59" w:rsidP="00AC5B59">
      <w:proofErr w:type="spellStart"/>
      <w:r w:rsidRPr="00AC5B59">
        <w:t>df</w:t>
      </w:r>
      <w:proofErr w:type="spellEnd"/>
      <w:r w:rsidRPr="00AC5B59">
        <w:t xml:space="preserve"> = </w:t>
      </w:r>
      <w:proofErr w:type="spellStart"/>
      <w:proofErr w:type="gramStart"/>
      <w:r w:rsidRPr="00AC5B59">
        <w:t>df.sort</w:t>
      </w:r>
      <w:proofErr w:type="gramEnd"/>
      <w:r w:rsidRPr="00AC5B59">
        <w:t>_</w:t>
      </w:r>
      <w:proofErr w:type="gramStart"/>
      <w:r w:rsidRPr="00AC5B59">
        <w:t>index</w:t>
      </w:r>
      <w:proofErr w:type="spellEnd"/>
      <w:r w:rsidRPr="00AC5B59">
        <w:t>(</w:t>
      </w:r>
      <w:proofErr w:type="gramEnd"/>
      <w:r w:rsidRPr="00AC5B59">
        <w:t>)</w:t>
      </w:r>
    </w:p>
    <w:p w14:paraId="6BF90499" w14:textId="77777777" w:rsidR="00AC5B59" w:rsidRPr="00AC5B59" w:rsidRDefault="00AC5B59" w:rsidP="00AC5B59">
      <w:proofErr w:type="spellStart"/>
      <w:proofErr w:type="gramStart"/>
      <w:r w:rsidRPr="00AC5B59">
        <w:t>df.index</w:t>
      </w:r>
      <w:proofErr w:type="spellEnd"/>
      <w:proofErr w:type="gramEnd"/>
      <w:r w:rsidRPr="00AC5B59">
        <w:t xml:space="preserve"> = </w:t>
      </w:r>
      <w:proofErr w:type="spellStart"/>
      <w:r w:rsidRPr="00AC5B59">
        <w:t>pd.to_datetime</w:t>
      </w:r>
      <w:proofErr w:type="spellEnd"/>
      <w:r w:rsidRPr="00AC5B59">
        <w:t>(</w:t>
      </w:r>
      <w:proofErr w:type="spellStart"/>
      <w:proofErr w:type="gramStart"/>
      <w:r w:rsidRPr="00AC5B59">
        <w:t>df.index</w:t>
      </w:r>
      <w:proofErr w:type="spellEnd"/>
      <w:proofErr w:type="gramEnd"/>
      <w:r w:rsidRPr="00AC5B59">
        <w:t>)</w:t>
      </w:r>
    </w:p>
    <w:p w14:paraId="4B325951" w14:textId="77777777" w:rsidR="00AC5B59" w:rsidRPr="00AC5B59" w:rsidRDefault="00AC5B59" w:rsidP="00AC5B59"/>
    <w:p w14:paraId="65995C74" w14:textId="77777777" w:rsidR="00AC5B59" w:rsidRPr="00AC5B59" w:rsidRDefault="00AC5B59" w:rsidP="00AC5B59">
      <w:proofErr w:type="spellStart"/>
      <w:proofErr w:type="gramStart"/>
      <w:r w:rsidRPr="00AC5B59">
        <w:t>df.isna</w:t>
      </w:r>
      <w:proofErr w:type="spellEnd"/>
      <w:proofErr w:type="gramEnd"/>
      <w:r w:rsidRPr="00AC5B59">
        <w:t>(</w:t>
      </w:r>
      <w:proofErr w:type="gramStart"/>
      <w:r w:rsidRPr="00AC5B59">
        <w:t>).sum</w:t>
      </w:r>
      <w:proofErr w:type="gramEnd"/>
      <w:r w:rsidRPr="00AC5B59">
        <w:t>()</w:t>
      </w:r>
    </w:p>
    <w:p w14:paraId="477CBAC9" w14:textId="77777777" w:rsidR="00AC5B59" w:rsidRPr="00AC5B59" w:rsidRDefault="00000000" w:rsidP="00AC5B59">
      <w:r>
        <w:lastRenderedPageBreak/>
        <w:pict w14:anchorId="4DFB9F76">
          <v:rect id="_x0000_i1028" style="width:0;height:1.5pt" o:hralign="center" o:hrstd="t" o:hr="t" fillcolor="#a0a0a0" stroked="f"/>
        </w:pict>
      </w:r>
    </w:p>
    <w:p w14:paraId="17169966" w14:textId="77777777" w:rsidR="00AC5B59" w:rsidRPr="00AC5B59" w:rsidRDefault="00AC5B59" w:rsidP="00AC5B59">
      <w:pPr>
        <w:rPr>
          <w:b/>
          <w:bCs/>
        </w:rPr>
      </w:pPr>
      <w:r w:rsidRPr="00AC5B59">
        <w:rPr>
          <w:b/>
          <w:bCs/>
        </w:rPr>
        <w:t xml:space="preserve">3) </w:t>
      </w:r>
      <w:proofErr w:type="spellStart"/>
      <w:r w:rsidRPr="00AC5B59">
        <w:rPr>
          <w:b/>
          <w:bCs/>
        </w:rPr>
        <w:t>Features</w:t>
      </w:r>
      <w:proofErr w:type="spellEnd"/>
      <w:r w:rsidRPr="00AC5B59">
        <w:rPr>
          <w:b/>
          <w:bCs/>
        </w:rPr>
        <w:t xml:space="preserve"> (solo con información pasada)</w:t>
      </w:r>
    </w:p>
    <w:p w14:paraId="59079281" w14:textId="77777777" w:rsidR="00AC5B59" w:rsidRPr="00AC5B59" w:rsidRDefault="00AC5B59" w:rsidP="00AC5B59">
      <w:r w:rsidRPr="00AC5B59">
        <w:t xml:space="preserve">Estas </w:t>
      </w:r>
      <w:proofErr w:type="spellStart"/>
      <w:r w:rsidRPr="00AC5B59">
        <w:t>features</w:t>
      </w:r>
      <w:proofErr w:type="spellEnd"/>
      <w:r w:rsidRPr="00AC5B59">
        <w:t xml:space="preserve"> son “clásicas” y seguras para empezar.</w:t>
      </w:r>
    </w:p>
    <w:p w14:paraId="128C3E66" w14:textId="77777777" w:rsidR="00AC5B59" w:rsidRPr="00AC5B59" w:rsidRDefault="00AC5B59" w:rsidP="00AC5B59">
      <w:proofErr w:type="spellStart"/>
      <w:r w:rsidRPr="00AC5B59">
        <w:t>def</w:t>
      </w:r>
      <w:proofErr w:type="spellEnd"/>
      <w:r w:rsidRPr="00AC5B59">
        <w:t xml:space="preserve"> </w:t>
      </w:r>
      <w:proofErr w:type="spellStart"/>
      <w:r w:rsidRPr="00AC5B59">
        <w:t>add_</w:t>
      </w:r>
      <w:proofErr w:type="gramStart"/>
      <w:r w:rsidRPr="00AC5B59">
        <w:t>features</w:t>
      </w:r>
      <w:proofErr w:type="spellEnd"/>
      <w:r w:rsidRPr="00AC5B59">
        <w:t>(</w:t>
      </w:r>
      <w:proofErr w:type="gramEnd"/>
      <w:r w:rsidRPr="00AC5B59">
        <w:t xml:space="preserve">data: </w:t>
      </w:r>
      <w:proofErr w:type="spellStart"/>
      <w:proofErr w:type="gramStart"/>
      <w:r w:rsidRPr="00AC5B59">
        <w:t>pd.DataFrame</w:t>
      </w:r>
      <w:proofErr w:type="spellEnd"/>
      <w:proofErr w:type="gramEnd"/>
      <w:r w:rsidRPr="00AC5B59">
        <w:t xml:space="preserve">) -&gt; </w:t>
      </w:r>
      <w:proofErr w:type="spellStart"/>
      <w:proofErr w:type="gramStart"/>
      <w:r w:rsidRPr="00AC5B59">
        <w:t>pd.DataFrame</w:t>
      </w:r>
      <w:proofErr w:type="spellEnd"/>
      <w:proofErr w:type="gramEnd"/>
      <w:r w:rsidRPr="00AC5B59">
        <w:t>:</w:t>
      </w:r>
    </w:p>
    <w:p w14:paraId="2942993C" w14:textId="77777777" w:rsidR="00AC5B59" w:rsidRPr="00AC5B59" w:rsidRDefault="00AC5B59" w:rsidP="00AC5B59">
      <w:r w:rsidRPr="00AC5B59">
        <w:t xml:space="preserve">    d = </w:t>
      </w:r>
      <w:proofErr w:type="spellStart"/>
      <w:proofErr w:type="gramStart"/>
      <w:r w:rsidRPr="00AC5B59">
        <w:t>data.copy</w:t>
      </w:r>
      <w:proofErr w:type="spellEnd"/>
      <w:proofErr w:type="gramEnd"/>
      <w:r w:rsidRPr="00AC5B59">
        <w:t>()</w:t>
      </w:r>
    </w:p>
    <w:p w14:paraId="7AFD65E4" w14:textId="77777777" w:rsidR="00AC5B59" w:rsidRPr="00AC5B59" w:rsidRDefault="00AC5B59" w:rsidP="00AC5B59"/>
    <w:p w14:paraId="663AC686" w14:textId="77777777" w:rsidR="00AC5B59" w:rsidRPr="00AC5B59" w:rsidRDefault="00AC5B59" w:rsidP="00AC5B59">
      <w:r w:rsidRPr="00AC5B59">
        <w:t xml:space="preserve">    # Retornos</w:t>
      </w:r>
    </w:p>
    <w:p w14:paraId="77DEF5B1" w14:textId="77777777" w:rsidR="00AC5B59" w:rsidRPr="00AC5B59" w:rsidRDefault="00AC5B59" w:rsidP="00AC5B59">
      <w:r w:rsidRPr="00AC5B59">
        <w:t xml:space="preserve">    d["ret_1"</w:t>
      </w:r>
      <w:proofErr w:type="gramStart"/>
      <w:r w:rsidRPr="00AC5B59">
        <w:t>]  =</w:t>
      </w:r>
      <w:proofErr w:type="gramEnd"/>
      <w:r w:rsidRPr="00AC5B59">
        <w:t xml:space="preserve"> d["</w:t>
      </w:r>
      <w:proofErr w:type="spellStart"/>
      <w:r w:rsidRPr="00AC5B59">
        <w:t>close</w:t>
      </w:r>
      <w:proofErr w:type="spellEnd"/>
      <w:r w:rsidRPr="00AC5B59">
        <w:t>"].</w:t>
      </w:r>
      <w:proofErr w:type="spellStart"/>
      <w:r w:rsidRPr="00AC5B59">
        <w:t>pct_</w:t>
      </w:r>
      <w:proofErr w:type="gramStart"/>
      <w:r w:rsidRPr="00AC5B59">
        <w:t>change</w:t>
      </w:r>
      <w:proofErr w:type="spellEnd"/>
      <w:r w:rsidRPr="00AC5B59">
        <w:t>(</w:t>
      </w:r>
      <w:proofErr w:type="gramEnd"/>
      <w:r w:rsidRPr="00AC5B59">
        <w:t>1)</w:t>
      </w:r>
    </w:p>
    <w:p w14:paraId="3F848089" w14:textId="77777777" w:rsidR="00AC5B59" w:rsidRPr="00AC5B59" w:rsidRDefault="00AC5B59" w:rsidP="00AC5B59">
      <w:r w:rsidRPr="00AC5B59">
        <w:t xml:space="preserve">    d["ret_3"</w:t>
      </w:r>
      <w:proofErr w:type="gramStart"/>
      <w:r w:rsidRPr="00AC5B59">
        <w:t>]  =</w:t>
      </w:r>
      <w:proofErr w:type="gramEnd"/>
      <w:r w:rsidRPr="00AC5B59">
        <w:t xml:space="preserve"> d["</w:t>
      </w:r>
      <w:proofErr w:type="spellStart"/>
      <w:r w:rsidRPr="00AC5B59">
        <w:t>close</w:t>
      </w:r>
      <w:proofErr w:type="spellEnd"/>
      <w:r w:rsidRPr="00AC5B59">
        <w:t>"].</w:t>
      </w:r>
      <w:proofErr w:type="spellStart"/>
      <w:r w:rsidRPr="00AC5B59">
        <w:t>pct_</w:t>
      </w:r>
      <w:proofErr w:type="gramStart"/>
      <w:r w:rsidRPr="00AC5B59">
        <w:t>change</w:t>
      </w:r>
      <w:proofErr w:type="spellEnd"/>
      <w:r w:rsidRPr="00AC5B59">
        <w:t>(</w:t>
      </w:r>
      <w:proofErr w:type="gramEnd"/>
      <w:r w:rsidRPr="00AC5B59">
        <w:t>3)</w:t>
      </w:r>
    </w:p>
    <w:p w14:paraId="5943DDB6" w14:textId="77777777" w:rsidR="00AC5B59" w:rsidRPr="00AC5B59" w:rsidRDefault="00AC5B59" w:rsidP="00AC5B59">
      <w:r w:rsidRPr="00AC5B59">
        <w:t xml:space="preserve">    d["ret_6"</w:t>
      </w:r>
      <w:proofErr w:type="gramStart"/>
      <w:r w:rsidRPr="00AC5B59">
        <w:t>]  =</w:t>
      </w:r>
      <w:proofErr w:type="gramEnd"/>
      <w:r w:rsidRPr="00AC5B59">
        <w:t xml:space="preserve"> d["</w:t>
      </w:r>
      <w:proofErr w:type="spellStart"/>
      <w:r w:rsidRPr="00AC5B59">
        <w:t>close</w:t>
      </w:r>
      <w:proofErr w:type="spellEnd"/>
      <w:r w:rsidRPr="00AC5B59">
        <w:t>"].</w:t>
      </w:r>
      <w:proofErr w:type="spellStart"/>
      <w:r w:rsidRPr="00AC5B59">
        <w:t>pct_</w:t>
      </w:r>
      <w:proofErr w:type="gramStart"/>
      <w:r w:rsidRPr="00AC5B59">
        <w:t>change</w:t>
      </w:r>
      <w:proofErr w:type="spellEnd"/>
      <w:r w:rsidRPr="00AC5B59">
        <w:t>(</w:t>
      </w:r>
      <w:proofErr w:type="gramEnd"/>
      <w:r w:rsidRPr="00AC5B59">
        <w:t>6)</w:t>
      </w:r>
    </w:p>
    <w:p w14:paraId="1B9D7612" w14:textId="77777777" w:rsidR="00AC5B59" w:rsidRPr="00AC5B59" w:rsidRDefault="00AC5B59" w:rsidP="00AC5B59">
      <w:r w:rsidRPr="00AC5B59">
        <w:t xml:space="preserve">    d["ret_12"] = d["</w:t>
      </w:r>
      <w:proofErr w:type="spellStart"/>
      <w:r w:rsidRPr="00AC5B59">
        <w:t>close</w:t>
      </w:r>
      <w:proofErr w:type="spellEnd"/>
      <w:r w:rsidRPr="00AC5B59">
        <w:t>"].</w:t>
      </w:r>
      <w:proofErr w:type="spellStart"/>
      <w:r w:rsidRPr="00AC5B59">
        <w:t>pct_</w:t>
      </w:r>
      <w:proofErr w:type="gramStart"/>
      <w:r w:rsidRPr="00AC5B59">
        <w:t>change</w:t>
      </w:r>
      <w:proofErr w:type="spellEnd"/>
      <w:r w:rsidRPr="00AC5B59">
        <w:t>(</w:t>
      </w:r>
      <w:proofErr w:type="gramEnd"/>
      <w:r w:rsidRPr="00AC5B59">
        <w:t>12)</w:t>
      </w:r>
    </w:p>
    <w:p w14:paraId="02C75A0C" w14:textId="77777777" w:rsidR="00AC5B59" w:rsidRPr="00AC5B59" w:rsidRDefault="00AC5B59" w:rsidP="00AC5B59">
      <w:r w:rsidRPr="00AC5B59">
        <w:t xml:space="preserve">    d["ret_24"] = d["</w:t>
      </w:r>
      <w:proofErr w:type="spellStart"/>
      <w:r w:rsidRPr="00AC5B59">
        <w:t>close</w:t>
      </w:r>
      <w:proofErr w:type="spellEnd"/>
      <w:r w:rsidRPr="00AC5B59">
        <w:t>"].</w:t>
      </w:r>
      <w:proofErr w:type="spellStart"/>
      <w:r w:rsidRPr="00AC5B59">
        <w:t>pct_</w:t>
      </w:r>
      <w:proofErr w:type="gramStart"/>
      <w:r w:rsidRPr="00AC5B59">
        <w:t>change</w:t>
      </w:r>
      <w:proofErr w:type="spellEnd"/>
      <w:r w:rsidRPr="00AC5B59">
        <w:t>(</w:t>
      </w:r>
      <w:proofErr w:type="gramEnd"/>
      <w:r w:rsidRPr="00AC5B59">
        <w:t>24)</w:t>
      </w:r>
    </w:p>
    <w:p w14:paraId="34D6391B" w14:textId="77777777" w:rsidR="00AC5B59" w:rsidRPr="00AC5B59" w:rsidRDefault="00AC5B59" w:rsidP="00AC5B59"/>
    <w:p w14:paraId="195983E0" w14:textId="77777777" w:rsidR="00AC5B59" w:rsidRPr="00AC5B59" w:rsidRDefault="00AC5B59" w:rsidP="00AC5B59">
      <w:r w:rsidRPr="00AC5B59">
        <w:t xml:space="preserve">    # Medias</w:t>
      </w:r>
    </w:p>
    <w:p w14:paraId="1A24E24C" w14:textId="77777777" w:rsidR="00AC5B59" w:rsidRPr="00AC5B59" w:rsidRDefault="00AC5B59" w:rsidP="00AC5B59">
      <w:r w:rsidRPr="00AC5B59">
        <w:t xml:space="preserve">    d["sma_10"] = d["</w:t>
      </w:r>
      <w:proofErr w:type="spellStart"/>
      <w:r w:rsidRPr="00AC5B59">
        <w:t>close</w:t>
      </w:r>
      <w:proofErr w:type="spellEnd"/>
      <w:r w:rsidRPr="00AC5B59">
        <w:t>"</w:t>
      </w:r>
      <w:proofErr w:type="gramStart"/>
      <w:r w:rsidRPr="00AC5B59">
        <w:t>].</w:t>
      </w:r>
      <w:proofErr w:type="spellStart"/>
      <w:r w:rsidRPr="00AC5B59">
        <w:t>rolling</w:t>
      </w:r>
      <w:proofErr w:type="spellEnd"/>
      <w:proofErr w:type="gramEnd"/>
      <w:r w:rsidRPr="00AC5B59">
        <w:t>(10</w:t>
      </w:r>
      <w:proofErr w:type="gramStart"/>
      <w:r w:rsidRPr="00AC5B59">
        <w:t>).mean</w:t>
      </w:r>
      <w:proofErr w:type="gramEnd"/>
      <w:r w:rsidRPr="00AC5B59">
        <w:t>()</w:t>
      </w:r>
    </w:p>
    <w:p w14:paraId="140A40C0" w14:textId="77777777" w:rsidR="00AC5B59" w:rsidRPr="00AC5B59" w:rsidRDefault="00AC5B59" w:rsidP="00AC5B59">
      <w:r w:rsidRPr="00AC5B59">
        <w:t xml:space="preserve">    d["sma_30"] = d["</w:t>
      </w:r>
      <w:proofErr w:type="spellStart"/>
      <w:r w:rsidRPr="00AC5B59">
        <w:t>close</w:t>
      </w:r>
      <w:proofErr w:type="spellEnd"/>
      <w:r w:rsidRPr="00AC5B59">
        <w:t>"</w:t>
      </w:r>
      <w:proofErr w:type="gramStart"/>
      <w:r w:rsidRPr="00AC5B59">
        <w:t>].</w:t>
      </w:r>
      <w:proofErr w:type="spellStart"/>
      <w:r w:rsidRPr="00AC5B59">
        <w:t>rolling</w:t>
      </w:r>
      <w:proofErr w:type="spellEnd"/>
      <w:proofErr w:type="gramEnd"/>
      <w:r w:rsidRPr="00AC5B59">
        <w:t>(30</w:t>
      </w:r>
      <w:proofErr w:type="gramStart"/>
      <w:r w:rsidRPr="00AC5B59">
        <w:t>).mean</w:t>
      </w:r>
      <w:proofErr w:type="gramEnd"/>
      <w:r w:rsidRPr="00AC5B59">
        <w:t>()</w:t>
      </w:r>
    </w:p>
    <w:p w14:paraId="6862AFA2" w14:textId="77777777" w:rsidR="00AC5B59" w:rsidRPr="00AC5B59" w:rsidRDefault="00AC5B59" w:rsidP="00AC5B59">
      <w:r w:rsidRPr="00AC5B59">
        <w:t xml:space="preserve">    d["</w:t>
      </w:r>
      <w:proofErr w:type="spellStart"/>
      <w:r w:rsidRPr="00AC5B59">
        <w:t>sma_ratio</w:t>
      </w:r>
      <w:proofErr w:type="spellEnd"/>
      <w:r w:rsidRPr="00AC5B59">
        <w:t>"] = d["sma_10"] / d["sma_30"] - 1</w:t>
      </w:r>
    </w:p>
    <w:p w14:paraId="2CF8C84C" w14:textId="77777777" w:rsidR="00AC5B59" w:rsidRPr="00AC5B59" w:rsidRDefault="00AC5B59" w:rsidP="00AC5B59"/>
    <w:p w14:paraId="5F28DB68" w14:textId="77777777" w:rsidR="00AC5B59" w:rsidRPr="00AC5B59" w:rsidRDefault="00AC5B59" w:rsidP="00AC5B59">
      <w:r w:rsidRPr="00AC5B59">
        <w:t xml:space="preserve">    # Volatilidad </w:t>
      </w:r>
      <w:proofErr w:type="spellStart"/>
      <w:r w:rsidRPr="00AC5B59">
        <w:t>rolling</w:t>
      </w:r>
      <w:proofErr w:type="spellEnd"/>
    </w:p>
    <w:p w14:paraId="3D760FC8" w14:textId="77777777" w:rsidR="00AC5B59" w:rsidRPr="00AC5B59" w:rsidRDefault="00AC5B59" w:rsidP="00AC5B59">
      <w:r w:rsidRPr="00AC5B59">
        <w:t xml:space="preserve">    d["vol_20"] = d["ret_1"</w:t>
      </w:r>
      <w:proofErr w:type="gramStart"/>
      <w:r w:rsidRPr="00AC5B59">
        <w:t>].</w:t>
      </w:r>
      <w:proofErr w:type="spellStart"/>
      <w:r w:rsidRPr="00AC5B59">
        <w:t>rolling</w:t>
      </w:r>
      <w:proofErr w:type="spellEnd"/>
      <w:proofErr w:type="gramEnd"/>
      <w:r w:rsidRPr="00AC5B59">
        <w:t>(20</w:t>
      </w:r>
      <w:proofErr w:type="gramStart"/>
      <w:r w:rsidRPr="00AC5B59">
        <w:t>).</w:t>
      </w:r>
      <w:proofErr w:type="spellStart"/>
      <w:r w:rsidRPr="00AC5B59">
        <w:t>std</w:t>
      </w:r>
      <w:proofErr w:type="spellEnd"/>
      <w:proofErr w:type="gramEnd"/>
      <w:r w:rsidRPr="00AC5B59">
        <w:t>()</w:t>
      </w:r>
    </w:p>
    <w:p w14:paraId="75482DD1" w14:textId="77777777" w:rsidR="00AC5B59" w:rsidRPr="00AC5B59" w:rsidRDefault="00AC5B59" w:rsidP="00AC5B59"/>
    <w:p w14:paraId="6D1293AC" w14:textId="77777777" w:rsidR="00AC5B59" w:rsidRPr="00AC5B59" w:rsidRDefault="00AC5B59" w:rsidP="00AC5B59">
      <w:r w:rsidRPr="00AC5B59">
        <w:t xml:space="preserve">    # Rango relativo (proxy ATR simple)</w:t>
      </w:r>
    </w:p>
    <w:p w14:paraId="7CB82B49" w14:textId="77777777" w:rsidR="00AC5B59" w:rsidRPr="00AC5B59" w:rsidRDefault="00AC5B59" w:rsidP="00AC5B59">
      <w:r w:rsidRPr="00AC5B59">
        <w:t xml:space="preserve">    d["</w:t>
      </w:r>
      <w:proofErr w:type="spellStart"/>
      <w:r w:rsidRPr="00AC5B59">
        <w:t>range</w:t>
      </w:r>
      <w:proofErr w:type="spellEnd"/>
      <w:r w:rsidRPr="00AC5B59">
        <w:t>"] = (d["</w:t>
      </w:r>
      <w:proofErr w:type="spellStart"/>
      <w:r w:rsidRPr="00AC5B59">
        <w:t>high</w:t>
      </w:r>
      <w:proofErr w:type="spellEnd"/>
      <w:r w:rsidRPr="00AC5B59">
        <w:t>"] - d["</w:t>
      </w:r>
      <w:proofErr w:type="spellStart"/>
      <w:r w:rsidRPr="00AC5B59">
        <w:t>low</w:t>
      </w:r>
      <w:proofErr w:type="spellEnd"/>
      <w:r w:rsidRPr="00AC5B59">
        <w:t>"]) / d["</w:t>
      </w:r>
      <w:proofErr w:type="spellStart"/>
      <w:r w:rsidRPr="00AC5B59">
        <w:t>close</w:t>
      </w:r>
      <w:proofErr w:type="spellEnd"/>
      <w:r w:rsidRPr="00AC5B59">
        <w:t>"]</w:t>
      </w:r>
    </w:p>
    <w:p w14:paraId="40618ED3" w14:textId="77777777" w:rsidR="00AC5B59" w:rsidRPr="00AC5B59" w:rsidRDefault="00AC5B59" w:rsidP="00AC5B59"/>
    <w:p w14:paraId="79B0FF81" w14:textId="77777777" w:rsidR="00AC5B59" w:rsidRPr="00AC5B59" w:rsidRDefault="00AC5B59" w:rsidP="00AC5B59">
      <w:r w:rsidRPr="00AC5B59">
        <w:t xml:space="preserve">    # Velas (cuerpo y mechas) - normalizadas</w:t>
      </w:r>
    </w:p>
    <w:p w14:paraId="1646E350" w14:textId="77777777" w:rsidR="00AC5B59" w:rsidRPr="00AC5B59" w:rsidRDefault="00AC5B59" w:rsidP="00AC5B59">
      <w:r w:rsidRPr="00AC5B59">
        <w:t xml:space="preserve">    d["</w:t>
      </w:r>
      <w:proofErr w:type="spellStart"/>
      <w:r w:rsidRPr="00AC5B59">
        <w:t>body</w:t>
      </w:r>
      <w:proofErr w:type="spellEnd"/>
      <w:r w:rsidRPr="00AC5B59">
        <w:t>"] = (d["</w:t>
      </w:r>
      <w:proofErr w:type="spellStart"/>
      <w:r w:rsidRPr="00AC5B59">
        <w:t>close</w:t>
      </w:r>
      <w:proofErr w:type="spellEnd"/>
      <w:r w:rsidRPr="00AC5B59">
        <w:t>"] - d["open"]) / d["</w:t>
      </w:r>
      <w:proofErr w:type="spellStart"/>
      <w:r w:rsidRPr="00AC5B59">
        <w:t>close</w:t>
      </w:r>
      <w:proofErr w:type="spellEnd"/>
      <w:r w:rsidRPr="00AC5B59">
        <w:t>"]</w:t>
      </w:r>
    </w:p>
    <w:p w14:paraId="388B39D2" w14:textId="77777777" w:rsidR="00AC5B59" w:rsidRPr="00AC5B59" w:rsidRDefault="00AC5B59" w:rsidP="00AC5B59">
      <w:r w:rsidRPr="00AC5B59">
        <w:t xml:space="preserve">    d["</w:t>
      </w:r>
      <w:proofErr w:type="spellStart"/>
      <w:r w:rsidRPr="00AC5B59">
        <w:t>upper_wick</w:t>
      </w:r>
      <w:proofErr w:type="spellEnd"/>
      <w:r w:rsidRPr="00AC5B59">
        <w:t>"] = (d["</w:t>
      </w:r>
      <w:proofErr w:type="spellStart"/>
      <w:r w:rsidRPr="00AC5B59">
        <w:t>high</w:t>
      </w:r>
      <w:proofErr w:type="spellEnd"/>
      <w:r w:rsidRPr="00AC5B59">
        <w:t>"] - d[["</w:t>
      </w:r>
      <w:proofErr w:type="spellStart"/>
      <w:r w:rsidRPr="00AC5B59">
        <w:t>close</w:t>
      </w:r>
      <w:proofErr w:type="spellEnd"/>
      <w:r w:rsidRPr="00AC5B59">
        <w:t>","open"]].</w:t>
      </w:r>
      <w:proofErr w:type="spellStart"/>
      <w:r w:rsidRPr="00AC5B59">
        <w:t>max</w:t>
      </w:r>
      <w:proofErr w:type="spellEnd"/>
      <w:r w:rsidRPr="00AC5B59">
        <w:t>(axis=1)) / d["</w:t>
      </w:r>
      <w:proofErr w:type="spellStart"/>
      <w:r w:rsidRPr="00AC5B59">
        <w:t>close</w:t>
      </w:r>
      <w:proofErr w:type="spellEnd"/>
      <w:r w:rsidRPr="00AC5B59">
        <w:t>"]</w:t>
      </w:r>
    </w:p>
    <w:p w14:paraId="50360B40" w14:textId="77777777" w:rsidR="00AC5B59" w:rsidRPr="00AC5B59" w:rsidRDefault="00AC5B59" w:rsidP="00AC5B59">
      <w:r w:rsidRPr="00AC5B59">
        <w:t xml:space="preserve">    d["</w:t>
      </w:r>
      <w:proofErr w:type="spellStart"/>
      <w:r w:rsidRPr="00AC5B59">
        <w:t>lower_wick</w:t>
      </w:r>
      <w:proofErr w:type="spellEnd"/>
      <w:r w:rsidRPr="00AC5B59">
        <w:t>"] = (d[["</w:t>
      </w:r>
      <w:proofErr w:type="spellStart"/>
      <w:r w:rsidRPr="00AC5B59">
        <w:t>close</w:t>
      </w:r>
      <w:proofErr w:type="spellEnd"/>
      <w:r w:rsidRPr="00AC5B59">
        <w:t>","open"]</w:t>
      </w:r>
      <w:proofErr w:type="gramStart"/>
      <w:r w:rsidRPr="00AC5B59">
        <w:t>].min</w:t>
      </w:r>
      <w:proofErr w:type="gramEnd"/>
      <w:r w:rsidRPr="00AC5B59">
        <w:t>(axis=1) - d["</w:t>
      </w:r>
      <w:proofErr w:type="spellStart"/>
      <w:r w:rsidRPr="00AC5B59">
        <w:t>low</w:t>
      </w:r>
      <w:proofErr w:type="spellEnd"/>
      <w:r w:rsidRPr="00AC5B59">
        <w:t>"]) / d["</w:t>
      </w:r>
      <w:proofErr w:type="spellStart"/>
      <w:r w:rsidRPr="00AC5B59">
        <w:t>close</w:t>
      </w:r>
      <w:proofErr w:type="spellEnd"/>
      <w:r w:rsidRPr="00AC5B59">
        <w:t>"]</w:t>
      </w:r>
    </w:p>
    <w:p w14:paraId="445A678C" w14:textId="77777777" w:rsidR="00AC5B59" w:rsidRPr="00AC5B59" w:rsidRDefault="00AC5B59" w:rsidP="00AC5B59"/>
    <w:p w14:paraId="5B4342C5" w14:textId="77777777" w:rsidR="00AC5B59" w:rsidRPr="00AC5B59" w:rsidRDefault="00AC5B59" w:rsidP="00AC5B59">
      <w:r w:rsidRPr="00AC5B59">
        <w:t xml:space="preserve">    </w:t>
      </w:r>
      <w:proofErr w:type="spellStart"/>
      <w:r w:rsidRPr="00AC5B59">
        <w:t>return</w:t>
      </w:r>
      <w:proofErr w:type="spellEnd"/>
      <w:r w:rsidRPr="00AC5B59">
        <w:t xml:space="preserve"> d</w:t>
      </w:r>
    </w:p>
    <w:p w14:paraId="3E656266" w14:textId="77777777" w:rsidR="00AC5B59" w:rsidRPr="00AC5B59" w:rsidRDefault="00AC5B59" w:rsidP="00AC5B59"/>
    <w:p w14:paraId="527CACEF" w14:textId="77777777" w:rsidR="00AC5B59" w:rsidRPr="00AC5B59" w:rsidRDefault="00AC5B59" w:rsidP="00AC5B59">
      <w:proofErr w:type="spellStart"/>
      <w:r w:rsidRPr="00AC5B59">
        <w:t>df_feat</w:t>
      </w:r>
      <w:proofErr w:type="spellEnd"/>
      <w:r w:rsidRPr="00AC5B59">
        <w:t xml:space="preserve"> = </w:t>
      </w:r>
      <w:proofErr w:type="spellStart"/>
      <w:r w:rsidRPr="00AC5B59">
        <w:t>add_features</w:t>
      </w:r>
      <w:proofErr w:type="spellEnd"/>
      <w:r w:rsidRPr="00AC5B59">
        <w:t>(</w:t>
      </w:r>
      <w:proofErr w:type="spellStart"/>
      <w:r w:rsidRPr="00AC5B59">
        <w:t>df</w:t>
      </w:r>
      <w:proofErr w:type="spellEnd"/>
      <w:r w:rsidRPr="00AC5B59">
        <w:t>)</w:t>
      </w:r>
    </w:p>
    <w:p w14:paraId="14032A6A" w14:textId="77777777" w:rsidR="00AC5B59" w:rsidRPr="00AC5B59" w:rsidRDefault="00AC5B59" w:rsidP="00AC5B59">
      <w:proofErr w:type="spellStart"/>
      <w:r w:rsidRPr="00AC5B59">
        <w:t>df_feat</w:t>
      </w:r>
      <w:proofErr w:type="spellEnd"/>
      <w:r w:rsidRPr="00AC5B59">
        <w:t xml:space="preserve"> = </w:t>
      </w:r>
      <w:proofErr w:type="spellStart"/>
      <w:r w:rsidRPr="00AC5B59">
        <w:t>df_</w:t>
      </w:r>
      <w:proofErr w:type="gramStart"/>
      <w:r w:rsidRPr="00AC5B59">
        <w:t>feat.dropna</w:t>
      </w:r>
      <w:proofErr w:type="spellEnd"/>
      <w:proofErr w:type="gramEnd"/>
      <w:r w:rsidRPr="00AC5B59">
        <w:t>(</w:t>
      </w:r>
      <w:proofErr w:type="gramStart"/>
      <w:r w:rsidRPr="00AC5B59">
        <w:t>).</w:t>
      </w:r>
      <w:proofErr w:type="spellStart"/>
      <w:r w:rsidRPr="00AC5B59">
        <w:t>copy</w:t>
      </w:r>
      <w:proofErr w:type="spellEnd"/>
      <w:proofErr w:type="gramEnd"/>
      <w:r w:rsidRPr="00AC5B59">
        <w:t>()</w:t>
      </w:r>
    </w:p>
    <w:p w14:paraId="587ED2F6" w14:textId="77777777" w:rsidR="00AC5B59" w:rsidRPr="00AC5B59" w:rsidRDefault="00AC5B59" w:rsidP="00AC5B59">
      <w:proofErr w:type="spellStart"/>
      <w:r w:rsidRPr="00AC5B59">
        <w:t>df_</w:t>
      </w:r>
      <w:proofErr w:type="gramStart"/>
      <w:r w:rsidRPr="00AC5B59">
        <w:t>feat.head</w:t>
      </w:r>
      <w:proofErr w:type="spellEnd"/>
      <w:proofErr w:type="gramEnd"/>
      <w:r w:rsidRPr="00AC5B59">
        <w:t>()</w:t>
      </w:r>
    </w:p>
    <w:p w14:paraId="147018E3" w14:textId="77777777" w:rsidR="00AC5B59" w:rsidRPr="00AC5B59" w:rsidRDefault="00000000" w:rsidP="00AC5B59">
      <w:r>
        <w:pict w14:anchorId="4921505A">
          <v:rect id="_x0000_i1029" style="width:0;height:1.5pt" o:hralign="center" o:hrstd="t" o:hr="t" fillcolor="#a0a0a0" stroked="f"/>
        </w:pict>
      </w:r>
    </w:p>
    <w:p w14:paraId="2B77770F" w14:textId="77777777" w:rsidR="00AC5B59" w:rsidRPr="00AC5B59" w:rsidRDefault="00AC5B59" w:rsidP="00AC5B59">
      <w:pPr>
        <w:rPr>
          <w:b/>
          <w:bCs/>
        </w:rPr>
      </w:pPr>
      <w:r w:rsidRPr="00AC5B59">
        <w:rPr>
          <w:b/>
          <w:bCs/>
        </w:rPr>
        <w:t>4) Target: dirección de la próxima vela (t+1)</w:t>
      </w:r>
    </w:p>
    <w:p w14:paraId="211F55F0" w14:textId="77777777" w:rsidR="00AC5B59" w:rsidRPr="00AC5B59" w:rsidRDefault="00AC5B59" w:rsidP="00AC5B59">
      <w:r w:rsidRPr="00AC5B59">
        <w:t># Target: 1 si la próxima vela cierra arriba; 0 si no</w:t>
      </w:r>
    </w:p>
    <w:p w14:paraId="4A30A9B6" w14:textId="77777777" w:rsidR="00AC5B59" w:rsidRPr="00AC5B59" w:rsidRDefault="00AC5B59" w:rsidP="00AC5B59">
      <w:proofErr w:type="spellStart"/>
      <w:r w:rsidRPr="00AC5B59">
        <w:lastRenderedPageBreak/>
        <w:t>df_feat</w:t>
      </w:r>
      <w:proofErr w:type="spellEnd"/>
      <w:r w:rsidRPr="00AC5B59">
        <w:t>["</w:t>
      </w:r>
      <w:proofErr w:type="gramStart"/>
      <w:r w:rsidRPr="00AC5B59">
        <w:t>target</w:t>
      </w:r>
      <w:proofErr w:type="gramEnd"/>
      <w:r w:rsidRPr="00AC5B59">
        <w:t>"] = (</w:t>
      </w:r>
      <w:proofErr w:type="spellStart"/>
      <w:r w:rsidRPr="00AC5B59">
        <w:t>df_feat</w:t>
      </w:r>
      <w:proofErr w:type="spellEnd"/>
      <w:r w:rsidRPr="00AC5B59">
        <w:t>["</w:t>
      </w:r>
      <w:proofErr w:type="spellStart"/>
      <w:r w:rsidRPr="00AC5B59">
        <w:t>close</w:t>
      </w:r>
      <w:proofErr w:type="spellEnd"/>
      <w:r w:rsidRPr="00AC5B59">
        <w:t>"</w:t>
      </w:r>
      <w:proofErr w:type="gramStart"/>
      <w:r w:rsidRPr="00AC5B59">
        <w:t>].shift</w:t>
      </w:r>
      <w:proofErr w:type="gramEnd"/>
      <w:r w:rsidRPr="00AC5B59">
        <w:t xml:space="preserve">(-1) &gt; </w:t>
      </w:r>
      <w:proofErr w:type="spellStart"/>
      <w:r w:rsidRPr="00AC5B59">
        <w:t>df_feat</w:t>
      </w:r>
      <w:proofErr w:type="spellEnd"/>
      <w:r w:rsidRPr="00AC5B59">
        <w:t>["</w:t>
      </w:r>
      <w:proofErr w:type="spellStart"/>
      <w:r w:rsidRPr="00AC5B59">
        <w:t>close</w:t>
      </w:r>
      <w:proofErr w:type="spellEnd"/>
      <w:r w:rsidRPr="00AC5B59">
        <w:t>"]</w:t>
      </w:r>
      <w:proofErr w:type="gramStart"/>
      <w:r w:rsidRPr="00AC5B59">
        <w:t>).</w:t>
      </w:r>
      <w:proofErr w:type="spellStart"/>
      <w:r w:rsidRPr="00AC5B59">
        <w:t>astype</w:t>
      </w:r>
      <w:proofErr w:type="spellEnd"/>
      <w:proofErr w:type="gramEnd"/>
      <w:r w:rsidRPr="00AC5B59">
        <w:t>(</w:t>
      </w:r>
      <w:proofErr w:type="spellStart"/>
      <w:r w:rsidRPr="00AC5B59">
        <w:t>int</w:t>
      </w:r>
      <w:proofErr w:type="spellEnd"/>
      <w:r w:rsidRPr="00AC5B59">
        <w:t>)</w:t>
      </w:r>
    </w:p>
    <w:p w14:paraId="47EB7692" w14:textId="77777777" w:rsidR="00AC5B59" w:rsidRPr="00AC5B59" w:rsidRDefault="00AC5B59" w:rsidP="00AC5B59"/>
    <w:p w14:paraId="2F309582" w14:textId="77777777" w:rsidR="00AC5B59" w:rsidRPr="00AC5B59" w:rsidRDefault="00AC5B59" w:rsidP="00AC5B59">
      <w:r w:rsidRPr="00AC5B59">
        <w:t xml:space="preserve"># Quitamos última fila (no tiene </w:t>
      </w:r>
      <w:proofErr w:type="gramStart"/>
      <w:r w:rsidRPr="00AC5B59">
        <w:t>target</w:t>
      </w:r>
      <w:proofErr w:type="gramEnd"/>
      <w:r w:rsidRPr="00AC5B59">
        <w:t>)</w:t>
      </w:r>
    </w:p>
    <w:p w14:paraId="75E4673A" w14:textId="77777777" w:rsidR="00AC5B59" w:rsidRPr="00AC5B59" w:rsidRDefault="00AC5B59" w:rsidP="00AC5B59">
      <w:proofErr w:type="spellStart"/>
      <w:r w:rsidRPr="00AC5B59">
        <w:t>df_feat</w:t>
      </w:r>
      <w:proofErr w:type="spellEnd"/>
      <w:r w:rsidRPr="00AC5B59">
        <w:t xml:space="preserve"> = </w:t>
      </w:r>
      <w:proofErr w:type="spellStart"/>
      <w:r w:rsidRPr="00AC5B59">
        <w:t>df_</w:t>
      </w:r>
      <w:proofErr w:type="gramStart"/>
      <w:r w:rsidRPr="00AC5B59">
        <w:t>feat.dropna</w:t>
      </w:r>
      <w:proofErr w:type="spellEnd"/>
      <w:proofErr w:type="gramEnd"/>
      <w:r w:rsidRPr="00AC5B59">
        <w:t>(</w:t>
      </w:r>
      <w:proofErr w:type="gramStart"/>
      <w:r w:rsidRPr="00AC5B59">
        <w:t>).</w:t>
      </w:r>
      <w:proofErr w:type="spellStart"/>
      <w:r w:rsidRPr="00AC5B59">
        <w:t>copy</w:t>
      </w:r>
      <w:proofErr w:type="spellEnd"/>
      <w:proofErr w:type="gramEnd"/>
      <w:r w:rsidRPr="00AC5B59">
        <w:t>()</w:t>
      </w:r>
    </w:p>
    <w:p w14:paraId="56591574" w14:textId="77777777" w:rsidR="00AC5B59" w:rsidRPr="00AC5B59" w:rsidRDefault="00AC5B59" w:rsidP="00AC5B59"/>
    <w:p w14:paraId="3298E6DF" w14:textId="77777777" w:rsidR="00AC5B59" w:rsidRPr="00AC5B59" w:rsidRDefault="00AC5B59" w:rsidP="00AC5B59">
      <w:proofErr w:type="spellStart"/>
      <w:r w:rsidRPr="00AC5B59">
        <w:t>feature_cols</w:t>
      </w:r>
      <w:proofErr w:type="spellEnd"/>
      <w:r w:rsidRPr="00AC5B59">
        <w:t xml:space="preserve"> = [</w:t>
      </w:r>
    </w:p>
    <w:p w14:paraId="2EDDC9C9" w14:textId="77777777" w:rsidR="00AC5B59" w:rsidRPr="00AC5B59" w:rsidRDefault="00AC5B59" w:rsidP="00AC5B59">
      <w:r w:rsidRPr="00AC5B59">
        <w:t xml:space="preserve">    "ret_1","ret_3","ret_6","ret_12","ret_24",</w:t>
      </w:r>
    </w:p>
    <w:p w14:paraId="0D92F685" w14:textId="77777777" w:rsidR="00AC5B59" w:rsidRPr="00AC5B59" w:rsidRDefault="00AC5B59" w:rsidP="00AC5B59">
      <w:r w:rsidRPr="00AC5B59">
        <w:t xml:space="preserve">    "sma_ratio","vol_20","range",</w:t>
      </w:r>
    </w:p>
    <w:p w14:paraId="5A07FF44" w14:textId="77777777" w:rsidR="00AC5B59" w:rsidRPr="00AC5B59" w:rsidRDefault="00AC5B59" w:rsidP="00AC5B59">
      <w:r w:rsidRPr="00AC5B59">
        <w:t xml:space="preserve">    "</w:t>
      </w:r>
      <w:proofErr w:type="spellStart"/>
      <w:r w:rsidRPr="00AC5B59">
        <w:t>body</w:t>
      </w:r>
      <w:proofErr w:type="spellEnd"/>
      <w:r w:rsidRPr="00AC5B59">
        <w:t>","upper_</w:t>
      </w:r>
      <w:proofErr w:type="spellStart"/>
      <w:r w:rsidRPr="00AC5B59">
        <w:t>wick</w:t>
      </w:r>
      <w:proofErr w:type="spellEnd"/>
      <w:r w:rsidRPr="00AC5B59">
        <w:t>","</w:t>
      </w:r>
      <w:proofErr w:type="spellStart"/>
      <w:r w:rsidRPr="00AC5B59">
        <w:t>lower_wick</w:t>
      </w:r>
      <w:proofErr w:type="spellEnd"/>
      <w:r w:rsidRPr="00AC5B59">
        <w:t>"</w:t>
      </w:r>
    </w:p>
    <w:p w14:paraId="7FD8C152" w14:textId="77777777" w:rsidR="00AC5B59" w:rsidRPr="00AC5B59" w:rsidRDefault="00AC5B59" w:rsidP="00AC5B59">
      <w:r w:rsidRPr="00AC5B59">
        <w:t>]</w:t>
      </w:r>
    </w:p>
    <w:p w14:paraId="397D5D07" w14:textId="77777777" w:rsidR="00AC5B59" w:rsidRPr="00AC5B59" w:rsidRDefault="00AC5B59" w:rsidP="00AC5B59"/>
    <w:p w14:paraId="1966A14C" w14:textId="77777777" w:rsidR="00AC5B59" w:rsidRPr="00AC5B59" w:rsidRDefault="00AC5B59" w:rsidP="00AC5B59">
      <w:r w:rsidRPr="00AC5B59">
        <w:t xml:space="preserve">X = </w:t>
      </w:r>
      <w:proofErr w:type="spellStart"/>
      <w:r w:rsidRPr="00AC5B59">
        <w:t>df_feat</w:t>
      </w:r>
      <w:proofErr w:type="spellEnd"/>
      <w:r w:rsidRPr="00AC5B59">
        <w:t>[</w:t>
      </w:r>
      <w:proofErr w:type="spellStart"/>
      <w:r w:rsidRPr="00AC5B59">
        <w:t>feature_cols</w:t>
      </w:r>
      <w:proofErr w:type="spellEnd"/>
      <w:r w:rsidRPr="00AC5B59">
        <w:t>]</w:t>
      </w:r>
    </w:p>
    <w:p w14:paraId="1146AC97" w14:textId="77777777" w:rsidR="00AC5B59" w:rsidRPr="00AC5B59" w:rsidRDefault="00AC5B59" w:rsidP="00AC5B59">
      <w:r w:rsidRPr="00AC5B59">
        <w:t xml:space="preserve">y = </w:t>
      </w:r>
      <w:proofErr w:type="spellStart"/>
      <w:r w:rsidRPr="00AC5B59">
        <w:t>df_feat</w:t>
      </w:r>
      <w:proofErr w:type="spellEnd"/>
      <w:r w:rsidRPr="00AC5B59">
        <w:t>["</w:t>
      </w:r>
      <w:proofErr w:type="gramStart"/>
      <w:r w:rsidRPr="00AC5B59">
        <w:t>target</w:t>
      </w:r>
      <w:proofErr w:type="gramEnd"/>
      <w:r w:rsidRPr="00AC5B59">
        <w:t>"]</w:t>
      </w:r>
    </w:p>
    <w:p w14:paraId="5F57D75F" w14:textId="77777777" w:rsidR="00AC5B59" w:rsidRPr="00AC5B59" w:rsidRDefault="00AC5B59" w:rsidP="00AC5B59"/>
    <w:p w14:paraId="47EE5265" w14:textId="77777777" w:rsidR="00AC5B59" w:rsidRPr="00AC5B59" w:rsidRDefault="00AC5B59" w:rsidP="00AC5B59">
      <w:proofErr w:type="spellStart"/>
      <w:r w:rsidRPr="00AC5B59">
        <w:t>X.shape</w:t>
      </w:r>
      <w:proofErr w:type="spellEnd"/>
      <w:r w:rsidRPr="00AC5B59">
        <w:t xml:space="preserve">, </w:t>
      </w:r>
      <w:proofErr w:type="spellStart"/>
      <w:r w:rsidRPr="00AC5B59">
        <w:t>y.value_counts</w:t>
      </w:r>
      <w:proofErr w:type="spellEnd"/>
      <w:r w:rsidRPr="00AC5B59">
        <w:t>(</w:t>
      </w:r>
      <w:proofErr w:type="spellStart"/>
      <w:r w:rsidRPr="00AC5B59">
        <w:t>normalize</w:t>
      </w:r>
      <w:proofErr w:type="spellEnd"/>
      <w:r w:rsidRPr="00AC5B59">
        <w:t>=True)</w:t>
      </w:r>
    </w:p>
    <w:p w14:paraId="1CDBC256" w14:textId="77777777" w:rsidR="00AC5B59" w:rsidRPr="00AC5B59" w:rsidRDefault="00000000" w:rsidP="00AC5B59">
      <w:r>
        <w:pict w14:anchorId="1E146869">
          <v:rect id="_x0000_i1030" style="width:0;height:1.5pt" o:hralign="center" o:hrstd="t" o:hr="t" fillcolor="#a0a0a0" stroked="f"/>
        </w:pict>
      </w:r>
    </w:p>
    <w:p w14:paraId="35BB2852" w14:textId="77777777" w:rsidR="00AC5B59" w:rsidRPr="00AC5B59" w:rsidRDefault="00AC5B59" w:rsidP="00AC5B59">
      <w:pPr>
        <w:rPr>
          <w:b/>
          <w:bCs/>
        </w:rPr>
      </w:pPr>
      <w:r w:rsidRPr="00AC5B59">
        <w:rPr>
          <w:b/>
          <w:bCs/>
        </w:rPr>
        <w:t xml:space="preserve">5) Split temporal (80/20) + </w:t>
      </w:r>
      <w:proofErr w:type="spellStart"/>
      <w:r w:rsidRPr="00AC5B59">
        <w:rPr>
          <w:b/>
          <w:bCs/>
        </w:rPr>
        <w:t>baseline</w:t>
      </w:r>
      <w:proofErr w:type="spellEnd"/>
      <w:r w:rsidRPr="00AC5B59">
        <w:rPr>
          <w:b/>
          <w:bCs/>
        </w:rPr>
        <w:t xml:space="preserve"> y </w:t>
      </w:r>
      <w:proofErr w:type="spellStart"/>
      <w:r w:rsidRPr="00AC5B59">
        <w:rPr>
          <w:b/>
          <w:bCs/>
        </w:rPr>
        <w:t>Gradient</w:t>
      </w:r>
      <w:proofErr w:type="spellEnd"/>
      <w:r w:rsidRPr="00AC5B59">
        <w:rPr>
          <w:b/>
          <w:bCs/>
        </w:rPr>
        <w:t xml:space="preserve"> </w:t>
      </w:r>
      <w:proofErr w:type="spellStart"/>
      <w:r w:rsidRPr="00AC5B59">
        <w:rPr>
          <w:b/>
          <w:bCs/>
        </w:rPr>
        <w:t>Boosting</w:t>
      </w:r>
      <w:proofErr w:type="spellEnd"/>
    </w:p>
    <w:p w14:paraId="6806ABC7" w14:textId="77777777" w:rsidR="00AC5B59" w:rsidRPr="00AC5B59" w:rsidRDefault="00AC5B59" w:rsidP="00AC5B59">
      <w:proofErr w:type="spellStart"/>
      <w:r w:rsidRPr="00AC5B59">
        <w:t>split</w:t>
      </w:r>
      <w:proofErr w:type="spellEnd"/>
      <w:r w:rsidRPr="00AC5B59">
        <w:t xml:space="preserve"> = </w:t>
      </w:r>
      <w:proofErr w:type="spellStart"/>
      <w:r w:rsidRPr="00AC5B59">
        <w:t>int</w:t>
      </w:r>
      <w:proofErr w:type="spellEnd"/>
      <w:r w:rsidRPr="00AC5B59">
        <w:t>(</w:t>
      </w:r>
      <w:proofErr w:type="spellStart"/>
      <w:r w:rsidRPr="00AC5B59">
        <w:t>len</w:t>
      </w:r>
      <w:proofErr w:type="spellEnd"/>
      <w:r w:rsidRPr="00AC5B59">
        <w:t>(</w:t>
      </w:r>
      <w:proofErr w:type="spellStart"/>
      <w:r w:rsidRPr="00AC5B59">
        <w:t>df_feat</w:t>
      </w:r>
      <w:proofErr w:type="spellEnd"/>
      <w:r w:rsidRPr="00AC5B59">
        <w:t>) * 0.8)</w:t>
      </w:r>
    </w:p>
    <w:p w14:paraId="62F8D0E6" w14:textId="77777777" w:rsidR="00AC5B59" w:rsidRPr="00AC5B59" w:rsidRDefault="00AC5B59" w:rsidP="00AC5B59"/>
    <w:p w14:paraId="7E72FF10" w14:textId="77777777" w:rsidR="00AC5B59" w:rsidRPr="00AC5B59" w:rsidRDefault="00AC5B59" w:rsidP="00AC5B59">
      <w:proofErr w:type="spellStart"/>
      <w:r w:rsidRPr="00AC5B59">
        <w:t>X_train</w:t>
      </w:r>
      <w:proofErr w:type="spellEnd"/>
      <w:r w:rsidRPr="00AC5B59">
        <w:t xml:space="preserve">, </w:t>
      </w:r>
      <w:proofErr w:type="spellStart"/>
      <w:r w:rsidRPr="00AC5B59">
        <w:t>X_test</w:t>
      </w:r>
      <w:proofErr w:type="spellEnd"/>
      <w:r w:rsidRPr="00AC5B59">
        <w:t xml:space="preserve"> = </w:t>
      </w:r>
      <w:proofErr w:type="spellStart"/>
      <w:proofErr w:type="gramStart"/>
      <w:r w:rsidRPr="00AC5B59">
        <w:t>X.iloc</w:t>
      </w:r>
      <w:proofErr w:type="spellEnd"/>
      <w:r w:rsidRPr="00AC5B59">
        <w:t>[:</w:t>
      </w:r>
      <w:proofErr w:type="spellStart"/>
      <w:r w:rsidRPr="00AC5B59">
        <w:t>split</w:t>
      </w:r>
      <w:proofErr w:type="spellEnd"/>
      <w:proofErr w:type="gramEnd"/>
      <w:r w:rsidRPr="00AC5B59">
        <w:t xml:space="preserve">], </w:t>
      </w:r>
      <w:proofErr w:type="spellStart"/>
      <w:proofErr w:type="gramStart"/>
      <w:r w:rsidRPr="00AC5B59">
        <w:t>X.iloc</w:t>
      </w:r>
      <w:proofErr w:type="spellEnd"/>
      <w:proofErr w:type="gramEnd"/>
      <w:r w:rsidRPr="00AC5B59">
        <w:t>[</w:t>
      </w:r>
      <w:proofErr w:type="spellStart"/>
      <w:r w:rsidRPr="00AC5B59">
        <w:t>split</w:t>
      </w:r>
      <w:proofErr w:type="spellEnd"/>
      <w:r w:rsidRPr="00AC5B59">
        <w:t>:]</w:t>
      </w:r>
    </w:p>
    <w:p w14:paraId="1CAFFE27" w14:textId="77777777" w:rsidR="00AC5B59" w:rsidRPr="00AC5B59" w:rsidRDefault="00AC5B59" w:rsidP="00AC5B59">
      <w:proofErr w:type="spellStart"/>
      <w:r w:rsidRPr="00AC5B59">
        <w:t>y_train</w:t>
      </w:r>
      <w:proofErr w:type="spellEnd"/>
      <w:r w:rsidRPr="00AC5B59">
        <w:t xml:space="preserve">, </w:t>
      </w:r>
      <w:proofErr w:type="spellStart"/>
      <w:r w:rsidRPr="00AC5B59">
        <w:t>y_test</w:t>
      </w:r>
      <w:proofErr w:type="spellEnd"/>
      <w:r w:rsidRPr="00AC5B59">
        <w:t xml:space="preserve"> = </w:t>
      </w:r>
      <w:proofErr w:type="spellStart"/>
      <w:proofErr w:type="gramStart"/>
      <w:r w:rsidRPr="00AC5B59">
        <w:t>y.iloc</w:t>
      </w:r>
      <w:proofErr w:type="spellEnd"/>
      <w:r w:rsidRPr="00AC5B59">
        <w:t>[:</w:t>
      </w:r>
      <w:proofErr w:type="spellStart"/>
      <w:r w:rsidRPr="00AC5B59">
        <w:t>split</w:t>
      </w:r>
      <w:proofErr w:type="spellEnd"/>
      <w:proofErr w:type="gramEnd"/>
      <w:r w:rsidRPr="00AC5B59">
        <w:t xml:space="preserve">], </w:t>
      </w:r>
      <w:proofErr w:type="spellStart"/>
      <w:proofErr w:type="gramStart"/>
      <w:r w:rsidRPr="00AC5B59">
        <w:t>y.iloc</w:t>
      </w:r>
      <w:proofErr w:type="spellEnd"/>
      <w:proofErr w:type="gramEnd"/>
      <w:r w:rsidRPr="00AC5B59">
        <w:t>[</w:t>
      </w:r>
      <w:proofErr w:type="spellStart"/>
      <w:r w:rsidRPr="00AC5B59">
        <w:t>split</w:t>
      </w:r>
      <w:proofErr w:type="spellEnd"/>
      <w:r w:rsidRPr="00AC5B59">
        <w:t>:]</w:t>
      </w:r>
    </w:p>
    <w:p w14:paraId="26B5E307" w14:textId="77777777" w:rsidR="00AC5B59" w:rsidRPr="00AC5B59" w:rsidRDefault="00AC5B59" w:rsidP="00AC5B59"/>
    <w:p w14:paraId="2AD35A9C" w14:textId="77777777" w:rsidR="00AC5B59" w:rsidRPr="00AC5B59" w:rsidRDefault="00AC5B59" w:rsidP="00AC5B59">
      <w:proofErr w:type="spellStart"/>
      <w:r w:rsidRPr="00AC5B59">
        <w:t>from</w:t>
      </w:r>
      <w:proofErr w:type="spellEnd"/>
      <w:r w:rsidRPr="00AC5B59">
        <w:t xml:space="preserve"> </w:t>
      </w:r>
      <w:proofErr w:type="spellStart"/>
      <w:proofErr w:type="gramStart"/>
      <w:r w:rsidRPr="00AC5B59">
        <w:t>sklearn.metrics</w:t>
      </w:r>
      <w:proofErr w:type="spellEnd"/>
      <w:proofErr w:type="gramEnd"/>
      <w:r w:rsidRPr="00AC5B59">
        <w:t xml:space="preserve"> </w:t>
      </w:r>
      <w:proofErr w:type="spellStart"/>
      <w:r w:rsidRPr="00AC5B59">
        <w:t>import</w:t>
      </w:r>
      <w:proofErr w:type="spellEnd"/>
      <w:r w:rsidRPr="00AC5B59">
        <w:t xml:space="preserve"> </w:t>
      </w:r>
      <w:proofErr w:type="spellStart"/>
      <w:r w:rsidRPr="00AC5B59">
        <w:t>classification_report</w:t>
      </w:r>
      <w:proofErr w:type="spellEnd"/>
      <w:r w:rsidRPr="00AC5B59">
        <w:t xml:space="preserve">, </w:t>
      </w:r>
      <w:proofErr w:type="spellStart"/>
      <w:r w:rsidRPr="00AC5B59">
        <w:t>roc_auc_score</w:t>
      </w:r>
      <w:proofErr w:type="spellEnd"/>
    </w:p>
    <w:p w14:paraId="0947EF10" w14:textId="77777777" w:rsidR="00AC5B59" w:rsidRPr="00AC5B59" w:rsidRDefault="00AC5B59" w:rsidP="00AC5B59">
      <w:proofErr w:type="spellStart"/>
      <w:r w:rsidRPr="00AC5B59">
        <w:t>from</w:t>
      </w:r>
      <w:proofErr w:type="spellEnd"/>
      <w:r w:rsidRPr="00AC5B59">
        <w:t xml:space="preserve"> </w:t>
      </w:r>
      <w:proofErr w:type="spellStart"/>
      <w:proofErr w:type="gramStart"/>
      <w:r w:rsidRPr="00AC5B59">
        <w:t>sklearn.pipeline</w:t>
      </w:r>
      <w:proofErr w:type="spellEnd"/>
      <w:proofErr w:type="gramEnd"/>
      <w:r w:rsidRPr="00AC5B59">
        <w:t xml:space="preserve"> </w:t>
      </w:r>
      <w:proofErr w:type="spellStart"/>
      <w:r w:rsidRPr="00AC5B59">
        <w:t>import</w:t>
      </w:r>
      <w:proofErr w:type="spellEnd"/>
      <w:r w:rsidRPr="00AC5B59">
        <w:t xml:space="preserve"> Pipeline</w:t>
      </w:r>
    </w:p>
    <w:p w14:paraId="27AAEADE" w14:textId="77777777" w:rsidR="00AC5B59" w:rsidRPr="00AC5B59" w:rsidRDefault="00AC5B59" w:rsidP="00AC5B59">
      <w:proofErr w:type="spellStart"/>
      <w:r w:rsidRPr="00AC5B59">
        <w:t>from</w:t>
      </w:r>
      <w:proofErr w:type="spellEnd"/>
      <w:r w:rsidRPr="00AC5B59">
        <w:t xml:space="preserve"> </w:t>
      </w:r>
      <w:proofErr w:type="spellStart"/>
      <w:proofErr w:type="gramStart"/>
      <w:r w:rsidRPr="00AC5B59">
        <w:t>sklearn.preprocessing</w:t>
      </w:r>
      <w:proofErr w:type="spellEnd"/>
      <w:proofErr w:type="gramEnd"/>
      <w:r w:rsidRPr="00AC5B59">
        <w:t xml:space="preserve"> </w:t>
      </w:r>
      <w:proofErr w:type="spellStart"/>
      <w:r w:rsidRPr="00AC5B59">
        <w:t>import</w:t>
      </w:r>
      <w:proofErr w:type="spellEnd"/>
      <w:r w:rsidRPr="00AC5B59">
        <w:t xml:space="preserve"> </w:t>
      </w:r>
      <w:proofErr w:type="spellStart"/>
      <w:r w:rsidRPr="00AC5B59">
        <w:t>StandardScaler</w:t>
      </w:r>
      <w:proofErr w:type="spellEnd"/>
    </w:p>
    <w:p w14:paraId="63010703" w14:textId="77777777" w:rsidR="00AC5B59" w:rsidRPr="00AC5B59" w:rsidRDefault="00AC5B59" w:rsidP="00AC5B59">
      <w:proofErr w:type="spellStart"/>
      <w:r w:rsidRPr="00AC5B59">
        <w:t>from</w:t>
      </w:r>
      <w:proofErr w:type="spellEnd"/>
      <w:r w:rsidRPr="00AC5B59">
        <w:t xml:space="preserve"> </w:t>
      </w:r>
      <w:proofErr w:type="spellStart"/>
      <w:proofErr w:type="gramStart"/>
      <w:r w:rsidRPr="00AC5B59">
        <w:t>sklearn.linear</w:t>
      </w:r>
      <w:proofErr w:type="gramEnd"/>
      <w:r w:rsidRPr="00AC5B59">
        <w:t>_model</w:t>
      </w:r>
      <w:proofErr w:type="spellEnd"/>
      <w:r w:rsidRPr="00AC5B59">
        <w:t xml:space="preserve"> </w:t>
      </w:r>
      <w:proofErr w:type="spellStart"/>
      <w:r w:rsidRPr="00AC5B59">
        <w:t>import</w:t>
      </w:r>
      <w:proofErr w:type="spellEnd"/>
      <w:r w:rsidRPr="00AC5B59">
        <w:t xml:space="preserve"> </w:t>
      </w:r>
      <w:proofErr w:type="spellStart"/>
      <w:r w:rsidRPr="00AC5B59">
        <w:t>LogisticRegression</w:t>
      </w:r>
      <w:proofErr w:type="spellEnd"/>
    </w:p>
    <w:p w14:paraId="3976D90E" w14:textId="77777777" w:rsidR="00AC5B59" w:rsidRPr="00AC5B59" w:rsidRDefault="00AC5B59" w:rsidP="00AC5B59"/>
    <w:p w14:paraId="1F71B532" w14:textId="77777777" w:rsidR="00AC5B59" w:rsidRPr="00AC5B59" w:rsidRDefault="00AC5B59" w:rsidP="00AC5B59">
      <w:proofErr w:type="spellStart"/>
      <w:r w:rsidRPr="00AC5B59">
        <w:t>pipe_lr</w:t>
      </w:r>
      <w:proofErr w:type="spellEnd"/>
      <w:r w:rsidRPr="00AC5B59">
        <w:t xml:space="preserve"> = </w:t>
      </w:r>
      <w:proofErr w:type="gramStart"/>
      <w:r w:rsidRPr="00AC5B59">
        <w:t>Pipeline(</w:t>
      </w:r>
      <w:proofErr w:type="gramEnd"/>
      <w:r w:rsidRPr="00AC5B59">
        <w:t>[</w:t>
      </w:r>
    </w:p>
    <w:p w14:paraId="68410119" w14:textId="77777777" w:rsidR="00AC5B59" w:rsidRPr="00AC5B59" w:rsidRDefault="00AC5B59" w:rsidP="00AC5B59">
      <w:r w:rsidRPr="00AC5B59">
        <w:t xml:space="preserve">    ("</w:t>
      </w:r>
      <w:proofErr w:type="spellStart"/>
      <w:r w:rsidRPr="00AC5B59">
        <w:t>scaler</w:t>
      </w:r>
      <w:proofErr w:type="spellEnd"/>
      <w:r w:rsidRPr="00AC5B59">
        <w:t xml:space="preserve">", </w:t>
      </w:r>
      <w:proofErr w:type="spellStart"/>
      <w:proofErr w:type="gramStart"/>
      <w:r w:rsidRPr="00AC5B59">
        <w:t>StandardScaler</w:t>
      </w:r>
      <w:proofErr w:type="spellEnd"/>
      <w:r w:rsidRPr="00AC5B59">
        <w:t>(</w:t>
      </w:r>
      <w:proofErr w:type="gramEnd"/>
      <w:r w:rsidRPr="00AC5B59">
        <w:t>)),</w:t>
      </w:r>
    </w:p>
    <w:p w14:paraId="20D4164B" w14:textId="77777777" w:rsidR="00AC5B59" w:rsidRPr="00AC5B59" w:rsidRDefault="00AC5B59" w:rsidP="00AC5B59">
      <w:r w:rsidRPr="00AC5B59">
        <w:t xml:space="preserve">    ("</w:t>
      </w:r>
      <w:proofErr w:type="spellStart"/>
      <w:r w:rsidRPr="00AC5B59">
        <w:t>clf</w:t>
      </w:r>
      <w:proofErr w:type="spellEnd"/>
      <w:r w:rsidRPr="00AC5B59">
        <w:t xml:space="preserve">", </w:t>
      </w:r>
      <w:proofErr w:type="spellStart"/>
      <w:r w:rsidRPr="00AC5B59">
        <w:t>LogisticRegression</w:t>
      </w:r>
      <w:proofErr w:type="spellEnd"/>
      <w:r w:rsidRPr="00AC5B59">
        <w:t>(</w:t>
      </w:r>
      <w:proofErr w:type="spellStart"/>
      <w:r w:rsidRPr="00AC5B59">
        <w:t>max_iter</w:t>
      </w:r>
      <w:proofErr w:type="spellEnd"/>
      <w:r w:rsidRPr="00AC5B59">
        <w:t>=300))</w:t>
      </w:r>
    </w:p>
    <w:p w14:paraId="0367F88B" w14:textId="77777777" w:rsidR="00AC5B59" w:rsidRPr="00AC5B59" w:rsidRDefault="00AC5B59" w:rsidP="00AC5B59">
      <w:r w:rsidRPr="00AC5B59">
        <w:t>])</w:t>
      </w:r>
    </w:p>
    <w:p w14:paraId="46B68FF0" w14:textId="77777777" w:rsidR="00AC5B59" w:rsidRPr="00AC5B59" w:rsidRDefault="00AC5B59" w:rsidP="00AC5B59"/>
    <w:p w14:paraId="64BCC0CD" w14:textId="77777777" w:rsidR="00AC5B59" w:rsidRPr="00AC5B59" w:rsidRDefault="00AC5B59" w:rsidP="00AC5B59">
      <w:proofErr w:type="spellStart"/>
      <w:proofErr w:type="gramStart"/>
      <w:r w:rsidRPr="00AC5B59">
        <w:t>pipe_lr.fit</w:t>
      </w:r>
      <w:proofErr w:type="spellEnd"/>
      <w:r w:rsidRPr="00AC5B59">
        <w:t>(</w:t>
      </w:r>
      <w:proofErr w:type="spellStart"/>
      <w:proofErr w:type="gramEnd"/>
      <w:r w:rsidRPr="00AC5B59">
        <w:t>X_train</w:t>
      </w:r>
      <w:proofErr w:type="spellEnd"/>
      <w:r w:rsidRPr="00AC5B59">
        <w:t xml:space="preserve">, </w:t>
      </w:r>
      <w:proofErr w:type="spellStart"/>
      <w:r w:rsidRPr="00AC5B59">
        <w:t>y_train</w:t>
      </w:r>
      <w:proofErr w:type="spellEnd"/>
      <w:r w:rsidRPr="00AC5B59">
        <w:t>)</w:t>
      </w:r>
    </w:p>
    <w:p w14:paraId="383D77C7" w14:textId="77777777" w:rsidR="00AC5B59" w:rsidRPr="00AC5B59" w:rsidRDefault="00AC5B59" w:rsidP="00AC5B59">
      <w:proofErr w:type="spellStart"/>
      <w:r w:rsidRPr="00AC5B59">
        <w:t>proba_lr</w:t>
      </w:r>
      <w:proofErr w:type="spellEnd"/>
      <w:r w:rsidRPr="00AC5B59">
        <w:t xml:space="preserve"> = </w:t>
      </w:r>
      <w:proofErr w:type="spellStart"/>
      <w:r w:rsidRPr="00AC5B59">
        <w:t>pipe_</w:t>
      </w:r>
      <w:proofErr w:type="gramStart"/>
      <w:r w:rsidRPr="00AC5B59">
        <w:t>lr.predict</w:t>
      </w:r>
      <w:proofErr w:type="gramEnd"/>
      <w:r w:rsidRPr="00AC5B59">
        <w:t>_proba</w:t>
      </w:r>
      <w:proofErr w:type="spellEnd"/>
      <w:r w:rsidRPr="00AC5B59">
        <w:t>(</w:t>
      </w:r>
      <w:proofErr w:type="spellStart"/>
      <w:r w:rsidRPr="00AC5B59">
        <w:t>X_</w:t>
      </w:r>
      <w:proofErr w:type="gramStart"/>
      <w:r w:rsidRPr="00AC5B59">
        <w:t>test</w:t>
      </w:r>
      <w:proofErr w:type="spellEnd"/>
      <w:r w:rsidRPr="00AC5B59">
        <w:t>)[:,</w:t>
      </w:r>
      <w:proofErr w:type="gramEnd"/>
      <w:r w:rsidRPr="00AC5B59">
        <w:t xml:space="preserve"> 1]</w:t>
      </w:r>
    </w:p>
    <w:p w14:paraId="2928D813" w14:textId="77777777" w:rsidR="00AC5B59" w:rsidRPr="00AC5B59" w:rsidRDefault="00AC5B59" w:rsidP="00AC5B59">
      <w:proofErr w:type="spellStart"/>
      <w:r w:rsidRPr="00AC5B59">
        <w:t>pred_lr</w:t>
      </w:r>
      <w:proofErr w:type="spellEnd"/>
      <w:r w:rsidRPr="00AC5B59">
        <w:t xml:space="preserve"> = (</w:t>
      </w:r>
      <w:proofErr w:type="spellStart"/>
      <w:r w:rsidRPr="00AC5B59">
        <w:t>proba_lr</w:t>
      </w:r>
      <w:proofErr w:type="spellEnd"/>
      <w:r w:rsidRPr="00AC5B59">
        <w:t xml:space="preserve"> &gt;= 0.5</w:t>
      </w:r>
      <w:proofErr w:type="gramStart"/>
      <w:r w:rsidRPr="00AC5B59">
        <w:t>).</w:t>
      </w:r>
      <w:proofErr w:type="spellStart"/>
      <w:r w:rsidRPr="00AC5B59">
        <w:t>astype</w:t>
      </w:r>
      <w:proofErr w:type="spellEnd"/>
      <w:proofErr w:type="gramEnd"/>
      <w:r w:rsidRPr="00AC5B59">
        <w:t>(</w:t>
      </w:r>
      <w:proofErr w:type="spellStart"/>
      <w:r w:rsidRPr="00AC5B59">
        <w:t>int</w:t>
      </w:r>
      <w:proofErr w:type="spellEnd"/>
      <w:r w:rsidRPr="00AC5B59">
        <w:t>)</w:t>
      </w:r>
    </w:p>
    <w:p w14:paraId="1EF60F05" w14:textId="77777777" w:rsidR="00AC5B59" w:rsidRPr="00AC5B59" w:rsidRDefault="00AC5B59" w:rsidP="00AC5B59"/>
    <w:p w14:paraId="60AAFC8B" w14:textId="77777777" w:rsidR="00AC5B59" w:rsidRPr="00AC5B59" w:rsidRDefault="00AC5B59" w:rsidP="00AC5B59">
      <w:proofErr w:type="spellStart"/>
      <w:proofErr w:type="gramStart"/>
      <w:r w:rsidRPr="00AC5B59">
        <w:t>print</w:t>
      </w:r>
      <w:proofErr w:type="spellEnd"/>
      <w:r w:rsidRPr="00AC5B59">
        <w:t>(</w:t>
      </w:r>
      <w:proofErr w:type="gramEnd"/>
      <w:r w:rsidRPr="00AC5B59">
        <w:t>"</w:t>
      </w:r>
      <w:proofErr w:type="spellStart"/>
      <w:r w:rsidRPr="00AC5B59">
        <w:t>LogReg</w:t>
      </w:r>
      <w:proofErr w:type="spellEnd"/>
      <w:r w:rsidRPr="00AC5B59">
        <w:t xml:space="preserve"> AUC:", </w:t>
      </w:r>
      <w:proofErr w:type="spellStart"/>
      <w:r w:rsidRPr="00AC5B59">
        <w:t>roc_auc_</w:t>
      </w:r>
      <w:proofErr w:type="gramStart"/>
      <w:r w:rsidRPr="00AC5B59">
        <w:t>score</w:t>
      </w:r>
      <w:proofErr w:type="spellEnd"/>
      <w:r w:rsidRPr="00AC5B59">
        <w:t>(</w:t>
      </w:r>
      <w:proofErr w:type="spellStart"/>
      <w:proofErr w:type="gramEnd"/>
      <w:r w:rsidRPr="00AC5B59">
        <w:t>y_test</w:t>
      </w:r>
      <w:proofErr w:type="spellEnd"/>
      <w:r w:rsidRPr="00AC5B59">
        <w:t xml:space="preserve">, </w:t>
      </w:r>
      <w:proofErr w:type="spellStart"/>
      <w:r w:rsidRPr="00AC5B59">
        <w:t>proba_lr</w:t>
      </w:r>
      <w:proofErr w:type="spellEnd"/>
      <w:r w:rsidRPr="00AC5B59">
        <w:t>))</w:t>
      </w:r>
    </w:p>
    <w:p w14:paraId="1AA75683" w14:textId="77777777" w:rsidR="00AC5B59" w:rsidRPr="00AC5B59" w:rsidRDefault="00AC5B59" w:rsidP="00AC5B59">
      <w:proofErr w:type="spellStart"/>
      <w:proofErr w:type="gramStart"/>
      <w:r w:rsidRPr="00AC5B59">
        <w:lastRenderedPageBreak/>
        <w:t>print</w:t>
      </w:r>
      <w:proofErr w:type="spellEnd"/>
      <w:r w:rsidRPr="00AC5B59">
        <w:t>(</w:t>
      </w:r>
      <w:proofErr w:type="spellStart"/>
      <w:proofErr w:type="gramEnd"/>
      <w:r w:rsidRPr="00AC5B59">
        <w:t>classification_</w:t>
      </w:r>
      <w:proofErr w:type="gramStart"/>
      <w:r w:rsidRPr="00AC5B59">
        <w:t>report</w:t>
      </w:r>
      <w:proofErr w:type="spellEnd"/>
      <w:r w:rsidRPr="00AC5B59">
        <w:t>(</w:t>
      </w:r>
      <w:proofErr w:type="spellStart"/>
      <w:proofErr w:type="gramEnd"/>
      <w:r w:rsidRPr="00AC5B59">
        <w:t>y_test</w:t>
      </w:r>
      <w:proofErr w:type="spellEnd"/>
      <w:r w:rsidRPr="00AC5B59">
        <w:t xml:space="preserve">, </w:t>
      </w:r>
      <w:proofErr w:type="spellStart"/>
      <w:r w:rsidRPr="00AC5B59">
        <w:t>pred_lr</w:t>
      </w:r>
      <w:proofErr w:type="spellEnd"/>
      <w:r w:rsidRPr="00AC5B59">
        <w:t>))</w:t>
      </w:r>
    </w:p>
    <w:p w14:paraId="20AE964A" w14:textId="77777777" w:rsidR="00AC5B59" w:rsidRPr="00AC5B59" w:rsidRDefault="00AC5B59" w:rsidP="00AC5B59">
      <w:r w:rsidRPr="00AC5B59">
        <w:t xml:space="preserve">Ahora </w:t>
      </w:r>
      <w:proofErr w:type="spellStart"/>
      <w:r w:rsidRPr="00AC5B59">
        <w:t>Gradient</w:t>
      </w:r>
      <w:proofErr w:type="spellEnd"/>
      <w:r w:rsidRPr="00AC5B59">
        <w:t xml:space="preserve"> </w:t>
      </w:r>
      <w:proofErr w:type="spellStart"/>
      <w:r w:rsidRPr="00AC5B59">
        <w:t>Boosting</w:t>
      </w:r>
      <w:proofErr w:type="spellEnd"/>
      <w:r w:rsidRPr="00AC5B59">
        <w:t xml:space="preserve"> (suele funcionar muy bien como primer “modelo serio” sin </w:t>
      </w:r>
      <w:proofErr w:type="spellStart"/>
      <w:r w:rsidRPr="00AC5B59">
        <w:t>libs</w:t>
      </w:r>
      <w:proofErr w:type="spellEnd"/>
      <w:r w:rsidRPr="00AC5B59">
        <w:t xml:space="preserve"> extra):</w:t>
      </w:r>
    </w:p>
    <w:p w14:paraId="64C85F49" w14:textId="77777777" w:rsidR="00AC5B59" w:rsidRPr="00AC5B59" w:rsidRDefault="00AC5B59" w:rsidP="00AC5B59">
      <w:proofErr w:type="spellStart"/>
      <w:r w:rsidRPr="00AC5B59">
        <w:t>from</w:t>
      </w:r>
      <w:proofErr w:type="spellEnd"/>
      <w:r w:rsidRPr="00AC5B59">
        <w:t xml:space="preserve"> </w:t>
      </w:r>
      <w:proofErr w:type="spellStart"/>
      <w:proofErr w:type="gramStart"/>
      <w:r w:rsidRPr="00AC5B59">
        <w:t>sklearn.ensemble</w:t>
      </w:r>
      <w:proofErr w:type="spellEnd"/>
      <w:proofErr w:type="gramEnd"/>
      <w:r w:rsidRPr="00AC5B59">
        <w:t xml:space="preserve"> </w:t>
      </w:r>
      <w:proofErr w:type="spellStart"/>
      <w:r w:rsidRPr="00AC5B59">
        <w:t>import</w:t>
      </w:r>
      <w:proofErr w:type="spellEnd"/>
      <w:r w:rsidRPr="00AC5B59">
        <w:t xml:space="preserve"> </w:t>
      </w:r>
      <w:proofErr w:type="spellStart"/>
      <w:r w:rsidRPr="00AC5B59">
        <w:t>GradientBoostingClassifier</w:t>
      </w:r>
      <w:proofErr w:type="spellEnd"/>
    </w:p>
    <w:p w14:paraId="75FC5B84" w14:textId="77777777" w:rsidR="00AC5B59" w:rsidRPr="00AC5B59" w:rsidRDefault="00AC5B59" w:rsidP="00AC5B59"/>
    <w:p w14:paraId="6D4FDBA6" w14:textId="77777777" w:rsidR="00AC5B59" w:rsidRPr="00AC5B59" w:rsidRDefault="00AC5B59" w:rsidP="00AC5B59">
      <w:proofErr w:type="spellStart"/>
      <w:r w:rsidRPr="00AC5B59">
        <w:t>gb</w:t>
      </w:r>
      <w:proofErr w:type="spellEnd"/>
      <w:r w:rsidRPr="00AC5B59">
        <w:t xml:space="preserve"> = </w:t>
      </w:r>
      <w:proofErr w:type="spellStart"/>
      <w:r w:rsidRPr="00AC5B59">
        <w:t>GradientBoostingClassifier</w:t>
      </w:r>
      <w:proofErr w:type="spellEnd"/>
      <w:r w:rsidRPr="00AC5B59">
        <w:t>(</w:t>
      </w:r>
      <w:proofErr w:type="spellStart"/>
      <w:r w:rsidRPr="00AC5B59">
        <w:t>random_state</w:t>
      </w:r>
      <w:proofErr w:type="spellEnd"/>
      <w:r w:rsidRPr="00AC5B59">
        <w:t>=42)</w:t>
      </w:r>
    </w:p>
    <w:p w14:paraId="2BAA6385" w14:textId="77777777" w:rsidR="00AC5B59" w:rsidRPr="00AC5B59" w:rsidRDefault="00AC5B59" w:rsidP="00AC5B59">
      <w:proofErr w:type="spellStart"/>
      <w:proofErr w:type="gramStart"/>
      <w:r w:rsidRPr="00AC5B59">
        <w:t>gb.fit</w:t>
      </w:r>
      <w:proofErr w:type="spellEnd"/>
      <w:r w:rsidRPr="00AC5B59">
        <w:t>(</w:t>
      </w:r>
      <w:proofErr w:type="spellStart"/>
      <w:proofErr w:type="gramEnd"/>
      <w:r w:rsidRPr="00AC5B59">
        <w:t>X_train</w:t>
      </w:r>
      <w:proofErr w:type="spellEnd"/>
      <w:r w:rsidRPr="00AC5B59">
        <w:t xml:space="preserve">, </w:t>
      </w:r>
      <w:proofErr w:type="spellStart"/>
      <w:r w:rsidRPr="00AC5B59">
        <w:t>y_train</w:t>
      </w:r>
      <w:proofErr w:type="spellEnd"/>
      <w:r w:rsidRPr="00AC5B59">
        <w:t>)</w:t>
      </w:r>
    </w:p>
    <w:p w14:paraId="42B8B4AA" w14:textId="77777777" w:rsidR="00AC5B59" w:rsidRPr="00AC5B59" w:rsidRDefault="00AC5B59" w:rsidP="00AC5B59"/>
    <w:p w14:paraId="42F7C54F" w14:textId="77777777" w:rsidR="00AC5B59" w:rsidRPr="00AC5B59" w:rsidRDefault="00AC5B59" w:rsidP="00AC5B59">
      <w:proofErr w:type="spellStart"/>
      <w:r w:rsidRPr="00AC5B59">
        <w:t>proba_gb</w:t>
      </w:r>
      <w:proofErr w:type="spellEnd"/>
      <w:r w:rsidRPr="00AC5B59">
        <w:t xml:space="preserve"> = </w:t>
      </w:r>
      <w:proofErr w:type="spellStart"/>
      <w:proofErr w:type="gramStart"/>
      <w:r w:rsidRPr="00AC5B59">
        <w:t>gb.predict</w:t>
      </w:r>
      <w:proofErr w:type="gramEnd"/>
      <w:r w:rsidRPr="00AC5B59">
        <w:t>_proba</w:t>
      </w:r>
      <w:proofErr w:type="spellEnd"/>
      <w:r w:rsidRPr="00AC5B59">
        <w:t>(</w:t>
      </w:r>
      <w:proofErr w:type="spellStart"/>
      <w:r w:rsidRPr="00AC5B59">
        <w:t>X_</w:t>
      </w:r>
      <w:proofErr w:type="gramStart"/>
      <w:r w:rsidRPr="00AC5B59">
        <w:t>test</w:t>
      </w:r>
      <w:proofErr w:type="spellEnd"/>
      <w:r w:rsidRPr="00AC5B59">
        <w:t>)[:,</w:t>
      </w:r>
      <w:proofErr w:type="gramEnd"/>
      <w:r w:rsidRPr="00AC5B59">
        <w:t xml:space="preserve"> 1]</w:t>
      </w:r>
    </w:p>
    <w:p w14:paraId="36594297" w14:textId="77777777" w:rsidR="00AC5B59" w:rsidRPr="00AC5B59" w:rsidRDefault="00AC5B59" w:rsidP="00AC5B59">
      <w:proofErr w:type="spellStart"/>
      <w:r w:rsidRPr="00AC5B59">
        <w:t>pred_gb</w:t>
      </w:r>
      <w:proofErr w:type="spellEnd"/>
      <w:r w:rsidRPr="00AC5B59">
        <w:t xml:space="preserve"> = (</w:t>
      </w:r>
      <w:proofErr w:type="spellStart"/>
      <w:r w:rsidRPr="00AC5B59">
        <w:t>proba_gb</w:t>
      </w:r>
      <w:proofErr w:type="spellEnd"/>
      <w:r w:rsidRPr="00AC5B59">
        <w:t xml:space="preserve"> &gt;= 0.5</w:t>
      </w:r>
      <w:proofErr w:type="gramStart"/>
      <w:r w:rsidRPr="00AC5B59">
        <w:t>).</w:t>
      </w:r>
      <w:proofErr w:type="spellStart"/>
      <w:r w:rsidRPr="00AC5B59">
        <w:t>astype</w:t>
      </w:r>
      <w:proofErr w:type="spellEnd"/>
      <w:proofErr w:type="gramEnd"/>
      <w:r w:rsidRPr="00AC5B59">
        <w:t>(</w:t>
      </w:r>
      <w:proofErr w:type="spellStart"/>
      <w:r w:rsidRPr="00AC5B59">
        <w:t>int</w:t>
      </w:r>
      <w:proofErr w:type="spellEnd"/>
      <w:r w:rsidRPr="00AC5B59">
        <w:t>)</w:t>
      </w:r>
    </w:p>
    <w:p w14:paraId="195C5AFF" w14:textId="77777777" w:rsidR="00AC5B59" w:rsidRPr="00AC5B59" w:rsidRDefault="00AC5B59" w:rsidP="00AC5B59"/>
    <w:p w14:paraId="071BAEB3" w14:textId="77777777" w:rsidR="00AC5B59" w:rsidRPr="00AC5B59" w:rsidRDefault="00AC5B59" w:rsidP="00AC5B59">
      <w:proofErr w:type="spellStart"/>
      <w:proofErr w:type="gramStart"/>
      <w:r w:rsidRPr="00AC5B59">
        <w:t>print</w:t>
      </w:r>
      <w:proofErr w:type="spellEnd"/>
      <w:r w:rsidRPr="00AC5B59">
        <w:t>(</w:t>
      </w:r>
      <w:proofErr w:type="gramEnd"/>
      <w:r w:rsidRPr="00AC5B59">
        <w:t xml:space="preserve">"GB AUC:", </w:t>
      </w:r>
      <w:proofErr w:type="spellStart"/>
      <w:r w:rsidRPr="00AC5B59">
        <w:t>roc_auc_</w:t>
      </w:r>
      <w:proofErr w:type="gramStart"/>
      <w:r w:rsidRPr="00AC5B59">
        <w:t>score</w:t>
      </w:r>
      <w:proofErr w:type="spellEnd"/>
      <w:r w:rsidRPr="00AC5B59">
        <w:t>(</w:t>
      </w:r>
      <w:proofErr w:type="spellStart"/>
      <w:proofErr w:type="gramEnd"/>
      <w:r w:rsidRPr="00AC5B59">
        <w:t>y_test</w:t>
      </w:r>
      <w:proofErr w:type="spellEnd"/>
      <w:r w:rsidRPr="00AC5B59">
        <w:t xml:space="preserve">, </w:t>
      </w:r>
      <w:proofErr w:type="spellStart"/>
      <w:r w:rsidRPr="00AC5B59">
        <w:t>proba_gb</w:t>
      </w:r>
      <w:proofErr w:type="spellEnd"/>
      <w:r w:rsidRPr="00AC5B59">
        <w:t>))</w:t>
      </w:r>
    </w:p>
    <w:p w14:paraId="4C09B622" w14:textId="77777777" w:rsidR="00AC5B59" w:rsidRPr="00AC5B59" w:rsidRDefault="00AC5B59" w:rsidP="00AC5B59">
      <w:proofErr w:type="spellStart"/>
      <w:proofErr w:type="gramStart"/>
      <w:r w:rsidRPr="00AC5B59">
        <w:t>print</w:t>
      </w:r>
      <w:proofErr w:type="spellEnd"/>
      <w:r w:rsidRPr="00AC5B59">
        <w:t>(</w:t>
      </w:r>
      <w:proofErr w:type="spellStart"/>
      <w:proofErr w:type="gramEnd"/>
      <w:r w:rsidRPr="00AC5B59">
        <w:t>classification_</w:t>
      </w:r>
      <w:proofErr w:type="gramStart"/>
      <w:r w:rsidRPr="00AC5B59">
        <w:t>report</w:t>
      </w:r>
      <w:proofErr w:type="spellEnd"/>
      <w:r w:rsidRPr="00AC5B59">
        <w:t>(</w:t>
      </w:r>
      <w:proofErr w:type="spellStart"/>
      <w:proofErr w:type="gramEnd"/>
      <w:r w:rsidRPr="00AC5B59">
        <w:t>y_test</w:t>
      </w:r>
      <w:proofErr w:type="spellEnd"/>
      <w:r w:rsidRPr="00AC5B59">
        <w:t xml:space="preserve">, </w:t>
      </w:r>
      <w:proofErr w:type="spellStart"/>
      <w:r w:rsidRPr="00AC5B59">
        <w:t>pred_gb</w:t>
      </w:r>
      <w:proofErr w:type="spellEnd"/>
      <w:r w:rsidRPr="00AC5B59">
        <w:t>))</w:t>
      </w:r>
    </w:p>
    <w:p w14:paraId="2B9D1D88" w14:textId="77777777" w:rsidR="00AC5B59" w:rsidRPr="00AC5B59" w:rsidRDefault="00000000" w:rsidP="00AC5B59">
      <w:r>
        <w:pict w14:anchorId="0FF64436">
          <v:rect id="_x0000_i1031" style="width:0;height:1.5pt" o:hralign="center" o:hrstd="t" o:hr="t" fillcolor="#a0a0a0" stroked="f"/>
        </w:pict>
      </w:r>
    </w:p>
    <w:p w14:paraId="4582A274" w14:textId="77777777" w:rsidR="00AC5B59" w:rsidRPr="00AC5B59" w:rsidRDefault="00AC5B59" w:rsidP="00AC5B59">
      <w:pPr>
        <w:rPr>
          <w:b/>
          <w:bCs/>
        </w:rPr>
      </w:pPr>
      <w:r w:rsidRPr="00AC5B59">
        <w:rPr>
          <w:b/>
          <w:bCs/>
        </w:rPr>
        <w:t xml:space="preserve">6) </w:t>
      </w:r>
      <w:proofErr w:type="spellStart"/>
      <w:r w:rsidRPr="00AC5B59">
        <w:rPr>
          <w:b/>
          <w:bCs/>
        </w:rPr>
        <w:t>Backtest</w:t>
      </w:r>
      <w:proofErr w:type="spellEnd"/>
      <w:r w:rsidRPr="00AC5B59">
        <w:rPr>
          <w:b/>
          <w:bCs/>
        </w:rPr>
        <w:t xml:space="preserve"> con costos (spread + comisión + </w:t>
      </w:r>
      <w:proofErr w:type="spellStart"/>
      <w:r w:rsidRPr="00AC5B59">
        <w:rPr>
          <w:b/>
          <w:bCs/>
        </w:rPr>
        <w:t>slippage</w:t>
      </w:r>
      <w:proofErr w:type="spellEnd"/>
      <w:r w:rsidRPr="00AC5B59">
        <w:rPr>
          <w:b/>
          <w:bCs/>
        </w:rPr>
        <w:t>)</w:t>
      </w:r>
    </w:p>
    <w:p w14:paraId="3F9F10E3" w14:textId="77777777" w:rsidR="00AC5B59" w:rsidRPr="00AC5B59" w:rsidRDefault="00AC5B59" w:rsidP="00AC5B59">
      <w:pPr>
        <w:rPr>
          <w:b/>
          <w:bCs/>
        </w:rPr>
      </w:pPr>
      <w:r w:rsidRPr="00AC5B59">
        <w:rPr>
          <w:b/>
          <w:bCs/>
        </w:rPr>
        <w:t>Supuestos de costos (ajustables)</w:t>
      </w:r>
    </w:p>
    <w:p w14:paraId="545798A6" w14:textId="77777777" w:rsidR="00AC5B59" w:rsidRPr="00AC5B59" w:rsidRDefault="00AC5B59" w:rsidP="00AC5B59">
      <w:pPr>
        <w:numPr>
          <w:ilvl w:val="0"/>
          <w:numId w:val="2"/>
        </w:numPr>
      </w:pPr>
      <w:proofErr w:type="spellStart"/>
      <w:r w:rsidRPr="00AC5B59">
        <w:rPr>
          <w:b/>
          <w:bCs/>
        </w:rPr>
        <w:t>spread_pips</w:t>
      </w:r>
      <w:proofErr w:type="spellEnd"/>
      <w:r w:rsidRPr="00AC5B59">
        <w:t xml:space="preserve">: spread promedio en </w:t>
      </w:r>
      <w:proofErr w:type="spellStart"/>
      <w:r w:rsidRPr="00AC5B59">
        <w:t>pips</w:t>
      </w:r>
      <w:proofErr w:type="spellEnd"/>
      <w:r w:rsidRPr="00AC5B59">
        <w:t xml:space="preserve"> (EURUSD típico 0.6–1.5 </w:t>
      </w:r>
      <w:proofErr w:type="spellStart"/>
      <w:r w:rsidRPr="00AC5B59">
        <w:t>pips</w:t>
      </w:r>
      <w:proofErr w:type="spellEnd"/>
      <w:r w:rsidRPr="00AC5B59">
        <w:t xml:space="preserve"> en </w:t>
      </w:r>
      <w:proofErr w:type="spellStart"/>
      <w:r w:rsidRPr="00AC5B59">
        <w:t>broker</w:t>
      </w:r>
      <w:proofErr w:type="spellEnd"/>
      <w:r w:rsidRPr="00AC5B59">
        <w:t xml:space="preserve"> decente)</w:t>
      </w:r>
    </w:p>
    <w:p w14:paraId="3F87FD62" w14:textId="77777777" w:rsidR="00AC5B59" w:rsidRPr="00AC5B59" w:rsidRDefault="00AC5B59" w:rsidP="00AC5B59">
      <w:pPr>
        <w:numPr>
          <w:ilvl w:val="0"/>
          <w:numId w:val="2"/>
        </w:numPr>
      </w:pPr>
      <w:proofErr w:type="spellStart"/>
      <w:r w:rsidRPr="00AC5B59">
        <w:rPr>
          <w:b/>
          <w:bCs/>
        </w:rPr>
        <w:t>slippage_pips</w:t>
      </w:r>
      <w:proofErr w:type="spellEnd"/>
      <w:r w:rsidRPr="00AC5B59">
        <w:t>: deslizamiento promedio por entrada/salida</w:t>
      </w:r>
    </w:p>
    <w:p w14:paraId="5F1073B6" w14:textId="77777777" w:rsidR="00AC5B59" w:rsidRPr="00AC5B59" w:rsidRDefault="00AC5B59" w:rsidP="00AC5B59">
      <w:pPr>
        <w:numPr>
          <w:ilvl w:val="0"/>
          <w:numId w:val="2"/>
        </w:numPr>
      </w:pPr>
      <w:proofErr w:type="spellStart"/>
      <w:r w:rsidRPr="00AC5B59">
        <w:rPr>
          <w:b/>
          <w:bCs/>
        </w:rPr>
        <w:t>commission_per_</w:t>
      </w:r>
      <w:proofErr w:type="gramStart"/>
      <w:r w:rsidRPr="00AC5B59">
        <w:rPr>
          <w:b/>
          <w:bCs/>
        </w:rPr>
        <w:t>round</w:t>
      </w:r>
      <w:proofErr w:type="gramEnd"/>
      <w:r w:rsidRPr="00AC5B59">
        <w:rPr>
          <w:b/>
          <w:bCs/>
        </w:rPr>
        <w:t>_turn</w:t>
      </w:r>
      <w:proofErr w:type="spellEnd"/>
      <w:r w:rsidRPr="00AC5B59">
        <w:t xml:space="preserve">: comisión por ida y vuelta (si aplica). En FX </w:t>
      </w:r>
      <w:proofErr w:type="spellStart"/>
      <w:r w:rsidRPr="00AC5B59">
        <w:t>retail</w:t>
      </w:r>
      <w:proofErr w:type="spellEnd"/>
      <w:r w:rsidRPr="00AC5B59">
        <w:t xml:space="preserve"> a veces viene “embebida” en spread (pon 0).</w:t>
      </w:r>
    </w:p>
    <w:p w14:paraId="15340887" w14:textId="77777777" w:rsidR="00AC5B59" w:rsidRPr="00AC5B59" w:rsidRDefault="00AC5B59" w:rsidP="00AC5B59">
      <w:r w:rsidRPr="00AC5B59">
        <w:t xml:space="preserve">1 </w:t>
      </w:r>
      <w:proofErr w:type="spellStart"/>
      <w:r w:rsidRPr="00AC5B59">
        <w:t>pip</w:t>
      </w:r>
      <w:proofErr w:type="spellEnd"/>
      <w:r w:rsidRPr="00AC5B59">
        <w:t xml:space="preserve"> en EURUSD = 0.0001 (</w:t>
      </w:r>
      <w:proofErr w:type="spellStart"/>
      <w:r w:rsidRPr="00AC5B59">
        <w:t>aprox</w:t>
      </w:r>
      <w:proofErr w:type="spellEnd"/>
      <w:r w:rsidRPr="00AC5B59">
        <w:t>).</w:t>
      </w:r>
      <w:r w:rsidRPr="00AC5B59">
        <w:br/>
        <w:t xml:space="preserve">Costos se aplican </w:t>
      </w:r>
      <w:r w:rsidRPr="00AC5B59">
        <w:rPr>
          <w:b/>
          <w:bCs/>
        </w:rPr>
        <w:t>cuando cambias de posición</w:t>
      </w:r>
      <w:r w:rsidRPr="00AC5B59">
        <w:t xml:space="preserve"> (</w:t>
      </w:r>
      <w:proofErr w:type="spellStart"/>
      <w:r w:rsidRPr="00AC5B59">
        <w:t>trade</w:t>
      </w:r>
      <w:proofErr w:type="spellEnd"/>
      <w:r w:rsidRPr="00AC5B59">
        <w:t>).</w:t>
      </w:r>
    </w:p>
    <w:p w14:paraId="0837DCBE" w14:textId="77777777" w:rsidR="00AC5B59" w:rsidRPr="00AC5B59" w:rsidRDefault="00AC5B59" w:rsidP="00AC5B59">
      <w:proofErr w:type="spellStart"/>
      <w:r w:rsidRPr="00AC5B59">
        <w:t>import</w:t>
      </w:r>
      <w:proofErr w:type="spellEnd"/>
      <w:r w:rsidRPr="00AC5B59">
        <w:t xml:space="preserve"> </w:t>
      </w:r>
      <w:proofErr w:type="spellStart"/>
      <w:proofErr w:type="gramStart"/>
      <w:r w:rsidRPr="00AC5B59">
        <w:t>matplotlib.pyplot</w:t>
      </w:r>
      <w:proofErr w:type="spellEnd"/>
      <w:proofErr w:type="gramEnd"/>
      <w:r w:rsidRPr="00AC5B59">
        <w:t xml:space="preserve"> as </w:t>
      </w:r>
      <w:proofErr w:type="spellStart"/>
      <w:r w:rsidRPr="00AC5B59">
        <w:t>plt</w:t>
      </w:r>
      <w:proofErr w:type="spellEnd"/>
    </w:p>
    <w:p w14:paraId="621C1341" w14:textId="77777777" w:rsidR="00AC5B59" w:rsidRPr="00AC5B59" w:rsidRDefault="00AC5B59" w:rsidP="00AC5B59"/>
    <w:p w14:paraId="6A1B8139" w14:textId="77777777" w:rsidR="00AC5B59" w:rsidRPr="00AC5B59" w:rsidRDefault="00AC5B59" w:rsidP="00AC5B59">
      <w:proofErr w:type="spellStart"/>
      <w:r w:rsidRPr="00AC5B59">
        <w:t>def</w:t>
      </w:r>
      <w:proofErr w:type="spellEnd"/>
      <w:r w:rsidRPr="00AC5B59">
        <w:t xml:space="preserve"> </w:t>
      </w:r>
      <w:proofErr w:type="spellStart"/>
      <w:r w:rsidRPr="00AC5B59">
        <w:t>backtest_</w:t>
      </w:r>
      <w:proofErr w:type="gramStart"/>
      <w:r w:rsidRPr="00AC5B59">
        <w:t>directional</w:t>
      </w:r>
      <w:proofErr w:type="spellEnd"/>
      <w:r w:rsidRPr="00AC5B59">
        <w:t>(</w:t>
      </w:r>
      <w:proofErr w:type="gramEnd"/>
    </w:p>
    <w:p w14:paraId="3C395507" w14:textId="77777777" w:rsidR="00AC5B59" w:rsidRPr="00AC5B59" w:rsidRDefault="00AC5B59" w:rsidP="00AC5B59">
      <w:r w:rsidRPr="00AC5B59">
        <w:t xml:space="preserve">    </w:t>
      </w:r>
      <w:proofErr w:type="spellStart"/>
      <w:r w:rsidRPr="00AC5B59">
        <w:t>prices</w:t>
      </w:r>
      <w:proofErr w:type="spellEnd"/>
      <w:r w:rsidRPr="00AC5B59">
        <w:t xml:space="preserve">: </w:t>
      </w:r>
      <w:proofErr w:type="spellStart"/>
      <w:proofErr w:type="gramStart"/>
      <w:r w:rsidRPr="00AC5B59">
        <w:t>pd.Series</w:t>
      </w:r>
      <w:proofErr w:type="spellEnd"/>
      <w:proofErr w:type="gramEnd"/>
      <w:r w:rsidRPr="00AC5B59">
        <w:t>,</w:t>
      </w:r>
    </w:p>
    <w:p w14:paraId="7E7FC7E7" w14:textId="77777777" w:rsidR="00AC5B59" w:rsidRPr="00AC5B59" w:rsidRDefault="00AC5B59" w:rsidP="00AC5B59">
      <w:r w:rsidRPr="00AC5B59">
        <w:t xml:space="preserve">    proba: </w:t>
      </w:r>
      <w:proofErr w:type="spellStart"/>
      <w:proofErr w:type="gramStart"/>
      <w:r w:rsidRPr="00AC5B59">
        <w:t>pd.Series</w:t>
      </w:r>
      <w:proofErr w:type="spellEnd"/>
      <w:proofErr w:type="gramEnd"/>
      <w:r w:rsidRPr="00AC5B59">
        <w:t>,</w:t>
      </w:r>
    </w:p>
    <w:p w14:paraId="0724EB5F" w14:textId="77777777" w:rsidR="00AC5B59" w:rsidRPr="00AC5B59" w:rsidRDefault="00AC5B59" w:rsidP="00AC5B59">
      <w:r w:rsidRPr="00AC5B59">
        <w:t xml:space="preserve">    </w:t>
      </w:r>
      <w:proofErr w:type="spellStart"/>
      <w:r w:rsidRPr="00AC5B59">
        <w:t>threshold</w:t>
      </w:r>
      <w:proofErr w:type="spellEnd"/>
      <w:r w:rsidRPr="00AC5B59">
        <w:t xml:space="preserve">: </w:t>
      </w:r>
      <w:proofErr w:type="spellStart"/>
      <w:r w:rsidRPr="00AC5B59">
        <w:t>float</w:t>
      </w:r>
      <w:proofErr w:type="spellEnd"/>
      <w:r w:rsidRPr="00AC5B59">
        <w:t xml:space="preserve"> = 0.55,</w:t>
      </w:r>
    </w:p>
    <w:p w14:paraId="2E665821" w14:textId="77777777" w:rsidR="00AC5B59" w:rsidRPr="00AC5B59" w:rsidRDefault="00AC5B59" w:rsidP="00AC5B59">
      <w:r w:rsidRPr="00AC5B59">
        <w:t xml:space="preserve">    </w:t>
      </w:r>
      <w:proofErr w:type="spellStart"/>
      <w:r w:rsidRPr="00AC5B59">
        <w:t>spread_pips</w:t>
      </w:r>
      <w:proofErr w:type="spellEnd"/>
      <w:r w:rsidRPr="00AC5B59">
        <w:t xml:space="preserve">: </w:t>
      </w:r>
      <w:proofErr w:type="spellStart"/>
      <w:r w:rsidRPr="00AC5B59">
        <w:t>float</w:t>
      </w:r>
      <w:proofErr w:type="spellEnd"/>
      <w:r w:rsidRPr="00AC5B59">
        <w:t xml:space="preserve"> = 1.0,</w:t>
      </w:r>
    </w:p>
    <w:p w14:paraId="274FC1CE" w14:textId="77777777" w:rsidR="00AC5B59" w:rsidRPr="00AC5B59" w:rsidRDefault="00AC5B59" w:rsidP="00AC5B59">
      <w:r w:rsidRPr="00AC5B59">
        <w:t xml:space="preserve">    </w:t>
      </w:r>
      <w:proofErr w:type="spellStart"/>
      <w:r w:rsidRPr="00AC5B59">
        <w:t>slippage_pips</w:t>
      </w:r>
      <w:proofErr w:type="spellEnd"/>
      <w:r w:rsidRPr="00AC5B59">
        <w:t xml:space="preserve">: </w:t>
      </w:r>
      <w:proofErr w:type="spellStart"/>
      <w:r w:rsidRPr="00AC5B59">
        <w:t>float</w:t>
      </w:r>
      <w:proofErr w:type="spellEnd"/>
      <w:r w:rsidRPr="00AC5B59">
        <w:t xml:space="preserve"> = 0.2,</w:t>
      </w:r>
    </w:p>
    <w:p w14:paraId="39CAD12E" w14:textId="77777777" w:rsidR="00AC5B59" w:rsidRPr="00AC5B59" w:rsidRDefault="00AC5B59" w:rsidP="00AC5B59">
      <w:r w:rsidRPr="00AC5B59">
        <w:t xml:space="preserve">    </w:t>
      </w:r>
      <w:proofErr w:type="spellStart"/>
      <w:r w:rsidRPr="00AC5B59">
        <w:t>commission_</w:t>
      </w:r>
      <w:proofErr w:type="gramStart"/>
      <w:r w:rsidRPr="00AC5B59">
        <w:t>round</w:t>
      </w:r>
      <w:proofErr w:type="gramEnd"/>
      <w:r w:rsidRPr="00AC5B59">
        <w:t>_turn</w:t>
      </w:r>
      <w:proofErr w:type="spellEnd"/>
      <w:r w:rsidRPr="00AC5B59">
        <w:t xml:space="preserve">: </w:t>
      </w:r>
      <w:proofErr w:type="spellStart"/>
      <w:r w:rsidRPr="00AC5B59">
        <w:t>float</w:t>
      </w:r>
      <w:proofErr w:type="spellEnd"/>
      <w:r w:rsidRPr="00AC5B59">
        <w:t xml:space="preserve"> = 0.0</w:t>
      </w:r>
    </w:p>
    <w:p w14:paraId="34C7A748" w14:textId="77777777" w:rsidR="00AC5B59" w:rsidRPr="00AC5B59" w:rsidRDefault="00AC5B59" w:rsidP="00AC5B59">
      <w:r w:rsidRPr="00AC5B59">
        <w:t>):</w:t>
      </w:r>
    </w:p>
    <w:p w14:paraId="6A693944" w14:textId="77777777" w:rsidR="00AC5B59" w:rsidRPr="00AC5B59" w:rsidRDefault="00AC5B59" w:rsidP="00AC5B59">
      <w:r w:rsidRPr="00AC5B59">
        <w:t xml:space="preserve">    """</w:t>
      </w:r>
    </w:p>
    <w:p w14:paraId="61C6C3D0" w14:textId="77777777" w:rsidR="00AC5B59" w:rsidRPr="00AC5B59" w:rsidRDefault="00AC5B59" w:rsidP="00AC5B59">
      <w:r w:rsidRPr="00AC5B59">
        <w:t xml:space="preserve">    Estrategia:</w:t>
      </w:r>
    </w:p>
    <w:p w14:paraId="2152E1CC" w14:textId="77777777" w:rsidR="00AC5B59" w:rsidRPr="00AC5B59" w:rsidRDefault="00AC5B59" w:rsidP="00AC5B59">
      <w:r w:rsidRPr="00AC5B59">
        <w:t xml:space="preserve">    - si P(up) &gt;= </w:t>
      </w:r>
      <w:proofErr w:type="spellStart"/>
      <w:r w:rsidRPr="00AC5B59">
        <w:t>threshold</w:t>
      </w:r>
      <w:proofErr w:type="spellEnd"/>
      <w:r w:rsidRPr="00AC5B59">
        <w:t xml:space="preserve"> -&gt; </w:t>
      </w:r>
      <w:proofErr w:type="spellStart"/>
      <w:r w:rsidRPr="00AC5B59">
        <w:t>long</w:t>
      </w:r>
      <w:proofErr w:type="spellEnd"/>
      <w:r w:rsidRPr="00AC5B59">
        <w:t xml:space="preserve"> (+1)</w:t>
      </w:r>
    </w:p>
    <w:p w14:paraId="03AD23C8" w14:textId="77777777" w:rsidR="00AC5B59" w:rsidRPr="00AC5B59" w:rsidRDefault="00AC5B59" w:rsidP="00AC5B59">
      <w:r w:rsidRPr="00AC5B59">
        <w:t xml:space="preserve">    - si P(up) &lt;= 1-threshold -&gt; short (-1)</w:t>
      </w:r>
    </w:p>
    <w:p w14:paraId="24426CE0" w14:textId="77777777" w:rsidR="00AC5B59" w:rsidRPr="00AC5B59" w:rsidRDefault="00AC5B59" w:rsidP="00AC5B59">
      <w:r w:rsidRPr="00AC5B59">
        <w:lastRenderedPageBreak/>
        <w:t xml:space="preserve">    - si está en zona gris -&gt; flat (0)</w:t>
      </w:r>
    </w:p>
    <w:p w14:paraId="23579037" w14:textId="77777777" w:rsidR="00AC5B59" w:rsidRPr="00AC5B59" w:rsidRDefault="00AC5B59" w:rsidP="00AC5B59">
      <w:r w:rsidRPr="00AC5B59">
        <w:t xml:space="preserve">    Ejecuta en la siguiente vela (retorno t-&gt;t+1).</w:t>
      </w:r>
    </w:p>
    <w:p w14:paraId="7144425A" w14:textId="77777777" w:rsidR="00AC5B59" w:rsidRPr="00AC5B59" w:rsidRDefault="00AC5B59" w:rsidP="00AC5B59">
      <w:r w:rsidRPr="00AC5B59">
        <w:t xml:space="preserve">    Costos:</w:t>
      </w:r>
    </w:p>
    <w:p w14:paraId="62B2759F" w14:textId="77777777" w:rsidR="00AC5B59" w:rsidRPr="00AC5B59" w:rsidRDefault="00AC5B59" w:rsidP="00AC5B59">
      <w:r w:rsidRPr="00AC5B59">
        <w:t xml:space="preserve">    - al cambiar posición se paga (</w:t>
      </w:r>
      <w:proofErr w:type="spellStart"/>
      <w:r w:rsidRPr="00AC5B59">
        <w:t>spread+slippage</w:t>
      </w:r>
      <w:proofErr w:type="spellEnd"/>
      <w:r w:rsidRPr="00AC5B59">
        <w:t xml:space="preserve">) en </w:t>
      </w:r>
      <w:proofErr w:type="spellStart"/>
      <w:r w:rsidRPr="00AC5B59">
        <w:t>pips</w:t>
      </w:r>
      <w:proofErr w:type="spellEnd"/>
      <w:r w:rsidRPr="00AC5B59">
        <w:t xml:space="preserve"> (por lado aproximado) -&gt; </w:t>
      </w:r>
      <w:proofErr w:type="gramStart"/>
      <w:r w:rsidRPr="00AC5B59">
        <w:t>round</w:t>
      </w:r>
      <w:proofErr w:type="gramEnd"/>
      <w:r w:rsidRPr="00AC5B59">
        <w:t>-</w:t>
      </w:r>
      <w:proofErr w:type="spellStart"/>
      <w:r w:rsidRPr="00AC5B59">
        <w:t>turn</w:t>
      </w:r>
      <w:proofErr w:type="spellEnd"/>
      <w:r w:rsidRPr="00AC5B59">
        <w:t xml:space="preserve"> aproximado</w:t>
      </w:r>
    </w:p>
    <w:p w14:paraId="73574992" w14:textId="77777777" w:rsidR="00AC5B59" w:rsidRPr="00AC5B59" w:rsidRDefault="00AC5B59" w:rsidP="00AC5B59">
      <w:r w:rsidRPr="00AC5B59">
        <w:t xml:space="preserve">    """</w:t>
      </w:r>
    </w:p>
    <w:p w14:paraId="76AE6D0F" w14:textId="77777777" w:rsidR="00AC5B59" w:rsidRPr="00AC5B59" w:rsidRDefault="00AC5B59" w:rsidP="00AC5B59">
      <w:r w:rsidRPr="00AC5B59">
        <w:t xml:space="preserve">    </w:t>
      </w:r>
      <w:proofErr w:type="spellStart"/>
      <w:r w:rsidRPr="00AC5B59">
        <w:t>df_bt</w:t>
      </w:r>
      <w:proofErr w:type="spellEnd"/>
      <w:r w:rsidRPr="00AC5B59">
        <w:t xml:space="preserve"> = </w:t>
      </w:r>
      <w:proofErr w:type="spellStart"/>
      <w:proofErr w:type="gramStart"/>
      <w:r w:rsidRPr="00AC5B59">
        <w:t>pd.DataFrame</w:t>
      </w:r>
      <w:proofErr w:type="spellEnd"/>
      <w:proofErr w:type="gramEnd"/>
      <w:r w:rsidRPr="00AC5B59">
        <w:t>({"</w:t>
      </w:r>
      <w:proofErr w:type="spellStart"/>
      <w:r w:rsidRPr="00AC5B59">
        <w:t>close</w:t>
      </w:r>
      <w:proofErr w:type="spellEnd"/>
      <w:r w:rsidRPr="00AC5B59">
        <w:t xml:space="preserve">": </w:t>
      </w:r>
      <w:proofErr w:type="spellStart"/>
      <w:r w:rsidRPr="00AC5B59">
        <w:t>prices</w:t>
      </w:r>
      <w:proofErr w:type="spellEnd"/>
      <w:r w:rsidRPr="00AC5B59">
        <w:t>, "proba": proba}</w:t>
      </w:r>
      <w:proofErr w:type="gramStart"/>
      <w:r w:rsidRPr="00AC5B59">
        <w:t>).</w:t>
      </w:r>
      <w:proofErr w:type="spellStart"/>
      <w:r w:rsidRPr="00AC5B59">
        <w:t>copy</w:t>
      </w:r>
      <w:proofErr w:type="spellEnd"/>
      <w:proofErr w:type="gramEnd"/>
      <w:r w:rsidRPr="00AC5B59">
        <w:t>()</w:t>
      </w:r>
    </w:p>
    <w:p w14:paraId="1C9ABE94" w14:textId="77777777" w:rsidR="00AC5B59" w:rsidRPr="00AC5B59" w:rsidRDefault="00AC5B59" w:rsidP="00AC5B59"/>
    <w:p w14:paraId="778DFD6B" w14:textId="77777777" w:rsidR="00AC5B59" w:rsidRPr="00AC5B59" w:rsidRDefault="00AC5B59" w:rsidP="00AC5B59">
      <w:r w:rsidRPr="00AC5B59">
        <w:t xml:space="preserve">    # Retorno forward (siguiente vela)</w:t>
      </w:r>
    </w:p>
    <w:p w14:paraId="1D3FE0EB" w14:textId="77777777" w:rsidR="00AC5B59" w:rsidRPr="00AC5B59" w:rsidRDefault="00AC5B59" w:rsidP="00AC5B59">
      <w:r w:rsidRPr="00AC5B59">
        <w:t xml:space="preserve">    </w:t>
      </w:r>
      <w:proofErr w:type="spellStart"/>
      <w:r w:rsidRPr="00AC5B59">
        <w:t>df_bt</w:t>
      </w:r>
      <w:proofErr w:type="spellEnd"/>
      <w:r w:rsidRPr="00AC5B59">
        <w:t>["</w:t>
      </w:r>
      <w:proofErr w:type="spellStart"/>
      <w:r w:rsidRPr="00AC5B59">
        <w:t>fwd_ret</w:t>
      </w:r>
      <w:proofErr w:type="spellEnd"/>
      <w:r w:rsidRPr="00AC5B59">
        <w:t xml:space="preserve">"] = </w:t>
      </w:r>
      <w:proofErr w:type="spellStart"/>
      <w:r w:rsidRPr="00AC5B59">
        <w:t>df_bt</w:t>
      </w:r>
      <w:proofErr w:type="spellEnd"/>
      <w:r w:rsidRPr="00AC5B59">
        <w:t>["</w:t>
      </w:r>
      <w:proofErr w:type="spellStart"/>
      <w:r w:rsidRPr="00AC5B59">
        <w:t>close</w:t>
      </w:r>
      <w:proofErr w:type="spellEnd"/>
      <w:r w:rsidRPr="00AC5B59">
        <w:t>"].</w:t>
      </w:r>
      <w:proofErr w:type="spellStart"/>
      <w:r w:rsidRPr="00AC5B59">
        <w:t>pct_change</w:t>
      </w:r>
      <w:proofErr w:type="spellEnd"/>
      <w:r w:rsidRPr="00AC5B59">
        <w:t>(</w:t>
      </w:r>
      <w:proofErr w:type="gramStart"/>
      <w:r w:rsidRPr="00AC5B59">
        <w:t>).shift</w:t>
      </w:r>
      <w:proofErr w:type="gramEnd"/>
      <w:r w:rsidRPr="00AC5B59">
        <w:t>(-1)</w:t>
      </w:r>
    </w:p>
    <w:p w14:paraId="36A45257" w14:textId="77777777" w:rsidR="00AC5B59" w:rsidRPr="00AC5B59" w:rsidRDefault="00AC5B59" w:rsidP="00AC5B59"/>
    <w:p w14:paraId="58F7AB92" w14:textId="77777777" w:rsidR="00AC5B59" w:rsidRPr="00AC5B59" w:rsidRDefault="00AC5B59" w:rsidP="00AC5B59">
      <w:r w:rsidRPr="00AC5B59">
        <w:t xml:space="preserve">    # Señal con zona gris</w:t>
      </w:r>
    </w:p>
    <w:p w14:paraId="307DE352" w14:textId="77777777" w:rsidR="00AC5B59" w:rsidRPr="00AC5B59" w:rsidRDefault="00AC5B59" w:rsidP="00AC5B59">
      <w:r w:rsidRPr="00AC5B59">
        <w:t xml:space="preserve">    </w:t>
      </w:r>
      <w:proofErr w:type="spellStart"/>
      <w:r w:rsidRPr="00AC5B59">
        <w:t>df_bt</w:t>
      </w:r>
      <w:proofErr w:type="spellEnd"/>
      <w:r w:rsidRPr="00AC5B59">
        <w:t>["</w:t>
      </w:r>
      <w:proofErr w:type="spellStart"/>
      <w:r w:rsidRPr="00AC5B59">
        <w:t>pos</w:t>
      </w:r>
      <w:proofErr w:type="spellEnd"/>
      <w:r w:rsidRPr="00AC5B59">
        <w:t>"] = 0</w:t>
      </w:r>
    </w:p>
    <w:p w14:paraId="68868E1D" w14:textId="77777777" w:rsidR="00AC5B59" w:rsidRPr="00AC5B59" w:rsidRDefault="00AC5B59" w:rsidP="00AC5B59">
      <w:r w:rsidRPr="00AC5B59">
        <w:t xml:space="preserve">    </w:t>
      </w:r>
      <w:proofErr w:type="spellStart"/>
      <w:r w:rsidRPr="00AC5B59">
        <w:t>df_bt.loc</w:t>
      </w:r>
      <w:proofErr w:type="spellEnd"/>
      <w:r w:rsidRPr="00AC5B59">
        <w:t>[</w:t>
      </w:r>
      <w:proofErr w:type="spellStart"/>
      <w:r w:rsidRPr="00AC5B59">
        <w:t>df_bt</w:t>
      </w:r>
      <w:proofErr w:type="spellEnd"/>
      <w:r w:rsidRPr="00AC5B59">
        <w:t xml:space="preserve">["proba"] &gt;= </w:t>
      </w:r>
      <w:proofErr w:type="spellStart"/>
      <w:r w:rsidRPr="00AC5B59">
        <w:t>threshold</w:t>
      </w:r>
      <w:proofErr w:type="spellEnd"/>
      <w:r w:rsidRPr="00AC5B59">
        <w:t>, "</w:t>
      </w:r>
      <w:proofErr w:type="spellStart"/>
      <w:r w:rsidRPr="00AC5B59">
        <w:t>pos</w:t>
      </w:r>
      <w:proofErr w:type="spellEnd"/>
      <w:r w:rsidRPr="00AC5B59">
        <w:t>"] = 1</w:t>
      </w:r>
    </w:p>
    <w:p w14:paraId="0D06D9C3" w14:textId="77777777" w:rsidR="00AC5B59" w:rsidRPr="00AC5B59" w:rsidRDefault="00AC5B59" w:rsidP="00AC5B59">
      <w:r w:rsidRPr="00AC5B59">
        <w:t xml:space="preserve">    </w:t>
      </w:r>
      <w:proofErr w:type="spellStart"/>
      <w:r w:rsidRPr="00AC5B59">
        <w:t>df_bt.loc</w:t>
      </w:r>
      <w:proofErr w:type="spellEnd"/>
      <w:r w:rsidRPr="00AC5B59">
        <w:t>[</w:t>
      </w:r>
      <w:proofErr w:type="spellStart"/>
      <w:r w:rsidRPr="00AC5B59">
        <w:t>df_bt</w:t>
      </w:r>
      <w:proofErr w:type="spellEnd"/>
      <w:r w:rsidRPr="00AC5B59">
        <w:t xml:space="preserve">["proba"] &lt;= (1 - </w:t>
      </w:r>
      <w:proofErr w:type="spellStart"/>
      <w:r w:rsidRPr="00AC5B59">
        <w:t>threshold</w:t>
      </w:r>
      <w:proofErr w:type="spellEnd"/>
      <w:r w:rsidRPr="00AC5B59">
        <w:t>), "</w:t>
      </w:r>
      <w:proofErr w:type="spellStart"/>
      <w:r w:rsidRPr="00AC5B59">
        <w:t>pos</w:t>
      </w:r>
      <w:proofErr w:type="spellEnd"/>
      <w:r w:rsidRPr="00AC5B59">
        <w:t>"] = -1</w:t>
      </w:r>
    </w:p>
    <w:p w14:paraId="5ADCBE8B" w14:textId="77777777" w:rsidR="00AC5B59" w:rsidRPr="00AC5B59" w:rsidRDefault="00AC5B59" w:rsidP="00AC5B59"/>
    <w:p w14:paraId="6186B6E2" w14:textId="77777777" w:rsidR="00AC5B59" w:rsidRPr="00AC5B59" w:rsidRDefault="00AC5B59" w:rsidP="00AC5B59">
      <w:r w:rsidRPr="00AC5B59">
        <w:t xml:space="preserve">    # Cambio de posición (</w:t>
      </w:r>
      <w:proofErr w:type="spellStart"/>
      <w:r w:rsidRPr="00AC5B59">
        <w:t>trade</w:t>
      </w:r>
      <w:proofErr w:type="spellEnd"/>
      <w:r w:rsidRPr="00AC5B59">
        <w:t>)</w:t>
      </w:r>
    </w:p>
    <w:p w14:paraId="0822D485" w14:textId="77777777" w:rsidR="00AC5B59" w:rsidRPr="00AC5B59" w:rsidRDefault="00AC5B59" w:rsidP="00AC5B59">
      <w:r w:rsidRPr="00AC5B59">
        <w:t xml:space="preserve">    </w:t>
      </w:r>
      <w:proofErr w:type="spellStart"/>
      <w:r w:rsidRPr="00AC5B59">
        <w:t>df_bt</w:t>
      </w:r>
      <w:proofErr w:type="spellEnd"/>
      <w:r w:rsidRPr="00AC5B59">
        <w:t>["</w:t>
      </w:r>
      <w:proofErr w:type="spellStart"/>
      <w:r w:rsidRPr="00AC5B59">
        <w:t>pos_prev</w:t>
      </w:r>
      <w:proofErr w:type="spellEnd"/>
      <w:r w:rsidRPr="00AC5B59">
        <w:t xml:space="preserve">"] = </w:t>
      </w:r>
      <w:proofErr w:type="spellStart"/>
      <w:r w:rsidRPr="00AC5B59">
        <w:t>df_bt</w:t>
      </w:r>
      <w:proofErr w:type="spellEnd"/>
      <w:r w:rsidRPr="00AC5B59">
        <w:t>["</w:t>
      </w:r>
      <w:proofErr w:type="spellStart"/>
      <w:r w:rsidRPr="00AC5B59">
        <w:t>pos</w:t>
      </w:r>
      <w:proofErr w:type="spellEnd"/>
      <w:r w:rsidRPr="00AC5B59">
        <w:t>"</w:t>
      </w:r>
      <w:proofErr w:type="gramStart"/>
      <w:r w:rsidRPr="00AC5B59">
        <w:t>].shift</w:t>
      </w:r>
      <w:proofErr w:type="gramEnd"/>
      <w:r w:rsidRPr="00AC5B59">
        <w:t>(1</w:t>
      </w:r>
      <w:proofErr w:type="gramStart"/>
      <w:r w:rsidRPr="00AC5B59">
        <w:t>).</w:t>
      </w:r>
      <w:proofErr w:type="spellStart"/>
      <w:r w:rsidRPr="00AC5B59">
        <w:t>fillna</w:t>
      </w:r>
      <w:proofErr w:type="spellEnd"/>
      <w:proofErr w:type="gramEnd"/>
      <w:r w:rsidRPr="00AC5B59">
        <w:t>(0)</w:t>
      </w:r>
    </w:p>
    <w:p w14:paraId="3B3FB2AE" w14:textId="77777777" w:rsidR="00AC5B59" w:rsidRPr="00AC5B59" w:rsidRDefault="00AC5B59" w:rsidP="00AC5B59">
      <w:r w:rsidRPr="00AC5B59">
        <w:t xml:space="preserve">    </w:t>
      </w:r>
      <w:proofErr w:type="spellStart"/>
      <w:r w:rsidRPr="00AC5B59">
        <w:t>df_bt</w:t>
      </w:r>
      <w:proofErr w:type="spellEnd"/>
      <w:r w:rsidRPr="00AC5B59">
        <w:t>["</w:t>
      </w:r>
      <w:proofErr w:type="spellStart"/>
      <w:r w:rsidRPr="00AC5B59">
        <w:t>trade</w:t>
      </w:r>
      <w:proofErr w:type="spellEnd"/>
      <w:r w:rsidRPr="00AC5B59">
        <w:t>"] = (</w:t>
      </w:r>
      <w:proofErr w:type="spellStart"/>
      <w:r w:rsidRPr="00AC5B59">
        <w:t>df_bt</w:t>
      </w:r>
      <w:proofErr w:type="spellEnd"/>
      <w:r w:rsidRPr="00AC5B59">
        <w:t>["</w:t>
      </w:r>
      <w:proofErr w:type="spellStart"/>
      <w:r w:rsidRPr="00AC5B59">
        <w:t>pos</w:t>
      </w:r>
      <w:proofErr w:type="spellEnd"/>
      <w:r w:rsidRPr="00AC5B59">
        <w:t>"</w:t>
      </w:r>
      <w:proofErr w:type="gramStart"/>
      <w:r w:rsidRPr="00AC5B59">
        <w:t>] !</w:t>
      </w:r>
      <w:proofErr w:type="gramEnd"/>
      <w:r w:rsidRPr="00AC5B59">
        <w:t xml:space="preserve">= </w:t>
      </w:r>
      <w:proofErr w:type="spellStart"/>
      <w:r w:rsidRPr="00AC5B59">
        <w:t>df_bt</w:t>
      </w:r>
      <w:proofErr w:type="spellEnd"/>
      <w:r w:rsidRPr="00AC5B59">
        <w:t>["</w:t>
      </w:r>
      <w:proofErr w:type="spellStart"/>
      <w:r w:rsidRPr="00AC5B59">
        <w:t>pos_prev</w:t>
      </w:r>
      <w:proofErr w:type="spellEnd"/>
      <w:r w:rsidRPr="00AC5B59">
        <w:t>"]</w:t>
      </w:r>
      <w:proofErr w:type="gramStart"/>
      <w:r w:rsidRPr="00AC5B59">
        <w:t>).</w:t>
      </w:r>
      <w:proofErr w:type="spellStart"/>
      <w:r w:rsidRPr="00AC5B59">
        <w:t>astype</w:t>
      </w:r>
      <w:proofErr w:type="spellEnd"/>
      <w:proofErr w:type="gramEnd"/>
      <w:r w:rsidRPr="00AC5B59">
        <w:t>(</w:t>
      </w:r>
      <w:proofErr w:type="spellStart"/>
      <w:r w:rsidRPr="00AC5B59">
        <w:t>int</w:t>
      </w:r>
      <w:proofErr w:type="spellEnd"/>
      <w:r w:rsidRPr="00AC5B59">
        <w:t>)</w:t>
      </w:r>
    </w:p>
    <w:p w14:paraId="15B6982D" w14:textId="77777777" w:rsidR="00AC5B59" w:rsidRPr="00AC5B59" w:rsidRDefault="00AC5B59" w:rsidP="00AC5B59"/>
    <w:p w14:paraId="18F8BD75" w14:textId="77777777" w:rsidR="00AC5B59" w:rsidRPr="00AC5B59" w:rsidRDefault="00AC5B59" w:rsidP="00AC5B59">
      <w:r w:rsidRPr="00AC5B59">
        <w:t xml:space="preserve">    # Costo por </w:t>
      </w:r>
      <w:proofErr w:type="spellStart"/>
      <w:r w:rsidRPr="00AC5B59">
        <w:t>trade</w:t>
      </w:r>
      <w:proofErr w:type="spellEnd"/>
      <w:r w:rsidRPr="00AC5B59">
        <w:t xml:space="preserve"> en retorno:</w:t>
      </w:r>
    </w:p>
    <w:p w14:paraId="1988F372" w14:textId="77777777" w:rsidR="00AC5B59" w:rsidRPr="00AC5B59" w:rsidRDefault="00AC5B59" w:rsidP="00AC5B59">
      <w:r w:rsidRPr="00AC5B59">
        <w:t xml:space="preserve">    # Convertimos </w:t>
      </w:r>
      <w:proofErr w:type="spellStart"/>
      <w:r w:rsidRPr="00AC5B59">
        <w:t>pips</w:t>
      </w:r>
      <w:proofErr w:type="spellEnd"/>
      <w:r w:rsidRPr="00AC5B59">
        <w:t xml:space="preserve"> a "</w:t>
      </w:r>
      <w:proofErr w:type="spellStart"/>
      <w:r w:rsidRPr="00AC5B59">
        <w:t>return</w:t>
      </w:r>
      <w:proofErr w:type="spellEnd"/>
      <w:r w:rsidRPr="00AC5B59">
        <w:t>" aproximado dividiendo por precio.</w:t>
      </w:r>
    </w:p>
    <w:p w14:paraId="35F009E5" w14:textId="77777777" w:rsidR="00AC5B59" w:rsidRPr="00AC5B59" w:rsidRDefault="00AC5B59" w:rsidP="00AC5B59">
      <w:r w:rsidRPr="00AC5B59">
        <w:t xml:space="preserve">    </w:t>
      </w:r>
      <w:proofErr w:type="spellStart"/>
      <w:r w:rsidRPr="00AC5B59">
        <w:t>pip_value</w:t>
      </w:r>
      <w:proofErr w:type="spellEnd"/>
      <w:r w:rsidRPr="00AC5B59">
        <w:t xml:space="preserve"> = 0.0001</w:t>
      </w:r>
    </w:p>
    <w:p w14:paraId="54B879D8" w14:textId="77777777" w:rsidR="00AC5B59" w:rsidRPr="00AC5B59" w:rsidRDefault="00AC5B59" w:rsidP="00AC5B59">
      <w:r w:rsidRPr="00AC5B59">
        <w:t xml:space="preserve">    </w:t>
      </w:r>
      <w:proofErr w:type="spellStart"/>
      <w:r w:rsidRPr="00AC5B59">
        <w:t>total_pips</w:t>
      </w:r>
      <w:proofErr w:type="spellEnd"/>
      <w:r w:rsidRPr="00AC5B59">
        <w:t xml:space="preserve"> = </w:t>
      </w:r>
      <w:proofErr w:type="spellStart"/>
      <w:r w:rsidRPr="00AC5B59">
        <w:t>spread_pips</w:t>
      </w:r>
      <w:proofErr w:type="spellEnd"/>
      <w:r w:rsidRPr="00AC5B59">
        <w:t xml:space="preserve"> + </w:t>
      </w:r>
      <w:proofErr w:type="spellStart"/>
      <w:r w:rsidRPr="00AC5B59">
        <w:t>slippage_</w:t>
      </w:r>
      <w:proofErr w:type="gramStart"/>
      <w:r w:rsidRPr="00AC5B59">
        <w:t>pips</w:t>
      </w:r>
      <w:proofErr w:type="spellEnd"/>
      <w:r w:rsidRPr="00AC5B59">
        <w:t xml:space="preserve">  #</w:t>
      </w:r>
      <w:proofErr w:type="gramEnd"/>
      <w:r w:rsidRPr="00AC5B59">
        <w:t xml:space="preserve"> simplificación</w:t>
      </w:r>
    </w:p>
    <w:p w14:paraId="442743A3" w14:textId="77777777" w:rsidR="00AC5B59" w:rsidRPr="00AC5B59" w:rsidRDefault="00AC5B59" w:rsidP="00AC5B59">
      <w:r w:rsidRPr="00AC5B59">
        <w:t xml:space="preserve">    </w:t>
      </w:r>
      <w:proofErr w:type="spellStart"/>
      <w:r w:rsidRPr="00AC5B59">
        <w:t>df_bt</w:t>
      </w:r>
      <w:proofErr w:type="spellEnd"/>
      <w:r w:rsidRPr="00AC5B59">
        <w:t>["</w:t>
      </w:r>
      <w:proofErr w:type="spellStart"/>
      <w:r w:rsidRPr="00AC5B59">
        <w:t>cost_ret</w:t>
      </w:r>
      <w:proofErr w:type="spellEnd"/>
      <w:r w:rsidRPr="00AC5B59">
        <w:t xml:space="preserve">"] = </w:t>
      </w:r>
      <w:proofErr w:type="spellStart"/>
      <w:r w:rsidRPr="00AC5B59">
        <w:t>df_bt</w:t>
      </w:r>
      <w:proofErr w:type="spellEnd"/>
      <w:r w:rsidRPr="00AC5B59">
        <w:t>["</w:t>
      </w:r>
      <w:proofErr w:type="spellStart"/>
      <w:r w:rsidRPr="00AC5B59">
        <w:t>trade</w:t>
      </w:r>
      <w:proofErr w:type="spellEnd"/>
      <w:r w:rsidRPr="00AC5B59">
        <w:t>"] * (</w:t>
      </w:r>
      <w:proofErr w:type="spellStart"/>
      <w:r w:rsidRPr="00AC5B59">
        <w:t>total_pips</w:t>
      </w:r>
      <w:proofErr w:type="spellEnd"/>
      <w:r w:rsidRPr="00AC5B59">
        <w:t xml:space="preserve"> * </w:t>
      </w:r>
      <w:proofErr w:type="spellStart"/>
      <w:r w:rsidRPr="00AC5B59">
        <w:t>pip_value</w:t>
      </w:r>
      <w:proofErr w:type="spellEnd"/>
      <w:r w:rsidRPr="00AC5B59">
        <w:t xml:space="preserve">) / </w:t>
      </w:r>
      <w:proofErr w:type="spellStart"/>
      <w:r w:rsidRPr="00AC5B59">
        <w:t>df_bt</w:t>
      </w:r>
      <w:proofErr w:type="spellEnd"/>
      <w:r w:rsidRPr="00AC5B59">
        <w:t>["</w:t>
      </w:r>
      <w:proofErr w:type="spellStart"/>
      <w:r w:rsidRPr="00AC5B59">
        <w:t>close</w:t>
      </w:r>
      <w:proofErr w:type="spellEnd"/>
      <w:r w:rsidRPr="00AC5B59">
        <w:t>"]</w:t>
      </w:r>
    </w:p>
    <w:p w14:paraId="315A9AD5" w14:textId="77777777" w:rsidR="00AC5B59" w:rsidRPr="00AC5B59" w:rsidRDefault="00AC5B59" w:rsidP="00AC5B59"/>
    <w:p w14:paraId="7BF2B651" w14:textId="77777777" w:rsidR="00AC5B59" w:rsidRPr="00AC5B59" w:rsidRDefault="00AC5B59" w:rsidP="00AC5B59">
      <w:r w:rsidRPr="00AC5B59">
        <w:t xml:space="preserve">    # Comisión: si quieres modelarla como retorno fijo por </w:t>
      </w:r>
      <w:proofErr w:type="spellStart"/>
      <w:r w:rsidRPr="00AC5B59">
        <w:t>trade</w:t>
      </w:r>
      <w:proofErr w:type="spellEnd"/>
      <w:r w:rsidRPr="00AC5B59">
        <w:t xml:space="preserve"> (</w:t>
      </w:r>
      <w:proofErr w:type="spellStart"/>
      <w:r w:rsidRPr="00AC5B59">
        <w:t>aprox</w:t>
      </w:r>
      <w:proofErr w:type="spellEnd"/>
      <w:r w:rsidRPr="00AC5B59">
        <w:t>), puedes sumarla aquí.</w:t>
      </w:r>
    </w:p>
    <w:p w14:paraId="29493292" w14:textId="77777777" w:rsidR="00AC5B59" w:rsidRPr="00AC5B59" w:rsidRDefault="00AC5B59" w:rsidP="00AC5B59">
      <w:r w:rsidRPr="00AC5B59">
        <w:t xml:space="preserve">    # Para mantenerlo simple la dejamos como 0 o la conviertes a </w:t>
      </w:r>
      <w:proofErr w:type="spellStart"/>
      <w:r w:rsidRPr="00AC5B59">
        <w:t>ret</w:t>
      </w:r>
      <w:proofErr w:type="spellEnd"/>
      <w:r w:rsidRPr="00AC5B59">
        <w:t xml:space="preserve"> sobre capital.</w:t>
      </w:r>
    </w:p>
    <w:p w14:paraId="7825C94D" w14:textId="77777777" w:rsidR="00AC5B59" w:rsidRPr="00AC5B59" w:rsidRDefault="00AC5B59" w:rsidP="00AC5B59">
      <w:r w:rsidRPr="00AC5B59">
        <w:t xml:space="preserve">    </w:t>
      </w:r>
      <w:proofErr w:type="spellStart"/>
      <w:r w:rsidRPr="00AC5B59">
        <w:t>df_bt</w:t>
      </w:r>
      <w:proofErr w:type="spellEnd"/>
      <w:r w:rsidRPr="00AC5B59">
        <w:t>["</w:t>
      </w:r>
      <w:proofErr w:type="spellStart"/>
      <w:r w:rsidRPr="00AC5B59">
        <w:t>commission_ret</w:t>
      </w:r>
      <w:proofErr w:type="spellEnd"/>
      <w:r w:rsidRPr="00AC5B59">
        <w:t xml:space="preserve">"] = </w:t>
      </w:r>
      <w:proofErr w:type="spellStart"/>
      <w:r w:rsidRPr="00AC5B59">
        <w:t>df_bt</w:t>
      </w:r>
      <w:proofErr w:type="spellEnd"/>
      <w:r w:rsidRPr="00AC5B59">
        <w:t>["</w:t>
      </w:r>
      <w:proofErr w:type="spellStart"/>
      <w:r w:rsidRPr="00AC5B59">
        <w:t>trade</w:t>
      </w:r>
      <w:proofErr w:type="spellEnd"/>
      <w:r w:rsidRPr="00AC5B59">
        <w:t xml:space="preserve">"] * </w:t>
      </w:r>
      <w:proofErr w:type="spellStart"/>
      <w:r w:rsidRPr="00AC5B59">
        <w:t>commission_</w:t>
      </w:r>
      <w:proofErr w:type="gramStart"/>
      <w:r w:rsidRPr="00AC5B59">
        <w:t>round</w:t>
      </w:r>
      <w:proofErr w:type="gramEnd"/>
      <w:r w:rsidRPr="00AC5B59">
        <w:t>_turn</w:t>
      </w:r>
      <w:proofErr w:type="spellEnd"/>
    </w:p>
    <w:p w14:paraId="5CA88D00" w14:textId="77777777" w:rsidR="00AC5B59" w:rsidRPr="00AC5B59" w:rsidRDefault="00AC5B59" w:rsidP="00AC5B59"/>
    <w:p w14:paraId="493626EB" w14:textId="77777777" w:rsidR="00AC5B59" w:rsidRPr="00AC5B59" w:rsidRDefault="00AC5B59" w:rsidP="00AC5B59">
      <w:r w:rsidRPr="00AC5B59">
        <w:t xml:space="preserve">    # Retorno estrategia</w:t>
      </w:r>
    </w:p>
    <w:p w14:paraId="3D7FF11E" w14:textId="77777777" w:rsidR="00AC5B59" w:rsidRPr="00AC5B59" w:rsidRDefault="00AC5B59" w:rsidP="00AC5B59">
      <w:r w:rsidRPr="00AC5B59">
        <w:t xml:space="preserve">    </w:t>
      </w:r>
      <w:proofErr w:type="spellStart"/>
      <w:r w:rsidRPr="00AC5B59">
        <w:t>df_bt</w:t>
      </w:r>
      <w:proofErr w:type="spellEnd"/>
      <w:r w:rsidRPr="00AC5B59">
        <w:t>["</w:t>
      </w:r>
      <w:proofErr w:type="spellStart"/>
      <w:r w:rsidRPr="00AC5B59">
        <w:t>strategy_ret</w:t>
      </w:r>
      <w:proofErr w:type="spellEnd"/>
      <w:r w:rsidRPr="00AC5B59">
        <w:t xml:space="preserve">"] = </w:t>
      </w:r>
      <w:proofErr w:type="spellStart"/>
      <w:r w:rsidRPr="00AC5B59">
        <w:t>df_bt</w:t>
      </w:r>
      <w:proofErr w:type="spellEnd"/>
      <w:r w:rsidRPr="00AC5B59">
        <w:t>["</w:t>
      </w:r>
      <w:proofErr w:type="spellStart"/>
      <w:r w:rsidRPr="00AC5B59">
        <w:t>pos</w:t>
      </w:r>
      <w:proofErr w:type="spellEnd"/>
      <w:r w:rsidRPr="00AC5B59">
        <w:t xml:space="preserve">"] * </w:t>
      </w:r>
      <w:proofErr w:type="spellStart"/>
      <w:r w:rsidRPr="00AC5B59">
        <w:t>df_bt</w:t>
      </w:r>
      <w:proofErr w:type="spellEnd"/>
      <w:r w:rsidRPr="00AC5B59">
        <w:t>["</w:t>
      </w:r>
      <w:proofErr w:type="spellStart"/>
      <w:r w:rsidRPr="00AC5B59">
        <w:t>fwd_ret</w:t>
      </w:r>
      <w:proofErr w:type="spellEnd"/>
      <w:r w:rsidRPr="00AC5B59">
        <w:t xml:space="preserve">"] - </w:t>
      </w:r>
      <w:proofErr w:type="spellStart"/>
      <w:r w:rsidRPr="00AC5B59">
        <w:t>df_bt</w:t>
      </w:r>
      <w:proofErr w:type="spellEnd"/>
      <w:r w:rsidRPr="00AC5B59">
        <w:t>["</w:t>
      </w:r>
      <w:proofErr w:type="spellStart"/>
      <w:r w:rsidRPr="00AC5B59">
        <w:t>cost_ret</w:t>
      </w:r>
      <w:proofErr w:type="spellEnd"/>
      <w:r w:rsidRPr="00AC5B59">
        <w:t xml:space="preserve">"] - </w:t>
      </w:r>
      <w:proofErr w:type="spellStart"/>
      <w:r w:rsidRPr="00AC5B59">
        <w:t>df_bt</w:t>
      </w:r>
      <w:proofErr w:type="spellEnd"/>
      <w:r w:rsidRPr="00AC5B59">
        <w:t>["</w:t>
      </w:r>
      <w:proofErr w:type="spellStart"/>
      <w:r w:rsidRPr="00AC5B59">
        <w:t>commission_ret</w:t>
      </w:r>
      <w:proofErr w:type="spellEnd"/>
      <w:r w:rsidRPr="00AC5B59">
        <w:t>"]</w:t>
      </w:r>
    </w:p>
    <w:p w14:paraId="7051ED61" w14:textId="77777777" w:rsidR="00AC5B59" w:rsidRPr="00AC5B59" w:rsidRDefault="00AC5B59" w:rsidP="00AC5B59"/>
    <w:p w14:paraId="120C8825" w14:textId="77777777" w:rsidR="00AC5B59" w:rsidRPr="00AC5B59" w:rsidRDefault="00AC5B59" w:rsidP="00AC5B59">
      <w:r w:rsidRPr="00AC5B59">
        <w:t xml:space="preserve">    </w:t>
      </w:r>
      <w:proofErr w:type="spellStart"/>
      <w:r w:rsidRPr="00AC5B59">
        <w:t>df_bt</w:t>
      </w:r>
      <w:proofErr w:type="spellEnd"/>
      <w:r w:rsidRPr="00AC5B59">
        <w:t xml:space="preserve"> = </w:t>
      </w:r>
      <w:proofErr w:type="spellStart"/>
      <w:r w:rsidRPr="00AC5B59">
        <w:t>df_</w:t>
      </w:r>
      <w:proofErr w:type="gramStart"/>
      <w:r w:rsidRPr="00AC5B59">
        <w:t>bt.dropna</w:t>
      </w:r>
      <w:proofErr w:type="spellEnd"/>
      <w:proofErr w:type="gramEnd"/>
      <w:r w:rsidRPr="00AC5B59">
        <w:t>(</w:t>
      </w:r>
      <w:proofErr w:type="gramStart"/>
      <w:r w:rsidRPr="00AC5B59">
        <w:t>).</w:t>
      </w:r>
      <w:proofErr w:type="spellStart"/>
      <w:r w:rsidRPr="00AC5B59">
        <w:t>copy</w:t>
      </w:r>
      <w:proofErr w:type="spellEnd"/>
      <w:proofErr w:type="gramEnd"/>
      <w:r w:rsidRPr="00AC5B59">
        <w:t>()</w:t>
      </w:r>
    </w:p>
    <w:p w14:paraId="05CFA81F" w14:textId="77777777" w:rsidR="00AC5B59" w:rsidRPr="00AC5B59" w:rsidRDefault="00AC5B59" w:rsidP="00AC5B59">
      <w:r w:rsidRPr="00AC5B59">
        <w:t xml:space="preserve">    </w:t>
      </w:r>
      <w:proofErr w:type="spellStart"/>
      <w:r w:rsidRPr="00AC5B59">
        <w:t>df_bt</w:t>
      </w:r>
      <w:proofErr w:type="spellEnd"/>
      <w:r w:rsidRPr="00AC5B59">
        <w:t>["</w:t>
      </w:r>
      <w:proofErr w:type="spellStart"/>
      <w:r w:rsidRPr="00AC5B59">
        <w:t>equity</w:t>
      </w:r>
      <w:proofErr w:type="spellEnd"/>
      <w:r w:rsidRPr="00AC5B59">
        <w:t xml:space="preserve">"] = (1 + </w:t>
      </w:r>
      <w:proofErr w:type="spellStart"/>
      <w:r w:rsidRPr="00AC5B59">
        <w:t>df_bt</w:t>
      </w:r>
      <w:proofErr w:type="spellEnd"/>
      <w:r w:rsidRPr="00AC5B59">
        <w:t>["</w:t>
      </w:r>
      <w:proofErr w:type="spellStart"/>
      <w:r w:rsidRPr="00AC5B59">
        <w:t>strategy_ret</w:t>
      </w:r>
      <w:proofErr w:type="spellEnd"/>
      <w:r w:rsidRPr="00AC5B59">
        <w:t>"]</w:t>
      </w:r>
      <w:proofErr w:type="gramStart"/>
      <w:r w:rsidRPr="00AC5B59">
        <w:t>).</w:t>
      </w:r>
      <w:proofErr w:type="spellStart"/>
      <w:r w:rsidRPr="00AC5B59">
        <w:t>cumprod</w:t>
      </w:r>
      <w:proofErr w:type="spellEnd"/>
      <w:proofErr w:type="gramEnd"/>
      <w:r w:rsidRPr="00AC5B59">
        <w:t>()</w:t>
      </w:r>
    </w:p>
    <w:p w14:paraId="0A7154FA" w14:textId="77777777" w:rsidR="00AC5B59" w:rsidRPr="00AC5B59" w:rsidRDefault="00AC5B59" w:rsidP="00AC5B59">
      <w:r w:rsidRPr="00AC5B59">
        <w:lastRenderedPageBreak/>
        <w:t xml:space="preserve">    </w:t>
      </w:r>
      <w:proofErr w:type="spellStart"/>
      <w:r w:rsidRPr="00AC5B59">
        <w:t>df_bt</w:t>
      </w:r>
      <w:proofErr w:type="spellEnd"/>
      <w:r w:rsidRPr="00AC5B59">
        <w:t>["</w:t>
      </w:r>
      <w:proofErr w:type="spellStart"/>
      <w:r w:rsidRPr="00AC5B59">
        <w:t>buy_hold</w:t>
      </w:r>
      <w:proofErr w:type="spellEnd"/>
      <w:r w:rsidRPr="00AC5B59">
        <w:t xml:space="preserve">"] = (1 + </w:t>
      </w:r>
      <w:proofErr w:type="spellStart"/>
      <w:r w:rsidRPr="00AC5B59">
        <w:t>df_bt</w:t>
      </w:r>
      <w:proofErr w:type="spellEnd"/>
      <w:r w:rsidRPr="00AC5B59">
        <w:t>["</w:t>
      </w:r>
      <w:proofErr w:type="spellStart"/>
      <w:r w:rsidRPr="00AC5B59">
        <w:t>fwd_ret</w:t>
      </w:r>
      <w:proofErr w:type="spellEnd"/>
      <w:r w:rsidRPr="00AC5B59">
        <w:t>"]</w:t>
      </w:r>
      <w:proofErr w:type="gramStart"/>
      <w:r w:rsidRPr="00AC5B59">
        <w:t>).</w:t>
      </w:r>
      <w:proofErr w:type="spellStart"/>
      <w:r w:rsidRPr="00AC5B59">
        <w:t>cumprod</w:t>
      </w:r>
      <w:proofErr w:type="spellEnd"/>
      <w:proofErr w:type="gramEnd"/>
      <w:r w:rsidRPr="00AC5B59">
        <w:t>()</w:t>
      </w:r>
    </w:p>
    <w:p w14:paraId="38D5B8A3" w14:textId="77777777" w:rsidR="00AC5B59" w:rsidRPr="00AC5B59" w:rsidRDefault="00AC5B59" w:rsidP="00AC5B59"/>
    <w:p w14:paraId="7A19196E" w14:textId="77777777" w:rsidR="00AC5B59" w:rsidRPr="00AC5B59" w:rsidRDefault="00AC5B59" w:rsidP="00AC5B59">
      <w:r w:rsidRPr="00AC5B59">
        <w:t xml:space="preserve">    </w:t>
      </w:r>
      <w:proofErr w:type="spellStart"/>
      <w:r w:rsidRPr="00AC5B59">
        <w:t>return</w:t>
      </w:r>
      <w:proofErr w:type="spellEnd"/>
      <w:r w:rsidRPr="00AC5B59">
        <w:t xml:space="preserve"> </w:t>
      </w:r>
      <w:proofErr w:type="spellStart"/>
      <w:r w:rsidRPr="00AC5B59">
        <w:t>df_bt</w:t>
      </w:r>
      <w:proofErr w:type="spellEnd"/>
    </w:p>
    <w:p w14:paraId="2FF19775" w14:textId="77777777" w:rsidR="00AC5B59" w:rsidRPr="00AC5B59" w:rsidRDefault="00AC5B59" w:rsidP="00AC5B59"/>
    <w:p w14:paraId="624C3F24" w14:textId="77777777" w:rsidR="00AC5B59" w:rsidRPr="00AC5B59" w:rsidRDefault="00AC5B59" w:rsidP="00AC5B59">
      <w:r w:rsidRPr="00AC5B59">
        <w:t xml:space="preserve"># </w:t>
      </w:r>
      <w:proofErr w:type="spellStart"/>
      <w:r w:rsidRPr="00AC5B59">
        <w:t>Backtest</w:t>
      </w:r>
      <w:proofErr w:type="spellEnd"/>
      <w:r w:rsidRPr="00AC5B59">
        <w:t xml:space="preserve"> en el set </w:t>
      </w:r>
      <w:proofErr w:type="gramStart"/>
      <w:r w:rsidRPr="00AC5B59">
        <w:t>de test</w:t>
      </w:r>
      <w:proofErr w:type="gramEnd"/>
      <w:r w:rsidRPr="00AC5B59">
        <w:t xml:space="preserve"> usando </w:t>
      </w:r>
      <w:proofErr w:type="spellStart"/>
      <w:r w:rsidRPr="00AC5B59">
        <w:t>Gradient</w:t>
      </w:r>
      <w:proofErr w:type="spellEnd"/>
      <w:r w:rsidRPr="00AC5B59">
        <w:t xml:space="preserve"> </w:t>
      </w:r>
      <w:proofErr w:type="spellStart"/>
      <w:r w:rsidRPr="00AC5B59">
        <w:t>Boosting</w:t>
      </w:r>
      <w:proofErr w:type="spellEnd"/>
      <w:r w:rsidRPr="00AC5B59">
        <w:t>:</w:t>
      </w:r>
    </w:p>
    <w:p w14:paraId="221F278A" w14:textId="77777777" w:rsidR="00AC5B59" w:rsidRPr="00AC5B59" w:rsidRDefault="00AC5B59" w:rsidP="00AC5B59">
      <w:proofErr w:type="spellStart"/>
      <w:r w:rsidRPr="00AC5B59">
        <w:t>df_test</w:t>
      </w:r>
      <w:proofErr w:type="spellEnd"/>
      <w:r w:rsidRPr="00AC5B59">
        <w:t xml:space="preserve"> = </w:t>
      </w:r>
      <w:proofErr w:type="spellStart"/>
      <w:r w:rsidRPr="00AC5B59">
        <w:t>df_</w:t>
      </w:r>
      <w:proofErr w:type="gramStart"/>
      <w:r w:rsidRPr="00AC5B59">
        <w:t>feat.iloc</w:t>
      </w:r>
      <w:proofErr w:type="spellEnd"/>
      <w:proofErr w:type="gramEnd"/>
      <w:r w:rsidRPr="00AC5B59">
        <w:t>[</w:t>
      </w:r>
      <w:proofErr w:type="spellStart"/>
      <w:r w:rsidRPr="00AC5B59">
        <w:t>split</w:t>
      </w:r>
      <w:proofErr w:type="spellEnd"/>
      <w:r w:rsidRPr="00AC5B59">
        <w:t>:</w:t>
      </w:r>
      <w:proofErr w:type="gramStart"/>
      <w:r w:rsidRPr="00AC5B59">
        <w:t>].</w:t>
      </w:r>
      <w:proofErr w:type="spellStart"/>
      <w:r w:rsidRPr="00AC5B59">
        <w:t>copy</w:t>
      </w:r>
      <w:proofErr w:type="spellEnd"/>
      <w:proofErr w:type="gramEnd"/>
      <w:r w:rsidRPr="00AC5B59">
        <w:t>()</w:t>
      </w:r>
    </w:p>
    <w:p w14:paraId="203C9C59" w14:textId="77777777" w:rsidR="00AC5B59" w:rsidRPr="00AC5B59" w:rsidRDefault="00AC5B59" w:rsidP="00AC5B59">
      <w:proofErr w:type="spellStart"/>
      <w:r w:rsidRPr="00AC5B59">
        <w:t>proba_series</w:t>
      </w:r>
      <w:proofErr w:type="spellEnd"/>
      <w:r w:rsidRPr="00AC5B59">
        <w:t xml:space="preserve"> = </w:t>
      </w:r>
      <w:proofErr w:type="spellStart"/>
      <w:proofErr w:type="gramStart"/>
      <w:r w:rsidRPr="00AC5B59">
        <w:t>pd.Series</w:t>
      </w:r>
      <w:proofErr w:type="spellEnd"/>
      <w:proofErr w:type="gramEnd"/>
      <w:r w:rsidRPr="00AC5B59">
        <w:t>(</w:t>
      </w:r>
      <w:proofErr w:type="spellStart"/>
      <w:r w:rsidRPr="00AC5B59">
        <w:t>proba_gb</w:t>
      </w:r>
      <w:proofErr w:type="spellEnd"/>
      <w:r w:rsidRPr="00AC5B59">
        <w:t xml:space="preserve">, </w:t>
      </w:r>
      <w:proofErr w:type="spellStart"/>
      <w:r w:rsidRPr="00AC5B59">
        <w:t>index</w:t>
      </w:r>
      <w:proofErr w:type="spellEnd"/>
      <w:r w:rsidRPr="00AC5B59">
        <w:t>=</w:t>
      </w:r>
      <w:proofErr w:type="spellStart"/>
      <w:r w:rsidRPr="00AC5B59">
        <w:t>df_</w:t>
      </w:r>
      <w:proofErr w:type="gramStart"/>
      <w:r w:rsidRPr="00AC5B59">
        <w:t>test.index</w:t>
      </w:r>
      <w:proofErr w:type="spellEnd"/>
      <w:proofErr w:type="gramEnd"/>
      <w:r w:rsidRPr="00AC5B59">
        <w:t>)</w:t>
      </w:r>
    </w:p>
    <w:p w14:paraId="5046B32F" w14:textId="77777777" w:rsidR="00AC5B59" w:rsidRPr="00AC5B59" w:rsidRDefault="00AC5B59" w:rsidP="00AC5B59"/>
    <w:p w14:paraId="4354FC66" w14:textId="77777777" w:rsidR="00AC5B59" w:rsidRPr="00AC5B59" w:rsidRDefault="00AC5B59" w:rsidP="00AC5B59">
      <w:proofErr w:type="spellStart"/>
      <w:r w:rsidRPr="00AC5B59">
        <w:t>bt</w:t>
      </w:r>
      <w:proofErr w:type="spellEnd"/>
      <w:r w:rsidRPr="00AC5B59">
        <w:t xml:space="preserve"> = </w:t>
      </w:r>
      <w:proofErr w:type="spellStart"/>
      <w:r w:rsidRPr="00AC5B59">
        <w:t>backtest_</w:t>
      </w:r>
      <w:proofErr w:type="gramStart"/>
      <w:r w:rsidRPr="00AC5B59">
        <w:t>directional</w:t>
      </w:r>
      <w:proofErr w:type="spellEnd"/>
      <w:r w:rsidRPr="00AC5B59">
        <w:t>(</w:t>
      </w:r>
      <w:proofErr w:type="gramEnd"/>
    </w:p>
    <w:p w14:paraId="2E63A53B" w14:textId="77777777" w:rsidR="00AC5B59" w:rsidRPr="00AC5B59" w:rsidRDefault="00AC5B59" w:rsidP="00AC5B59">
      <w:r w:rsidRPr="00AC5B59">
        <w:t xml:space="preserve">    </w:t>
      </w:r>
      <w:proofErr w:type="spellStart"/>
      <w:r w:rsidRPr="00AC5B59">
        <w:t>prices</w:t>
      </w:r>
      <w:proofErr w:type="spellEnd"/>
      <w:r w:rsidRPr="00AC5B59">
        <w:t>=</w:t>
      </w:r>
      <w:proofErr w:type="spellStart"/>
      <w:r w:rsidRPr="00AC5B59">
        <w:t>df_test</w:t>
      </w:r>
      <w:proofErr w:type="spellEnd"/>
      <w:r w:rsidRPr="00AC5B59">
        <w:t>["</w:t>
      </w:r>
      <w:proofErr w:type="spellStart"/>
      <w:r w:rsidRPr="00AC5B59">
        <w:t>close</w:t>
      </w:r>
      <w:proofErr w:type="spellEnd"/>
      <w:r w:rsidRPr="00AC5B59">
        <w:t>"],</w:t>
      </w:r>
    </w:p>
    <w:p w14:paraId="3FC6898C" w14:textId="77777777" w:rsidR="00AC5B59" w:rsidRPr="00AC5B59" w:rsidRDefault="00AC5B59" w:rsidP="00AC5B59">
      <w:r w:rsidRPr="00AC5B59">
        <w:t xml:space="preserve">    proba=</w:t>
      </w:r>
      <w:proofErr w:type="spellStart"/>
      <w:r w:rsidRPr="00AC5B59">
        <w:t>proba_series</w:t>
      </w:r>
      <w:proofErr w:type="spellEnd"/>
      <w:r w:rsidRPr="00AC5B59">
        <w:t>,</w:t>
      </w:r>
    </w:p>
    <w:p w14:paraId="3E9793C8" w14:textId="77777777" w:rsidR="00AC5B59" w:rsidRPr="00AC5B59" w:rsidRDefault="00AC5B59" w:rsidP="00AC5B59">
      <w:r w:rsidRPr="00AC5B59">
        <w:t xml:space="preserve">    </w:t>
      </w:r>
      <w:proofErr w:type="spellStart"/>
      <w:r w:rsidRPr="00AC5B59">
        <w:t>threshold</w:t>
      </w:r>
      <w:proofErr w:type="spellEnd"/>
      <w:r w:rsidRPr="00AC5B59">
        <w:t>=0.55,</w:t>
      </w:r>
    </w:p>
    <w:p w14:paraId="580D23EA" w14:textId="77777777" w:rsidR="00AC5B59" w:rsidRPr="00AC5B59" w:rsidRDefault="00AC5B59" w:rsidP="00AC5B59">
      <w:r w:rsidRPr="00AC5B59">
        <w:t xml:space="preserve">    </w:t>
      </w:r>
      <w:proofErr w:type="spellStart"/>
      <w:r w:rsidRPr="00AC5B59">
        <w:t>spread_pips</w:t>
      </w:r>
      <w:proofErr w:type="spellEnd"/>
      <w:r w:rsidRPr="00AC5B59">
        <w:t>=1.0,</w:t>
      </w:r>
    </w:p>
    <w:p w14:paraId="0B27B40F" w14:textId="77777777" w:rsidR="00AC5B59" w:rsidRPr="00AC5B59" w:rsidRDefault="00AC5B59" w:rsidP="00AC5B59">
      <w:r w:rsidRPr="00AC5B59">
        <w:t xml:space="preserve">    </w:t>
      </w:r>
      <w:proofErr w:type="spellStart"/>
      <w:r w:rsidRPr="00AC5B59">
        <w:t>slippage_pips</w:t>
      </w:r>
      <w:proofErr w:type="spellEnd"/>
      <w:r w:rsidRPr="00AC5B59">
        <w:t>=0.2,</w:t>
      </w:r>
    </w:p>
    <w:p w14:paraId="0D335415" w14:textId="77777777" w:rsidR="00AC5B59" w:rsidRPr="00AC5B59" w:rsidRDefault="00AC5B59" w:rsidP="00AC5B59">
      <w:r w:rsidRPr="00AC5B59">
        <w:t xml:space="preserve">    </w:t>
      </w:r>
      <w:proofErr w:type="spellStart"/>
      <w:r w:rsidRPr="00AC5B59">
        <w:t>commission_</w:t>
      </w:r>
      <w:proofErr w:type="gramStart"/>
      <w:r w:rsidRPr="00AC5B59">
        <w:t>round</w:t>
      </w:r>
      <w:proofErr w:type="gramEnd"/>
      <w:r w:rsidRPr="00AC5B59">
        <w:t>_turn</w:t>
      </w:r>
      <w:proofErr w:type="spellEnd"/>
      <w:r w:rsidRPr="00AC5B59">
        <w:t>=0.0</w:t>
      </w:r>
    </w:p>
    <w:p w14:paraId="052D58B0" w14:textId="77777777" w:rsidR="00AC5B59" w:rsidRPr="00AC5B59" w:rsidRDefault="00AC5B59" w:rsidP="00AC5B59">
      <w:r w:rsidRPr="00AC5B59">
        <w:t>)</w:t>
      </w:r>
    </w:p>
    <w:p w14:paraId="37B00E1D" w14:textId="77777777" w:rsidR="00AC5B59" w:rsidRPr="00AC5B59" w:rsidRDefault="00AC5B59" w:rsidP="00AC5B59"/>
    <w:p w14:paraId="781A2E85" w14:textId="77777777" w:rsidR="00AC5B59" w:rsidRPr="00AC5B59" w:rsidRDefault="00AC5B59" w:rsidP="00AC5B59">
      <w:proofErr w:type="spellStart"/>
      <w:r w:rsidRPr="00AC5B59">
        <w:t>bt</w:t>
      </w:r>
      <w:proofErr w:type="spellEnd"/>
      <w:r w:rsidRPr="00AC5B59">
        <w:t>[["</w:t>
      </w:r>
      <w:proofErr w:type="spellStart"/>
      <w:r w:rsidRPr="00AC5B59">
        <w:t>equity</w:t>
      </w:r>
      <w:proofErr w:type="spellEnd"/>
      <w:r w:rsidRPr="00AC5B59">
        <w:t>","</w:t>
      </w:r>
      <w:proofErr w:type="spellStart"/>
      <w:r w:rsidRPr="00AC5B59">
        <w:t>buy_hold</w:t>
      </w:r>
      <w:proofErr w:type="spellEnd"/>
      <w:r w:rsidRPr="00AC5B59">
        <w:t>"]</w:t>
      </w:r>
      <w:proofErr w:type="gramStart"/>
      <w:r w:rsidRPr="00AC5B59">
        <w:t>].</w:t>
      </w:r>
      <w:proofErr w:type="spellStart"/>
      <w:r w:rsidRPr="00AC5B59">
        <w:t>tail</w:t>
      </w:r>
      <w:proofErr w:type="spellEnd"/>
      <w:proofErr w:type="gramEnd"/>
      <w:r w:rsidRPr="00AC5B59">
        <w:t>()</w:t>
      </w:r>
    </w:p>
    <w:p w14:paraId="1F77A92B" w14:textId="77777777" w:rsidR="00AC5B59" w:rsidRPr="00AC5B59" w:rsidRDefault="00AC5B59" w:rsidP="00AC5B59">
      <w:proofErr w:type="spellStart"/>
      <w:r w:rsidRPr="00AC5B59">
        <w:t>Plot</w:t>
      </w:r>
      <w:proofErr w:type="spellEnd"/>
      <w:r w:rsidRPr="00AC5B59">
        <w:t xml:space="preserve"> </w:t>
      </w:r>
      <w:proofErr w:type="spellStart"/>
      <w:r w:rsidRPr="00AC5B59">
        <w:t>equity</w:t>
      </w:r>
      <w:proofErr w:type="spellEnd"/>
      <w:r w:rsidRPr="00AC5B59">
        <w:t>:</w:t>
      </w:r>
    </w:p>
    <w:p w14:paraId="4CA18C0B" w14:textId="77777777" w:rsidR="00AC5B59" w:rsidRPr="00AC5B59" w:rsidRDefault="00AC5B59" w:rsidP="00AC5B59">
      <w:proofErr w:type="spellStart"/>
      <w:proofErr w:type="gramStart"/>
      <w:r w:rsidRPr="00AC5B59">
        <w:t>plt.figure</w:t>
      </w:r>
      <w:proofErr w:type="spellEnd"/>
      <w:proofErr w:type="gramEnd"/>
      <w:r w:rsidRPr="00AC5B59">
        <w:t>()</w:t>
      </w:r>
    </w:p>
    <w:p w14:paraId="6C866F64" w14:textId="77777777" w:rsidR="00AC5B59" w:rsidRPr="00AC5B59" w:rsidRDefault="00AC5B59" w:rsidP="00AC5B59">
      <w:proofErr w:type="spellStart"/>
      <w:proofErr w:type="gramStart"/>
      <w:r w:rsidRPr="00AC5B59">
        <w:t>plt.plot</w:t>
      </w:r>
      <w:proofErr w:type="spellEnd"/>
      <w:proofErr w:type="gramEnd"/>
      <w:r w:rsidRPr="00AC5B59">
        <w:t>(</w:t>
      </w:r>
      <w:proofErr w:type="spellStart"/>
      <w:proofErr w:type="gramStart"/>
      <w:r w:rsidRPr="00AC5B59">
        <w:t>bt.index</w:t>
      </w:r>
      <w:proofErr w:type="spellEnd"/>
      <w:proofErr w:type="gramEnd"/>
      <w:r w:rsidRPr="00AC5B59">
        <w:t xml:space="preserve">, </w:t>
      </w:r>
      <w:proofErr w:type="spellStart"/>
      <w:r w:rsidRPr="00AC5B59">
        <w:t>bt</w:t>
      </w:r>
      <w:proofErr w:type="spellEnd"/>
      <w:r w:rsidRPr="00AC5B59">
        <w:t>["</w:t>
      </w:r>
      <w:proofErr w:type="spellStart"/>
      <w:r w:rsidRPr="00AC5B59">
        <w:t>equity</w:t>
      </w:r>
      <w:proofErr w:type="spellEnd"/>
      <w:r w:rsidRPr="00AC5B59">
        <w:t xml:space="preserve">"], </w:t>
      </w:r>
      <w:proofErr w:type="spellStart"/>
      <w:r w:rsidRPr="00AC5B59">
        <w:t>label</w:t>
      </w:r>
      <w:proofErr w:type="spellEnd"/>
      <w:r w:rsidRPr="00AC5B59">
        <w:t>="</w:t>
      </w:r>
      <w:proofErr w:type="spellStart"/>
      <w:r w:rsidRPr="00AC5B59">
        <w:t>Strategy</w:t>
      </w:r>
      <w:proofErr w:type="spellEnd"/>
      <w:r w:rsidRPr="00AC5B59">
        <w:t xml:space="preserve"> (</w:t>
      </w:r>
      <w:proofErr w:type="spellStart"/>
      <w:r w:rsidRPr="00AC5B59">
        <w:t>costs</w:t>
      </w:r>
      <w:proofErr w:type="spellEnd"/>
      <w:r w:rsidRPr="00AC5B59">
        <w:t>)")</w:t>
      </w:r>
    </w:p>
    <w:p w14:paraId="7C6C30A8" w14:textId="77777777" w:rsidR="00AC5B59" w:rsidRPr="00AC5B59" w:rsidRDefault="00AC5B59" w:rsidP="00AC5B59">
      <w:proofErr w:type="spellStart"/>
      <w:proofErr w:type="gramStart"/>
      <w:r w:rsidRPr="00AC5B59">
        <w:t>plt.plot</w:t>
      </w:r>
      <w:proofErr w:type="spellEnd"/>
      <w:proofErr w:type="gramEnd"/>
      <w:r w:rsidRPr="00AC5B59">
        <w:t>(</w:t>
      </w:r>
      <w:proofErr w:type="spellStart"/>
      <w:proofErr w:type="gramStart"/>
      <w:r w:rsidRPr="00AC5B59">
        <w:t>bt.index</w:t>
      </w:r>
      <w:proofErr w:type="spellEnd"/>
      <w:proofErr w:type="gramEnd"/>
      <w:r w:rsidRPr="00AC5B59">
        <w:t xml:space="preserve">, </w:t>
      </w:r>
      <w:proofErr w:type="spellStart"/>
      <w:r w:rsidRPr="00AC5B59">
        <w:t>bt</w:t>
      </w:r>
      <w:proofErr w:type="spellEnd"/>
      <w:r w:rsidRPr="00AC5B59">
        <w:t>["</w:t>
      </w:r>
      <w:proofErr w:type="spellStart"/>
      <w:r w:rsidRPr="00AC5B59">
        <w:t>buy_hold</w:t>
      </w:r>
      <w:proofErr w:type="spellEnd"/>
      <w:r w:rsidRPr="00AC5B59">
        <w:t xml:space="preserve">"], </w:t>
      </w:r>
      <w:proofErr w:type="spellStart"/>
      <w:r w:rsidRPr="00AC5B59">
        <w:t>label</w:t>
      </w:r>
      <w:proofErr w:type="spellEnd"/>
      <w:r w:rsidRPr="00AC5B59">
        <w:t>="</w:t>
      </w:r>
      <w:proofErr w:type="spellStart"/>
      <w:r w:rsidRPr="00AC5B59">
        <w:t>Buy&amp;Hold</w:t>
      </w:r>
      <w:proofErr w:type="spellEnd"/>
      <w:r w:rsidRPr="00AC5B59">
        <w:t>")</w:t>
      </w:r>
    </w:p>
    <w:p w14:paraId="5D939B6F" w14:textId="77777777" w:rsidR="00AC5B59" w:rsidRPr="00AC5B59" w:rsidRDefault="00AC5B59" w:rsidP="00AC5B59">
      <w:proofErr w:type="spellStart"/>
      <w:proofErr w:type="gramStart"/>
      <w:r w:rsidRPr="00AC5B59">
        <w:t>plt.legend</w:t>
      </w:r>
      <w:proofErr w:type="spellEnd"/>
      <w:proofErr w:type="gramEnd"/>
      <w:r w:rsidRPr="00AC5B59">
        <w:t>()</w:t>
      </w:r>
    </w:p>
    <w:p w14:paraId="02BEDBA7" w14:textId="77777777" w:rsidR="00AC5B59" w:rsidRPr="00AC5B59" w:rsidRDefault="00AC5B59" w:rsidP="00AC5B59">
      <w:proofErr w:type="spellStart"/>
      <w:proofErr w:type="gramStart"/>
      <w:r w:rsidRPr="00AC5B59">
        <w:t>plt.title</w:t>
      </w:r>
      <w:proofErr w:type="spellEnd"/>
      <w:proofErr w:type="gramEnd"/>
      <w:r w:rsidRPr="00AC5B59">
        <w:t xml:space="preserve">("EURUSD 1H - </w:t>
      </w:r>
      <w:proofErr w:type="spellStart"/>
      <w:r w:rsidRPr="00AC5B59">
        <w:t>Equity</w:t>
      </w:r>
      <w:proofErr w:type="spellEnd"/>
      <w:r w:rsidRPr="00AC5B59">
        <w:t xml:space="preserve"> Curve (Test)")</w:t>
      </w:r>
    </w:p>
    <w:p w14:paraId="6EFD3F7A" w14:textId="77777777" w:rsidR="00AC5B59" w:rsidRPr="00AC5B59" w:rsidRDefault="00AC5B59" w:rsidP="00AC5B59">
      <w:proofErr w:type="spellStart"/>
      <w:proofErr w:type="gramStart"/>
      <w:r w:rsidRPr="00AC5B59">
        <w:t>plt.show</w:t>
      </w:r>
      <w:proofErr w:type="spellEnd"/>
      <w:proofErr w:type="gramEnd"/>
      <w:r w:rsidRPr="00AC5B59">
        <w:t>()</w:t>
      </w:r>
    </w:p>
    <w:p w14:paraId="047912CD" w14:textId="77777777" w:rsidR="00AC5B59" w:rsidRPr="00AC5B59" w:rsidRDefault="00000000" w:rsidP="00AC5B59">
      <w:r>
        <w:pict w14:anchorId="75A38AB4">
          <v:rect id="_x0000_i1032" style="width:0;height:1.5pt" o:hralign="center" o:hrstd="t" o:hr="t" fillcolor="#a0a0a0" stroked="f"/>
        </w:pict>
      </w:r>
    </w:p>
    <w:p w14:paraId="33D30708" w14:textId="77777777" w:rsidR="00AC5B59" w:rsidRPr="00AC5B59" w:rsidRDefault="00AC5B59" w:rsidP="00AC5B59">
      <w:pPr>
        <w:rPr>
          <w:b/>
          <w:bCs/>
        </w:rPr>
      </w:pPr>
      <w:r w:rsidRPr="00AC5B59">
        <w:rPr>
          <w:b/>
          <w:bCs/>
        </w:rPr>
        <w:t xml:space="preserve">7) Métricas de trading (CAGR </w:t>
      </w:r>
      <w:proofErr w:type="spellStart"/>
      <w:r w:rsidRPr="00AC5B59">
        <w:rPr>
          <w:b/>
          <w:bCs/>
        </w:rPr>
        <w:t>aprox</w:t>
      </w:r>
      <w:proofErr w:type="spellEnd"/>
      <w:r w:rsidRPr="00AC5B59">
        <w:rPr>
          <w:b/>
          <w:bCs/>
        </w:rPr>
        <w:t xml:space="preserve">, Max </w:t>
      </w:r>
      <w:proofErr w:type="spellStart"/>
      <w:r w:rsidRPr="00AC5B59">
        <w:rPr>
          <w:b/>
          <w:bCs/>
        </w:rPr>
        <w:t>Drawdown</w:t>
      </w:r>
      <w:proofErr w:type="spellEnd"/>
      <w:r w:rsidRPr="00AC5B59">
        <w:rPr>
          <w:b/>
          <w:bCs/>
        </w:rPr>
        <w:t xml:space="preserve">, Sharpe </w:t>
      </w:r>
      <w:proofErr w:type="spellStart"/>
      <w:r w:rsidRPr="00AC5B59">
        <w:rPr>
          <w:b/>
          <w:bCs/>
        </w:rPr>
        <w:t>aprox</w:t>
      </w:r>
      <w:proofErr w:type="spellEnd"/>
      <w:r w:rsidRPr="00AC5B59">
        <w:rPr>
          <w:b/>
          <w:bCs/>
        </w:rPr>
        <w:t>)</w:t>
      </w:r>
    </w:p>
    <w:p w14:paraId="41C19F77" w14:textId="77777777" w:rsidR="00AC5B59" w:rsidRPr="00AC5B59" w:rsidRDefault="00AC5B59" w:rsidP="00AC5B59">
      <w:proofErr w:type="spellStart"/>
      <w:r w:rsidRPr="00AC5B59">
        <w:t>def</w:t>
      </w:r>
      <w:proofErr w:type="spellEnd"/>
      <w:r w:rsidRPr="00AC5B59">
        <w:t xml:space="preserve"> </w:t>
      </w:r>
      <w:proofErr w:type="spellStart"/>
      <w:r w:rsidRPr="00AC5B59">
        <w:t>max_</w:t>
      </w:r>
      <w:proofErr w:type="gramStart"/>
      <w:r w:rsidRPr="00AC5B59">
        <w:t>drawdown</w:t>
      </w:r>
      <w:proofErr w:type="spellEnd"/>
      <w:r w:rsidRPr="00AC5B59">
        <w:t>(</w:t>
      </w:r>
      <w:proofErr w:type="spellStart"/>
      <w:proofErr w:type="gramEnd"/>
      <w:r w:rsidRPr="00AC5B59">
        <w:t>equity</w:t>
      </w:r>
      <w:proofErr w:type="spellEnd"/>
      <w:r w:rsidRPr="00AC5B59">
        <w:t xml:space="preserve">: </w:t>
      </w:r>
      <w:proofErr w:type="spellStart"/>
      <w:proofErr w:type="gramStart"/>
      <w:r w:rsidRPr="00AC5B59">
        <w:t>pd.Series</w:t>
      </w:r>
      <w:proofErr w:type="spellEnd"/>
      <w:proofErr w:type="gramEnd"/>
      <w:r w:rsidRPr="00AC5B59">
        <w:t xml:space="preserve">) -&gt; </w:t>
      </w:r>
      <w:proofErr w:type="spellStart"/>
      <w:r w:rsidRPr="00AC5B59">
        <w:t>float</w:t>
      </w:r>
      <w:proofErr w:type="spellEnd"/>
      <w:r w:rsidRPr="00AC5B59">
        <w:t>:</w:t>
      </w:r>
    </w:p>
    <w:p w14:paraId="3C0F5EBD" w14:textId="77777777" w:rsidR="00AC5B59" w:rsidRPr="00AC5B59" w:rsidRDefault="00AC5B59" w:rsidP="00AC5B59">
      <w:r w:rsidRPr="00AC5B59">
        <w:t xml:space="preserve">    </w:t>
      </w:r>
      <w:proofErr w:type="spellStart"/>
      <w:r w:rsidRPr="00AC5B59">
        <w:t>peak</w:t>
      </w:r>
      <w:proofErr w:type="spellEnd"/>
      <w:r w:rsidRPr="00AC5B59">
        <w:t xml:space="preserve"> = </w:t>
      </w:r>
      <w:proofErr w:type="spellStart"/>
      <w:proofErr w:type="gramStart"/>
      <w:r w:rsidRPr="00AC5B59">
        <w:t>equity.cummax</w:t>
      </w:r>
      <w:proofErr w:type="spellEnd"/>
      <w:proofErr w:type="gramEnd"/>
      <w:r w:rsidRPr="00AC5B59">
        <w:t>()</w:t>
      </w:r>
    </w:p>
    <w:p w14:paraId="34B24F94" w14:textId="77777777" w:rsidR="00AC5B59" w:rsidRPr="00AC5B59" w:rsidRDefault="00AC5B59" w:rsidP="00AC5B59">
      <w:r w:rsidRPr="00AC5B59">
        <w:t xml:space="preserve">    </w:t>
      </w:r>
      <w:proofErr w:type="spellStart"/>
      <w:r w:rsidRPr="00AC5B59">
        <w:t>dd</w:t>
      </w:r>
      <w:proofErr w:type="spellEnd"/>
      <w:r w:rsidRPr="00AC5B59">
        <w:t xml:space="preserve"> = </w:t>
      </w:r>
      <w:proofErr w:type="spellStart"/>
      <w:r w:rsidRPr="00AC5B59">
        <w:t>equity</w:t>
      </w:r>
      <w:proofErr w:type="spellEnd"/>
      <w:r w:rsidRPr="00AC5B59">
        <w:t xml:space="preserve"> / </w:t>
      </w:r>
      <w:proofErr w:type="spellStart"/>
      <w:r w:rsidRPr="00AC5B59">
        <w:t>peak</w:t>
      </w:r>
      <w:proofErr w:type="spellEnd"/>
      <w:r w:rsidRPr="00AC5B59">
        <w:t xml:space="preserve"> - 1</w:t>
      </w:r>
    </w:p>
    <w:p w14:paraId="37A3AF37" w14:textId="77777777" w:rsidR="00AC5B59" w:rsidRPr="00AC5B59" w:rsidRDefault="00AC5B59" w:rsidP="00AC5B59">
      <w:r w:rsidRPr="00AC5B59">
        <w:t xml:space="preserve">    </w:t>
      </w:r>
      <w:proofErr w:type="spellStart"/>
      <w:r w:rsidRPr="00AC5B59">
        <w:t>return</w:t>
      </w:r>
      <w:proofErr w:type="spellEnd"/>
      <w:r w:rsidRPr="00AC5B59">
        <w:t xml:space="preserve"> </w:t>
      </w:r>
      <w:proofErr w:type="spellStart"/>
      <w:proofErr w:type="gramStart"/>
      <w:r w:rsidRPr="00AC5B59">
        <w:t>dd.min</w:t>
      </w:r>
      <w:proofErr w:type="spellEnd"/>
      <w:r w:rsidRPr="00AC5B59">
        <w:t>(</w:t>
      </w:r>
      <w:proofErr w:type="gramEnd"/>
      <w:r w:rsidRPr="00AC5B59">
        <w:t>)</w:t>
      </w:r>
    </w:p>
    <w:p w14:paraId="1D85B1A4" w14:textId="77777777" w:rsidR="00AC5B59" w:rsidRPr="00AC5B59" w:rsidRDefault="00AC5B59" w:rsidP="00AC5B59"/>
    <w:p w14:paraId="2CFCA032" w14:textId="77777777" w:rsidR="00AC5B59" w:rsidRPr="00AC5B59" w:rsidRDefault="00AC5B59" w:rsidP="00AC5B59">
      <w:proofErr w:type="spellStart"/>
      <w:r w:rsidRPr="00AC5B59">
        <w:t>def</w:t>
      </w:r>
      <w:proofErr w:type="spellEnd"/>
      <w:r w:rsidRPr="00AC5B59">
        <w:t xml:space="preserve"> </w:t>
      </w:r>
      <w:proofErr w:type="spellStart"/>
      <w:r w:rsidRPr="00AC5B59">
        <w:t>sharpe_</w:t>
      </w:r>
      <w:proofErr w:type="gramStart"/>
      <w:r w:rsidRPr="00AC5B59">
        <w:t>approx</w:t>
      </w:r>
      <w:proofErr w:type="spellEnd"/>
      <w:r w:rsidRPr="00AC5B59">
        <w:t>(</w:t>
      </w:r>
      <w:proofErr w:type="spellStart"/>
      <w:proofErr w:type="gramEnd"/>
      <w:r w:rsidRPr="00AC5B59">
        <w:t>returns</w:t>
      </w:r>
      <w:proofErr w:type="spellEnd"/>
      <w:r w:rsidRPr="00AC5B59">
        <w:t xml:space="preserve">: </w:t>
      </w:r>
      <w:proofErr w:type="spellStart"/>
      <w:proofErr w:type="gramStart"/>
      <w:r w:rsidRPr="00AC5B59">
        <w:t>pd.Series</w:t>
      </w:r>
      <w:proofErr w:type="spellEnd"/>
      <w:proofErr w:type="gramEnd"/>
      <w:r w:rsidRPr="00AC5B59">
        <w:t xml:space="preserve">, </w:t>
      </w:r>
      <w:proofErr w:type="spellStart"/>
      <w:r w:rsidRPr="00AC5B59">
        <w:t>periods_per_year</w:t>
      </w:r>
      <w:proofErr w:type="spellEnd"/>
      <w:r w:rsidRPr="00AC5B59">
        <w:t xml:space="preserve">: </w:t>
      </w:r>
      <w:proofErr w:type="spellStart"/>
      <w:r w:rsidRPr="00AC5B59">
        <w:t>int</w:t>
      </w:r>
      <w:proofErr w:type="spellEnd"/>
      <w:r w:rsidRPr="00AC5B59">
        <w:t xml:space="preserve"> = 252*24) -&gt; </w:t>
      </w:r>
      <w:proofErr w:type="spellStart"/>
      <w:r w:rsidRPr="00AC5B59">
        <w:t>float</w:t>
      </w:r>
      <w:proofErr w:type="spellEnd"/>
      <w:r w:rsidRPr="00AC5B59">
        <w:t>:</w:t>
      </w:r>
    </w:p>
    <w:p w14:paraId="729A59CE" w14:textId="77777777" w:rsidR="00AC5B59" w:rsidRPr="00AC5B59" w:rsidRDefault="00AC5B59" w:rsidP="00AC5B59">
      <w:r w:rsidRPr="00AC5B59">
        <w:t xml:space="preserve">    # para 1H </w:t>
      </w:r>
      <w:proofErr w:type="spellStart"/>
      <w:r w:rsidRPr="00AC5B59">
        <w:t>aprox</w:t>
      </w:r>
      <w:proofErr w:type="spellEnd"/>
      <w:r w:rsidRPr="00AC5B59">
        <w:t xml:space="preserve"> 24*252 = 6048 (si operas días hábiles)</w:t>
      </w:r>
    </w:p>
    <w:p w14:paraId="26742428" w14:textId="77777777" w:rsidR="00AC5B59" w:rsidRPr="00AC5B59" w:rsidRDefault="00AC5B59" w:rsidP="00AC5B59">
      <w:r w:rsidRPr="00AC5B59">
        <w:t xml:space="preserve">    mu = </w:t>
      </w:r>
      <w:proofErr w:type="spellStart"/>
      <w:proofErr w:type="gramStart"/>
      <w:r w:rsidRPr="00AC5B59">
        <w:t>returns.mean</w:t>
      </w:r>
      <w:proofErr w:type="spellEnd"/>
      <w:proofErr w:type="gramEnd"/>
      <w:r w:rsidRPr="00AC5B59">
        <w:t>()</w:t>
      </w:r>
    </w:p>
    <w:p w14:paraId="509BD0CC" w14:textId="77777777" w:rsidR="00AC5B59" w:rsidRPr="00AC5B59" w:rsidRDefault="00AC5B59" w:rsidP="00AC5B59">
      <w:r w:rsidRPr="00AC5B59">
        <w:t xml:space="preserve">    </w:t>
      </w:r>
      <w:proofErr w:type="spellStart"/>
      <w:r w:rsidRPr="00AC5B59">
        <w:t>sd</w:t>
      </w:r>
      <w:proofErr w:type="spellEnd"/>
      <w:r w:rsidRPr="00AC5B59">
        <w:t xml:space="preserve"> = </w:t>
      </w:r>
      <w:proofErr w:type="spellStart"/>
      <w:proofErr w:type="gramStart"/>
      <w:r w:rsidRPr="00AC5B59">
        <w:t>returns.std</w:t>
      </w:r>
      <w:proofErr w:type="spellEnd"/>
      <w:r w:rsidRPr="00AC5B59">
        <w:t>(</w:t>
      </w:r>
      <w:proofErr w:type="gramEnd"/>
      <w:r w:rsidRPr="00AC5B59">
        <w:t>)</w:t>
      </w:r>
    </w:p>
    <w:p w14:paraId="04A5F9C8" w14:textId="77777777" w:rsidR="00AC5B59" w:rsidRPr="00AC5B59" w:rsidRDefault="00AC5B59" w:rsidP="00AC5B59">
      <w:r w:rsidRPr="00AC5B59">
        <w:t xml:space="preserve">    </w:t>
      </w:r>
      <w:proofErr w:type="spellStart"/>
      <w:r w:rsidRPr="00AC5B59">
        <w:t>if</w:t>
      </w:r>
      <w:proofErr w:type="spellEnd"/>
      <w:r w:rsidRPr="00AC5B59">
        <w:t xml:space="preserve"> sd == 0:</w:t>
      </w:r>
    </w:p>
    <w:p w14:paraId="6E6C0EB2" w14:textId="77777777" w:rsidR="00AC5B59" w:rsidRPr="00AC5B59" w:rsidRDefault="00AC5B59" w:rsidP="00AC5B59">
      <w:r w:rsidRPr="00AC5B59">
        <w:lastRenderedPageBreak/>
        <w:t xml:space="preserve">        </w:t>
      </w:r>
      <w:proofErr w:type="spellStart"/>
      <w:r w:rsidRPr="00AC5B59">
        <w:t>return</w:t>
      </w:r>
      <w:proofErr w:type="spellEnd"/>
      <w:r w:rsidRPr="00AC5B59">
        <w:t xml:space="preserve"> </w:t>
      </w:r>
      <w:proofErr w:type="spellStart"/>
      <w:r w:rsidRPr="00AC5B59">
        <w:t>np.nan</w:t>
      </w:r>
      <w:proofErr w:type="spellEnd"/>
    </w:p>
    <w:p w14:paraId="427CC6D6" w14:textId="77777777" w:rsidR="00AC5B59" w:rsidRPr="00AC5B59" w:rsidRDefault="00AC5B59" w:rsidP="00AC5B59">
      <w:r w:rsidRPr="00AC5B59">
        <w:t xml:space="preserve">    </w:t>
      </w:r>
      <w:proofErr w:type="spellStart"/>
      <w:r w:rsidRPr="00AC5B59">
        <w:t>return</w:t>
      </w:r>
      <w:proofErr w:type="spellEnd"/>
      <w:r w:rsidRPr="00AC5B59">
        <w:t xml:space="preserve"> (mu / </w:t>
      </w:r>
      <w:proofErr w:type="spellStart"/>
      <w:r w:rsidRPr="00AC5B59">
        <w:t>sd</w:t>
      </w:r>
      <w:proofErr w:type="spellEnd"/>
      <w:r w:rsidRPr="00AC5B59">
        <w:t xml:space="preserve">) * </w:t>
      </w:r>
      <w:proofErr w:type="spellStart"/>
      <w:proofErr w:type="gramStart"/>
      <w:r w:rsidRPr="00AC5B59">
        <w:t>np.sqrt</w:t>
      </w:r>
      <w:proofErr w:type="spellEnd"/>
      <w:proofErr w:type="gramEnd"/>
      <w:r w:rsidRPr="00AC5B59">
        <w:t>(</w:t>
      </w:r>
      <w:proofErr w:type="spellStart"/>
      <w:r w:rsidRPr="00AC5B59">
        <w:t>periods_per_year</w:t>
      </w:r>
      <w:proofErr w:type="spellEnd"/>
      <w:r w:rsidRPr="00AC5B59">
        <w:t>)</w:t>
      </w:r>
    </w:p>
    <w:p w14:paraId="47E4E977" w14:textId="77777777" w:rsidR="00AC5B59" w:rsidRPr="00AC5B59" w:rsidRDefault="00AC5B59" w:rsidP="00AC5B59"/>
    <w:p w14:paraId="33DD5F62" w14:textId="77777777" w:rsidR="00AC5B59" w:rsidRPr="00AC5B59" w:rsidRDefault="00AC5B59" w:rsidP="00AC5B59">
      <w:proofErr w:type="spellStart"/>
      <w:r w:rsidRPr="00AC5B59">
        <w:t>eq</w:t>
      </w:r>
      <w:proofErr w:type="spellEnd"/>
      <w:r w:rsidRPr="00AC5B59">
        <w:t xml:space="preserve"> = </w:t>
      </w:r>
      <w:proofErr w:type="spellStart"/>
      <w:r w:rsidRPr="00AC5B59">
        <w:t>bt</w:t>
      </w:r>
      <w:proofErr w:type="spellEnd"/>
      <w:r w:rsidRPr="00AC5B59">
        <w:t>["</w:t>
      </w:r>
      <w:proofErr w:type="spellStart"/>
      <w:r w:rsidRPr="00AC5B59">
        <w:t>equity</w:t>
      </w:r>
      <w:proofErr w:type="spellEnd"/>
      <w:r w:rsidRPr="00AC5B59">
        <w:t>"]</w:t>
      </w:r>
    </w:p>
    <w:p w14:paraId="4EA114AF" w14:textId="77777777" w:rsidR="00AC5B59" w:rsidRPr="00AC5B59" w:rsidRDefault="00AC5B59" w:rsidP="00AC5B59">
      <w:proofErr w:type="spellStart"/>
      <w:r w:rsidRPr="00AC5B59">
        <w:t>rets</w:t>
      </w:r>
      <w:proofErr w:type="spellEnd"/>
      <w:r w:rsidRPr="00AC5B59">
        <w:t xml:space="preserve"> = </w:t>
      </w:r>
      <w:proofErr w:type="spellStart"/>
      <w:r w:rsidRPr="00AC5B59">
        <w:t>bt</w:t>
      </w:r>
      <w:proofErr w:type="spellEnd"/>
      <w:r w:rsidRPr="00AC5B59">
        <w:t>["</w:t>
      </w:r>
      <w:proofErr w:type="spellStart"/>
      <w:r w:rsidRPr="00AC5B59">
        <w:t>strategy_ret</w:t>
      </w:r>
      <w:proofErr w:type="spellEnd"/>
      <w:r w:rsidRPr="00AC5B59">
        <w:t>"]</w:t>
      </w:r>
    </w:p>
    <w:p w14:paraId="14A34E80" w14:textId="77777777" w:rsidR="00AC5B59" w:rsidRPr="00AC5B59" w:rsidRDefault="00AC5B59" w:rsidP="00AC5B59"/>
    <w:p w14:paraId="58073E91" w14:textId="77777777" w:rsidR="00AC5B59" w:rsidRPr="00AC5B59" w:rsidRDefault="00AC5B59" w:rsidP="00AC5B59">
      <w:proofErr w:type="spellStart"/>
      <w:r w:rsidRPr="00AC5B59">
        <w:t>mdd</w:t>
      </w:r>
      <w:proofErr w:type="spellEnd"/>
      <w:r w:rsidRPr="00AC5B59">
        <w:t xml:space="preserve"> = </w:t>
      </w:r>
      <w:proofErr w:type="spellStart"/>
      <w:r w:rsidRPr="00AC5B59">
        <w:t>max_drawdown</w:t>
      </w:r>
      <w:proofErr w:type="spellEnd"/>
      <w:r w:rsidRPr="00AC5B59">
        <w:t>(</w:t>
      </w:r>
      <w:proofErr w:type="spellStart"/>
      <w:r w:rsidRPr="00AC5B59">
        <w:t>eq</w:t>
      </w:r>
      <w:proofErr w:type="spellEnd"/>
      <w:r w:rsidRPr="00AC5B59">
        <w:t>)</w:t>
      </w:r>
    </w:p>
    <w:p w14:paraId="28F8381D" w14:textId="77777777" w:rsidR="00AC5B59" w:rsidRPr="00AC5B59" w:rsidRDefault="00AC5B59" w:rsidP="00AC5B59">
      <w:proofErr w:type="spellStart"/>
      <w:r w:rsidRPr="00AC5B59">
        <w:t>sh</w:t>
      </w:r>
      <w:proofErr w:type="spellEnd"/>
      <w:r w:rsidRPr="00AC5B59">
        <w:t xml:space="preserve"> = </w:t>
      </w:r>
      <w:proofErr w:type="spellStart"/>
      <w:r w:rsidRPr="00AC5B59">
        <w:t>sharpe_approx</w:t>
      </w:r>
      <w:proofErr w:type="spellEnd"/>
      <w:r w:rsidRPr="00AC5B59">
        <w:t>(</w:t>
      </w:r>
      <w:proofErr w:type="spellStart"/>
      <w:r w:rsidRPr="00AC5B59">
        <w:t>rets</w:t>
      </w:r>
      <w:proofErr w:type="spellEnd"/>
      <w:r w:rsidRPr="00AC5B59">
        <w:t>)</w:t>
      </w:r>
    </w:p>
    <w:p w14:paraId="558D788A" w14:textId="77777777" w:rsidR="00AC5B59" w:rsidRPr="00AC5B59" w:rsidRDefault="00AC5B59" w:rsidP="00AC5B59"/>
    <w:p w14:paraId="2F563554" w14:textId="77777777" w:rsidR="00AC5B59" w:rsidRPr="00AC5B59" w:rsidRDefault="00AC5B59" w:rsidP="00AC5B59">
      <w:proofErr w:type="spellStart"/>
      <w:proofErr w:type="gramStart"/>
      <w:r w:rsidRPr="00AC5B59">
        <w:t>print</w:t>
      </w:r>
      <w:proofErr w:type="spellEnd"/>
      <w:r w:rsidRPr="00AC5B59">
        <w:t>(</w:t>
      </w:r>
      <w:proofErr w:type="gramEnd"/>
      <w:r w:rsidRPr="00AC5B59">
        <w:t xml:space="preserve">"Final </w:t>
      </w:r>
      <w:proofErr w:type="spellStart"/>
      <w:r w:rsidRPr="00AC5B59">
        <w:t>equity</w:t>
      </w:r>
      <w:proofErr w:type="spellEnd"/>
      <w:r w:rsidRPr="00AC5B59">
        <w:t xml:space="preserve">:", </w:t>
      </w:r>
      <w:proofErr w:type="spellStart"/>
      <w:r w:rsidRPr="00AC5B59">
        <w:t>float</w:t>
      </w:r>
      <w:proofErr w:type="spellEnd"/>
      <w:r w:rsidRPr="00AC5B59">
        <w:t>(</w:t>
      </w:r>
      <w:proofErr w:type="spellStart"/>
      <w:proofErr w:type="gramStart"/>
      <w:r w:rsidRPr="00AC5B59">
        <w:t>eq.iloc</w:t>
      </w:r>
      <w:proofErr w:type="spellEnd"/>
      <w:proofErr w:type="gramEnd"/>
      <w:r w:rsidRPr="00AC5B59">
        <w:t>[-1]))</w:t>
      </w:r>
    </w:p>
    <w:p w14:paraId="1948A046" w14:textId="77777777" w:rsidR="00AC5B59" w:rsidRPr="00AC5B59" w:rsidRDefault="00AC5B59" w:rsidP="00AC5B59">
      <w:proofErr w:type="spellStart"/>
      <w:proofErr w:type="gramStart"/>
      <w:r w:rsidRPr="00AC5B59">
        <w:t>print</w:t>
      </w:r>
      <w:proofErr w:type="spellEnd"/>
      <w:r w:rsidRPr="00AC5B59">
        <w:t>(</w:t>
      </w:r>
      <w:proofErr w:type="gramEnd"/>
      <w:r w:rsidRPr="00AC5B59">
        <w:t xml:space="preserve">"Max </w:t>
      </w:r>
      <w:proofErr w:type="spellStart"/>
      <w:r w:rsidRPr="00AC5B59">
        <w:t>Drawdown</w:t>
      </w:r>
      <w:proofErr w:type="spellEnd"/>
      <w:r w:rsidRPr="00AC5B59">
        <w:t xml:space="preserve">:", </w:t>
      </w:r>
      <w:proofErr w:type="spellStart"/>
      <w:r w:rsidRPr="00AC5B59">
        <w:t>float</w:t>
      </w:r>
      <w:proofErr w:type="spellEnd"/>
      <w:r w:rsidRPr="00AC5B59">
        <w:t>(</w:t>
      </w:r>
      <w:proofErr w:type="spellStart"/>
      <w:r w:rsidRPr="00AC5B59">
        <w:t>mdd</w:t>
      </w:r>
      <w:proofErr w:type="spellEnd"/>
      <w:r w:rsidRPr="00AC5B59">
        <w:t>))</w:t>
      </w:r>
    </w:p>
    <w:p w14:paraId="12395F38" w14:textId="77777777" w:rsidR="00AC5B59" w:rsidRPr="00AC5B59" w:rsidRDefault="00AC5B59" w:rsidP="00AC5B59">
      <w:proofErr w:type="spellStart"/>
      <w:proofErr w:type="gramStart"/>
      <w:r w:rsidRPr="00AC5B59">
        <w:t>print</w:t>
      </w:r>
      <w:proofErr w:type="spellEnd"/>
      <w:r w:rsidRPr="00AC5B59">
        <w:t>(</w:t>
      </w:r>
      <w:proofErr w:type="gramEnd"/>
      <w:r w:rsidRPr="00AC5B59">
        <w:t xml:space="preserve">"Sharpe </w:t>
      </w:r>
      <w:proofErr w:type="spellStart"/>
      <w:r w:rsidRPr="00AC5B59">
        <w:t>approx</w:t>
      </w:r>
      <w:proofErr w:type="spellEnd"/>
      <w:r w:rsidRPr="00AC5B59">
        <w:t xml:space="preserve">:", </w:t>
      </w:r>
      <w:proofErr w:type="spellStart"/>
      <w:r w:rsidRPr="00AC5B59">
        <w:t>float</w:t>
      </w:r>
      <w:proofErr w:type="spellEnd"/>
      <w:r w:rsidRPr="00AC5B59">
        <w:t>(</w:t>
      </w:r>
      <w:proofErr w:type="spellStart"/>
      <w:r w:rsidRPr="00AC5B59">
        <w:t>sh</w:t>
      </w:r>
      <w:proofErr w:type="spellEnd"/>
      <w:r w:rsidRPr="00AC5B59">
        <w:t>))</w:t>
      </w:r>
    </w:p>
    <w:p w14:paraId="3E06AD41" w14:textId="77777777" w:rsidR="00AC5B59" w:rsidRPr="00AC5B59" w:rsidRDefault="00AC5B59" w:rsidP="00AC5B59">
      <w:proofErr w:type="spellStart"/>
      <w:proofErr w:type="gramStart"/>
      <w:r w:rsidRPr="00AC5B59">
        <w:t>print</w:t>
      </w:r>
      <w:proofErr w:type="spellEnd"/>
      <w:r w:rsidRPr="00AC5B59">
        <w:t>(</w:t>
      </w:r>
      <w:proofErr w:type="gramEnd"/>
      <w:r w:rsidRPr="00AC5B59">
        <w:t>"</w:t>
      </w:r>
      <w:proofErr w:type="spellStart"/>
      <w:r w:rsidRPr="00AC5B59">
        <w:t>Trades</w:t>
      </w:r>
      <w:proofErr w:type="spellEnd"/>
      <w:r w:rsidRPr="00AC5B59">
        <w:t xml:space="preserve">:", </w:t>
      </w:r>
      <w:proofErr w:type="spellStart"/>
      <w:r w:rsidRPr="00AC5B59">
        <w:t>int</w:t>
      </w:r>
      <w:proofErr w:type="spellEnd"/>
      <w:r w:rsidRPr="00AC5B59">
        <w:t>(</w:t>
      </w:r>
      <w:proofErr w:type="spellStart"/>
      <w:r w:rsidRPr="00AC5B59">
        <w:t>bt</w:t>
      </w:r>
      <w:proofErr w:type="spellEnd"/>
      <w:r w:rsidRPr="00AC5B59">
        <w:t>["</w:t>
      </w:r>
      <w:proofErr w:type="spellStart"/>
      <w:r w:rsidRPr="00AC5B59">
        <w:t>trade</w:t>
      </w:r>
      <w:proofErr w:type="spellEnd"/>
      <w:r w:rsidRPr="00AC5B59">
        <w:t>"</w:t>
      </w:r>
      <w:proofErr w:type="gramStart"/>
      <w:r w:rsidRPr="00AC5B59">
        <w:t>].sum</w:t>
      </w:r>
      <w:proofErr w:type="gramEnd"/>
      <w:r w:rsidRPr="00AC5B59">
        <w:t>()))</w:t>
      </w:r>
    </w:p>
    <w:p w14:paraId="21315C26" w14:textId="77777777" w:rsidR="00AC5B59" w:rsidRPr="00AC5B59" w:rsidRDefault="00000000" w:rsidP="00AC5B59">
      <w:r>
        <w:pict w14:anchorId="1E0D1959">
          <v:rect id="_x0000_i1033" style="width:0;height:1.5pt" o:hralign="center" o:hrstd="t" o:hr="t" fillcolor="#a0a0a0" stroked="f"/>
        </w:pict>
      </w:r>
    </w:p>
    <w:p w14:paraId="7DA8E6DB" w14:textId="77777777" w:rsidR="00AC5B59" w:rsidRPr="00AC5B59" w:rsidRDefault="00AC5B59" w:rsidP="00AC5B59">
      <w:pPr>
        <w:rPr>
          <w:b/>
          <w:bCs/>
        </w:rPr>
      </w:pPr>
      <w:r w:rsidRPr="00AC5B59">
        <w:rPr>
          <w:b/>
          <w:bCs/>
        </w:rPr>
        <w:t>Cómo usar esto “en vivo” luego (sin contradicciones)</w:t>
      </w:r>
    </w:p>
    <w:p w14:paraId="53AD6395" w14:textId="77777777" w:rsidR="00AC5B59" w:rsidRPr="00AC5B59" w:rsidRDefault="00AC5B59" w:rsidP="00AC5B59">
      <w:r w:rsidRPr="00AC5B59">
        <w:t>Cuando pases a MT5/MQL:</w:t>
      </w:r>
    </w:p>
    <w:p w14:paraId="3DD22711" w14:textId="77777777" w:rsidR="00AC5B59" w:rsidRPr="00AC5B59" w:rsidRDefault="00AC5B59" w:rsidP="00AC5B59">
      <w:pPr>
        <w:numPr>
          <w:ilvl w:val="0"/>
          <w:numId w:val="3"/>
        </w:numPr>
      </w:pPr>
      <w:r w:rsidRPr="00AC5B59">
        <w:t xml:space="preserve">Generas </w:t>
      </w:r>
      <w:proofErr w:type="spellStart"/>
      <w:r w:rsidRPr="00AC5B59">
        <w:t>features</w:t>
      </w:r>
      <w:proofErr w:type="spellEnd"/>
      <w:r w:rsidRPr="00AC5B59">
        <w:t xml:space="preserve"> </w:t>
      </w:r>
      <w:r w:rsidRPr="00AC5B59">
        <w:rPr>
          <w:b/>
          <w:bCs/>
        </w:rPr>
        <w:t>solo con velas cerradas</w:t>
      </w:r>
      <w:r w:rsidRPr="00AC5B59">
        <w:t xml:space="preserve"> (en Python o en MQL)</w:t>
      </w:r>
    </w:p>
    <w:p w14:paraId="42318C25" w14:textId="77777777" w:rsidR="00AC5B59" w:rsidRPr="00AC5B59" w:rsidRDefault="00AC5B59" w:rsidP="00AC5B59">
      <w:pPr>
        <w:numPr>
          <w:ilvl w:val="0"/>
          <w:numId w:val="3"/>
        </w:numPr>
      </w:pPr>
      <w:r w:rsidRPr="00AC5B59">
        <w:t xml:space="preserve">Predices </w:t>
      </w:r>
      <w:r w:rsidRPr="00AC5B59">
        <w:rPr>
          <w:b/>
          <w:bCs/>
        </w:rPr>
        <w:t>en el cierre</w:t>
      </w:r>
    </w:p>
    <w:p w14:paraId="01DA4089" w14:textId="77777777" w:rsidR="00AC5B59" w:rsidRPr="00AC5B59" w:rsidRDefault="00AC5B59" w:rsidP="00AC5B59">
      <w:pPr>
        <w:numPr>
          <w:ilvl w:val="0"/>
          <w:numId w:val="3"/>
        </w:numPr>
      </w:pPr>
      <w:r w:rsidRPr="00AC5B59">
        <w:t xml:space="preserve">Ejecutas </w:t>
      </w:r>
      <w:r w:rsidRPr="00AC5B59">
        <w:rPr>
          <w:b/>
          <w:bCs/>
        </w:rPr>
        <w:t>al inicio</w:t>
      </w:r>
      <w:r w:rsidRPr="00AC5B59">
        <w:t xml:space="preserve"> de la vela siguiente</w:t>
      </w:r>
    </w:p>
    <w:p w14:paraId="2CEA7A1F" w14:textId="77777777" w:rsidR="00AC5B59" w:rsidRPr="00AC5B59" w:rsidRDefault="00AC5B59" w:rsidP="00AC5B59">
      <w:pPr>
        <w:numPr>
          <w:ilvl w:val="0"/>
          <w:numId w:val="3"/>
        </w:numPr>
      </w:pPr>
      <w:r w:rsidRPr="00AC5B59">
        <w:t xml:space="preserve">Mantienes el mismo </w:t>
      </w:r>
      <w:proofErr w:type="spellStart"/>
      <w:r w:rsidRPr="00AC5B59">
        <w:t>threshold</w:t>
      </w:r>
      <w:proofErr w:type="spellEnd"/>
      <w:r w:rsidRPr="00AC5B59">
        <w:t xml:space="preserve"> y filtros (spread, volatilidad)</w:t>
      </w:r>
    </w:p>
    <w:p w14:paraId="3A5BD380" w14:textId="77777777" w:rsidR="00AC5B59" w:rsidRPr="00AC5B59" w:rsidRDefault="00000000" w:rsidP="00AC5B59">
      <w:r>
        <w:pict w14:anchorId="77922BD8">
          <v:rect id="_x0000_i1034" style="width:0;height:1.5pt" o:hralign="center" o:hrstd="t" o:hr="t" fillcolor="#a0a0a0" stroked="f"/>
        </w:pict>
      </w:r>
    </w:p>
    <w:p w14:paraId="6FCDB6FB" w14:textId="77777777" w:rsidR="00AC5B59" w:rsidRPr="00AC5B59" w:rsidRDefault="00AC5B59" w:rsidP="00AC5B59">
      <w:pPr>
        <w:rPr>
          <w:b/>
          <w:bCs/>
        </w:rPr>
      </w:pPr>
      <w:r w:rsidRPr="00AC5B59">
        <w:rPr>
          <w:b/>
          <w:bCs/>
        </w:rPr>
        <w:t>Qué hacemos ahora (siguiente paso)</w:t>
      </w:r>
    </w:p>
    <w:p w14:paraId="41F1A116" w14:textId="77777777" w:rsidR="00AC5B59" w:rsidRPr="00AC5B59" w:rsidRDefault="00AC5B59" w:rsidP="00AC5B59">
      <w:r w:rsidRPr="00AC5B59">
        <w:t>Dime cuál camino quieres y te lo guío:</w:t>
      </w:r>
    </w:p>
    <w:p w14:paraId="6DBDA407" w14:textId="77777777" w:rsidR="00AC5B59" w:rsidRPr="00AC5B59" w:rsidRDefault="00AC5B59" w:rsidP="00AC5B59">
      <w:pPr>
        <w:numPr>
          <w:ilvl w:val="0"/>
          <w:numId w:val="4"/>
        </w:numPr>
      </w:pPr>
      <w:r w:rsidRPr="00AC5B59">
        <w:rPr>
          <w:b/>
          <w:bCs/>
        </w:rPr>
        <w:t xml:space="preserve">Walk-forward </w:t>
      </w:r>
      <w:proofErr w:type="spellStart"/>
      <w:r w:rsidRPr="00AC5B59">
        <w:rPr>
          <w:b/>
          <w:bCs/>
        </w:rPr>
        <w:t>validation</w:t>
      </w:r>
      <w:proofErr w:type="spellEnd"/>
      <w:r w:rsidRPr="00AC5B59">
        <w:t xml:space="preserve"> (mejor práctica) y selección de umbral por objetivo (</w:t>
      </w:r>
      <w:proofErr w:type="spellStart"/>
      <w:r w:rsidRPr="00AC5B59">
        <w:t>max</w:t>
      </w:r>
      <w:proofErr w:type="spellEnd"/>
      <w:r w:rsidRPr="00AC5B59">
        <w:t xml:space="preserve"> Sharpe / min </w:t>
      </w:r>
      <w:proofErr w:type="spellStart"/>
      <w:r w:rsidRPr="00AC5B59">
        <w:t>drawdown</w:t>
      </w:r>
      <w:proofErr w:type="spellEnd"/>
      <w:r w:rsidRPr="00AC5B59">
        <w:t>).</w:t>
      </w:r>
    </w:p>
    <w:p w14:paraId="1F4A94FC" w14:textId="77777777" w:rsidR="00AC5B59" w:rsidRPr="00AC5B59" w:rsidRDefault="00AC5B59" w:rsidP="00AC5B59">
      <w:pPr>
        <w:numPr>
          <w:ilvl w:val="0"/>
          <w:numId w:val="4"/>
        </w:numPr>
      </w:pPr>
      <w:r w:rsidRPr="00AC5B59">
        <w:t xml:space="preserve">Añadir </w:t>
      </w:r>
      <w:proofErr w:type="spellStart"/>
      <w:r w:rsidRPr="00AC5B59">
        <w:rPr>
          <w:b/>
          <w:bCs/>
        </w:rPr>
        <w:t>features</w:t>
      </w:r>
      <w:proofErr w:type="spellEnd"/>
      <w:r w:rsidRPr="00AC5B59">
        <w:rPr>
          <w:b/>
          <w:bCs/>
        </w:rPr>
        <w:t xml:space="preserve"> de calendario</w:t>
      </w:r>
      <w:r w:rsidRPr="00AC5B59">
        <w:t xml:space="preserve"> (día de semana/hora con sin/cos).</w:t>
      </w:r>
    </w:p>
    <w:p w14:paraId="0B424584" w14:textId="77777777" w:rsidR="00AC5B59" w:rsidRPr="00AC5B59" w:rsidRDefault="00AC5B59" w:rsidP="00AC5B59">
      <w:pPr>
        <w:numPr>
          <w:ilvl w:val="0"/>
          <w:numId w:val="4"/>
        </w:numPr>
      </w:pPr>
      <w:r w:rsidRPr="00AC5B59">
        <w:t xml:space="preserve">Preparar el “puente” para </w:t>
      </w:r>
      <w:r w:rsidRPr="00AC5B59">
        <w:rPr>
          <w:b/>
          <w:bCs/>
        </w:rPr>
        <w:t>MT5</w:t>
      </w:r>
      <w:r w:rsidRPr="00AC5B59">
        <w:t>: Python escribe señal a archivo y un EA la lee.</w:t>
      </w:r>
    </w:p>
    <w:p w14:paraId="087194C0" w14:textId="77777777" w:rsidR="00AC5B59" w:rsidRPr="00AC5B59" w:rsidRDefault="00AC5B59" w:rsidP="00AC5B59">
      <w:r w:rsidRPr="00AC5B59">
        <w:t xml:space="preserve">Si me dices tu </w:t>
      </w:r>
      <w:proofErr w:type="spellStart"/>
      <w:r w:rsidRPr="00AC5B59">
        <w:t>broker</w:t>
      </w:r>
      <w:proofErr w:type="spellEnd"/>
      <w:r w:rsidRPr="00AC5B59">
        <w:t>/idea (MT4 o MT5) te lo dejo listo para ese entorno.</w:t>
      </w:r>
    </w:p>
    <w:p w14:paraId="6FCCE689" w14:textId="77777777" w:rsidR="00BA3371" w:rsidRPr="00987333" w:rsidRDefault="00BA3371" w:rsidP="00987333"/>
    <w:sectPr w:rsidR="00BA3371" w:rsidRPr="00987333" w:rsidSect="00987333">
      <w:pgSz w:w="11906" w:h="16838"/>
      <w:pgMar w:top="288" w:right="288" w:bottom="288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A4217"/>
    <w:multiLevelType w:val="multilevel"/>
    <w:tmpl w:val="5D806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F17F78"/>
    <w:multiLevelType w:val="multilevel"/>
    <w:tmpl w:val="C2FCD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602081"/>
    <w:multiLevelType w:val="multilevel"/>
    <w:tmpl w:val="523A1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AA2860"/>
    <w:multiLevelType w:val="multilevel"/>
    <w:tmpl w:val="619AD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5776184">
    <w:abstractNumId w:val="1"/>
  </w:num>
  <w:num w:numId="2" w16cid:durableId="1914705308">
    <w:abstractNumId w:val="0"/>
  </w:num>
  <w:num w:numId="3" w16cid:durableId="635716404">
    <w:abstractNumId w:val="2"/>
  </w:num>
  <w:num w:numId="4" w16cid:durableId="9506267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B59"/>
    <w:rsid w:val="003408BD"/>
    <w:rsid w:val="003A4BA4"/>
    <w:rsid w:val="0069754F"/>
    <w:rsid w:val="006E2778"/>
    <w:rsid w:val="00912AE2"/>
    <w:rsid w:val="00987333"/>
    <w:rsid w:val="00AC5B59"/>
    <w:rsid w:val="00B807A4"/>
    <w:rsid w:val="00B808D7"/>
    <w:rsid w:val="00BA3371"/>
    <w:rsid w:val="00D667B5"/>
    <w:rsid w:val="00DC4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17DA82"/>
  <w15:chartTrackingRefBased/>
  <w15:docId w15:val="{0D5F4ED1-6C72-4EE7-AFAB-076580F99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7333"/>
    <w:pPr>
      <w:spacing w:before="100" w:after="100" w:line="240" w:lineRule="auto"/>
      <w:jc w:val="both"/>
    </w:pPr>
    <w:rPr>
      <w:sz w:val="28"/>
    </w:rPr>
  </w:style>
  <w:style w:type="paragraph" w:styleId="Ttulo1">
    <w:name w:val="heading 1"/>
    <w:basedOn w:val="Normal"/>
    <w:next w:val="Normal"/>
    <w:link w:val="Ttulo1Car"/>
    <w:uiPriority w:val="9"/>
    <w:qFormat/>
    <w:rsid w:val="00987333"/>
    <w:pPr>
      <w:keepNext/>
      <w:keepLines/>
      <w:spacing w:before="300" w:after="160"/>
      <w:outlineLvl w:val="0"/>
    </w:pPr>
    <w:rPr>
      <w:rFonts w:asciiTheme="majorHAnsi" w:eastAsiaTheme="majorEastAsia" w:hAnsiTheme="majorHAnsi" w:cstheme="majorBidi"/>
      <w:b/>
      <w:color w:val="262626" w:themeColor="text1" w:themeTint="D9"/>
      <w:sz w:val="56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87333"/>
    <w:pPr>
      <w:keepNext/>
      <w:keepLines/>
      <w:spacing w:before="300" w:after="160"/>
      <w:jc w:val="left"/>
      <w:outlineLvl w:val="1"/>
    </w:pPr>
    <w:rPr>
      <w:rFonts w:asciiTheme="majorHAnsi" w:eastAsiaTheme="majorEastAsia" w:hAnsiTheme="majorHAnsi" w:cstheme="majorBidi"/>
      <w:b/>
      <w:color w:val="262626" w:themeColor="text1" w:themeTint="D9"/>
      <w:sz w:val="48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873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873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873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873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873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873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873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87333"/>
    <w:rPr>
      <w:rFonts w:asciiTheme="majorHAnsi" w:eastAsiaTheme="majorEastAsia" w:hAnsiTheme="majorHAnsi" w:cstheme="majorBidi"/>
      <w:b/>
      <w:color w:val="262626" w:themeColor="text1" w:themeTint="D9"/>
      <w:sz w:val="56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87333"/>
    <w:rPr>
      <w:rFonts w:asciiTheme="majorHAnsi" w:eastAsiaTheme="majorEastAsia" w:hAnsiTheme="majorHAnsi" w:cstheme="majorBidi"/>
      <w:b/>
      <w:color w:val="262626" w:themeColor="text1" w:themeTint="D9"/>
      <w:sz w:val="48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873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873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8733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873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8733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873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873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87333"/>
    <w:pPr>
      <w:spacing w:before="300" w:after="160"/>
    </w:pPr>
    <w:rPr>
      <w:rFonts w:asciiTheme="majorHAnsi" w:eastAsiaTheme="majorEastAsia" w:hAnsiTheme="majorHAnsi" w:cstheme="majorBidi"/>
      <w:b/>
      <w:color w:val="262626" w:themeColor="text1" w:themeTint="D9"/>
      <w:spacing w:val="-10"/>
      <w:kern w:val="28"/>
      <w:sz w:val="64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87333"/>
    <w:rPr>
      <w:rFonts w:asciiTheme="majorHAnsi" w:eastAsiaTheme="majorEastAsia" w:hAnsiTheme="majorHAnsi" w:cstheme="majorBidi"/>
      <w:b/>
      <w:color w:val="262626" w:themeColor="text1" w:themeTint="D9"/>
      <w:spacing w:val="-10"/>
      <w:kern w:val="28"/>
      <w:sz w:val="64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87333"/>
    <w:pPr>
      <w:numPr>
        <w:ilvl w:val="1"/>
      </w:numPr>
      <w:spacing w:before="300" w:after="160"/>
    </w:pPr>
    <w:rPr>
      <w:rFonts w:eastAsiaTheme="majorEastAsia" w:cstheme="majorBidi"/>
      <w:b/>
      <w:color w:val="262626" w:themeColor="text1" w:themeTint="D9"/>
      <w:spacing w:val="15"/>
      <w:sz w:val="40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87333"/>
    <w:rPr>
      <w:rFonts w:eastAsiaTheme="majorEastAsia" w:cstheme="majorBidi"/>
      <w:b/>
      <w:color w:val="262626" w:themeColor="text1" w:themeTint="D9"/>
      <w:spacing w:val="15"/>
      <w:sz w:val="40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873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8733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873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8733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873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8733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87333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987333"/>
    <w:pPr>
      <w:spacing w:before="40" w:after="40" w:line="240" w:lineRule="auto"/>
      <w:jc w:val="both"/>
    </w:pPr>
    <w:rPr>
      <w:color w:val="501549" w:themeColor="accent5" w:themeShade="8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RENDINGPC\Documents\Plantillas%20personalizadas%20de%20Office\MiPlantilla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MiPlantilla.dotx</Template>
  <TotalTime>3</TotalTime>
  <Pages>7</Pages>
  <Words>961</Words>
  <Characters>6796</Characters>
  <Application>Microsoft Office Word</Application>
  <DocSecurity>0</DocSecurity>
  <Lines>250</Lines>
  <Paragraphs>191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TRENDINGPC</dc:creator>
  <cp:keywords/>
  <dc:description/>
  <cp:lastModifiedBy>Reinaldo Díaz Mizos</cp:lastModifiedBy>
  <cp:revision>2</cp:revision>
  <dcterms:created xsi:type="dcterms:W3CDTF">2026-01-29T20:32:00Z</dcterms:created>
  <dcterms:modified xsi:type="dcterms:W3CDTF">2026-01-29T20:32:00Z</dcterms:modified>
</cp:coreProperties>
</file>