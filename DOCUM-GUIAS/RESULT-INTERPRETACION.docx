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BFA6" w14:textId="42B8DF7D" w:rsidR="00BA3371" w:rsidRDefault="00AD1CB0" w:rsidP="00B87832">
      <w:pPr>
        <w:pStyle w:val="Ttulo"/>
        <w:rPr>
          <w:lang w:val="es-ES"/>
        </w:rPr>
      </w:pPr>
      <w:r>
        <w:rPr>
          <w:lang w:val="es-ES"/>
        </w:rPr>
        <w:t>TÉRMINOS Y DEFINICIONES</w:t>
      </w:r>
    </w:p>
    <w:p w14:paraId="3D2FF9F0" w14:textId="40B12AB8" w:rsidR="00AD1CB0" w:rsidRPr="00AD1CB0" w:rsidRDefault="00AD1CB0" w:rsidP="00AD1CB0">
      <w:pPr>
        <w:pStyle w:val="Ttulo1"/>
      </w:pPr>
      <w:r w:rsidRPr="00AD1CB0">
        <w:t>CONCEPTOS DE RESULTADOS / MODELOS</w:t>
      </w:r>
    </w:p>
    <w:p w14:paraId="74944520" w14:textId="77777777" w:rsidR="00AD1CB0" w:rsidRPr="00AD1CB0" w:rsidRDefault="00AD1CB0" w:rsidP="00AD1CB0">
      <w:pPr>
        <w:pStyle w:val="Ttulo2"/>
      </w:pPr>
      <w:r w:rsidRPr="00AD1CB0">
        <w:t>Ranking</w:t>
      </w:r>
    </w:p>
    <w:p w14:paraId="772CCDC4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Ordenar activos, setups o señales </w:t>
      </w:r>
      <w:r w:rsidRPr="00AD1CB0">
        <w:rPr>
          <w:b/>
          <w:bCs/>
        </w:rPr>
        <w:t>del mejor al peor</w:t>
      </w:r>
      <w:r w:rsidRPr="00AD1CB0">
        <w:t xml:space="preserve"> según un score del modelo.</w:t>
      </w:r>
    </w:p>
    <w:p w14:paraId="0CDEBCD6" w14:textId="77777777" w:rsidR="00AD1CB0" w:rsidRPr="00AD1CB0" w:rsidRDefault="00AD1CB0" w:rsidP="00AD1CB0">
      <w:r w:rsidRPr="00AD1CB0">
        <w:t>Ejemplo:</w:t>
      </w:r>
    </w:p>
    <w:p w14:paraId="57FF0F1E" w14:textId="77777777" w:rsidR="00AD1CB0" w:rsidRPr="00AD1CB0" w:rsidRDefault="00AD1CB0" w:rsidP="00AD1CB0">
      <w:r w:rsidRPr="00AD1CB0">
        <w:t>“De 50 acciones, estas 5 tienen mejor expectativa”</w:t>
      </w:r>
    </w:p>
    <w:p w14:paraId="6EF3E6A2" w14:textId="77777777" w:rsidR="00AD1CB0" w:rsidRPr="00AD1CB0" w:rsidRDefault="00AD1CB0" w:rsidP="00AD1CB0">
      <w:r w:rsidRPr="00AD1CB0">
        <w:t xml:space="preserve">Se usa para </w:t>
      </w:r>
      <w:r w:rsidRPr="00AD1CB0">
        <w:rPr>
          <w:b/>
          <w:bCs/>
        </w:rPr>
        <w:t>elegir dónde operar</w:t>
      </w:r>
      <w:r w:rsidRPr="00AD1CB0">
        <w:t>, no para decidir entradas exactas.</w:t>
      </w:r>
    </w:p>
    <w:p w14:paraId="1DE3D4E8" w14:textId="77777777" w:rsidR="00AD1CB0" w:rsidRPr="00AD1CB0" w:rsidRDefault="00000000" w:rsidP="00AD1CB0">
      <w:r>
        <w:pict w14:anchorId="493E8DFC">
          <v:rect id="_x0000_i1026" style="width:0;height:1.5pt" o:hralign="center" o:hrstd="t" o:hr="t" fillcolor="#a0a0a0" stroked="f"/>
        </w:pict>
      </w:r>
    </w:p>
    <w:p w14:paraId="486B8C17" w14:textId="77777777" w:rsidR="00AD1CB0" w:rsidRPr="00AD1CB0" w:rsidRDefault="00AD1CB0" w:rsidP="00AD1CB0">
      <w:pPr>
        <w:pStyle w:val="Ttulo2"/>
      </w:pPr>
      <w:r w:rsidRPr="00AD1CB0">
        <w:t>Clustering / HMM</w:t>
      </w:r>
    </w:p>
    <w:p w14:paraId="60EA36F4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Técnicas para </w:t>
      </w:r>
      <w:r w:rsidRPr="00AD1CB0">
        <w:rPr>
          <w:b/>
          <w:bCs/>
        </w:rPr>
        <w:t>detectar estados del mercado</w:t>
      </w:r>
      <w:r w:rsidRPr="00AD1CB0">
        <w:t>, no direcciones.</w:t>
      </w:r>
    </w:p>
    <w:p w14:paraId="144B1E5D" w14:textId="77777777" w:rsidR="00AD1CB0" w:rsidRPr="00AD1CB0" w:rsidRDefault="00AD1CB0" w:rsidP="00AD1CB0">
      <w:pPr>
        <w:numPr>
          <w:ilvl w:val="0"/>
          <w:numId w:val="1"/>
        </w:numPr>
      </w:pPr>
      <w:r w:rsidRPr="00AD1CB0">
        <w:rPr>
          <w:b/>
          <w:bCs/>
        </w:rPr>
        <w:t>Clustering</w:t>
      </w:r>
      <w:r w:rsidRPr="00AD1CB0">
        <w:t>: agrupa datos en “regímenes” similares (tendencia, rango, alta vol…)</w:t>
      </w:r>
    </w:p>
    <w:p w14:paraId="20D88298" w14:textId="77777777" w:rsidR="00AD1CB0" w:rsidRPr="00AD1CB0" w:rsidRDefault="00AD1CB0" w:rsidP="00AD1CB0">
      <w:pPr>
        <w:numPr>
          <w:ilvl w:val="0"/>
          <w:numId w:val="1"/>
        </w:numPr>
      </w:pPr>
      <w:r w:rsidRPr="00AD1CB0">
        <w:rPr>
          <w:b/>
          <w:bCs/>
        </w:rPr>
        <w:t>HMM (Hidden Markov Model)</w:t>
      </w:r>
      <w:r w:rsidRPr="00AD1CB0">
        <w:t>: modelo que asume que el mercado cambia entre estados ocultos</w:t>
      </w:r>
    </w:p>
    <w:p w14:paraId="2D16CC86" w14:textId="77777777" w:rsidR="00AD1CB0" w:rsidRPr="00AD1CB0" w:rsidRDefault="00AD1CB0" w:rsidP="00AD1CB0">
      <w:r w:rsidRPr="00AD1CB0">
        <w:t xml:space="preserve">Sirven para </w:t>
      </w:r>
      <w:r w:rsidRPr="00AD1CB0">
        <w:rPr>
          <w:b/>
          <w:bCs/>
        </w:rPr>
        <w:t>filtros</w:t>
      </w:r>
      <w:r w:rsidRPr="00AD1CB0">
        <w:t>, no para entrar directamente.</w:t>
      </w:r>
    </w:p>
    <w:p w14:paraId="5EB0F935" w14:textId="77777777" w:rsidR="00AD1CB0" w:rsidRPr="00AD1CB0" w:rsidRDefault="00000000" w:rsidP="00AD1CB0">
      <w:r>
        <w:pict w14:anchorId="7FD9E9DD">
          <v:rect id="_x0000_i1027" style="width:0;height:1.5pt" o:hralign="center" o:hrstd="t" o:hr="t" fillcolor="#a0a0a0" stroked="f"/>
        </w:pict>
      </w:r>
    </w:p>
    <w:p w14:paraId="46555FDD" w14:textId="51405286" w:rsidR="00AD1CB0" w:rsidRPr="00AD1CB0" w:rsidRDefault="00AD1CB0" w:rsidP="00AD1CB0">
      <w:pPr>
        <w:pStyle w:val="Ttulo1"/>
      </w:pPr>
      <w:r w:rsidRPr="00AD1CB0">
        <w:t>MÉTRICAS DE MODELO (NO dinero)</w:t>
      </w:r>
    </w:p>
    <w:p w14:paraId="544B738E" w14:textId="77777777" w:rsidR="00AD1CB0" w:rsidRPr="00AD1CB0" w:rsidRDefault="00AD1CB0" w:rsidP="00AD1CB0">
      <w:pPr>
        <w:pStyle w:val="Ttulo2"/>
      </w:pPr>
      <w:r w:rsidRPr="00AD1CB0">
        <w:t>Accuracy</w:t>
      </w:r>
    </w:p>
    <w:p w14:paraId="6D9CF95B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Porcentaje de predicciones correctas.</w:t>
      </w:r>
    </w:p>
    <w:p w14:paraId="3A17120B" w14:textId="77777777" w:rsidR="00AD1CB0" w:rsidRPr="00AD1CB0" w:rsidRDefault="00AD1CB0" w:rsidP="00AD1CB0">
      <w:r w:rsidRPr="00AD1CB0">
        <w:t>Ejemplo:</w:t>
      </w:r>
    </w:p>
    <w:p w14:paraId="221BFEBF" w14:textId="77777777" w:rsidR="00AD1CB0" w:rsidRPr="00AD1CB0" w:rsidRDefault="00AD1CB0" w:rsidP="00AD1CB0">
      <w:r w:rsidRPr="00AD1CB0">
        <w:t>“El modelo acierta 54 de cada 100”</w:t>
      </w:r>
    </w:p>
    <w:p w14:paraId="2708BB8E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⚠️</w:t>
      </w:r>
      <w:r w:rsidRPr="00AD1CB0">
        <w:t xml:space="preserve"> En trading </w:t>
      </w:r>
      <w:r w:rsidRPr="00AD1CB0">
        <w:rPr>
          <w:b/>
          <w:bCs/>
        </w:rPr>
        <w:t>no basta sola</w:t>
      </w:r>
      <w:r w:rsidRPr="00AD1CB0">
        <w:t xml:space="preserve"> (puedes acertar mucho y perder dinero).</w:t>
      </w:r>
    </w:p>
    <w:p w14:paraId="23AC3EC6" w14:textId="77777777" w:rsidR="00AD1CB0" w:rsidRPr="00AD1CB0" w:rsidRDefault="00AD1CB0" w:rsidP="00AD1CB0">
      <w:pPr>
        <w:pStyle w:val="Ttulo2"/>
      </w:pPr>
      <w:r w:rsidRPr="00AD1CB0">
        <w:lastRenderedPageBreak/>
        <w:t>AUC</w:t>
      </w:r>
    </w:p>
    <w:p w14:paraId="21F0EDCD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Mide qué tan bien el modelo </w:t>
      </w:r>
      <w:r w:rsidRPr="00AD1CB0">
        <w:rPr>
          <w:b/>
          <w:bCs/>
        </w:rPr>
        <w:t>distingue buenos vs malos casos</w:t>
      </w:r>
      <w:r w:rsidRPr="00AD1CB0">
        <w:t>, sin fijar un umbral.</w:t>
      </w:r>
    </w:p>
    <w:p w14:paraId="32DF89F8" w14:textId="77777777" w:rsidR="00AD1CB0" w:rsidRPr="00AD1CB0" w:rsidRDefault="00AD1CB0" w:rsidP="00AD1CB0">
      <w:pPr>
        <w:numPr>
          <w:ilvl w:val="0"/>
          <w:numId w:val="2"/>
        </w:numPr>
      </w:pPr>
      <w:r w:rsidRPr="00AD1CB0">
        <w:t>0.5 → azar</w:t>
      </w:r>
    </w:p>
    <w:p w14:paraId="44BCC749" w14:textId="77777777" w:rsidR="00AD1CB0" w:rsidRPr="00AD1CB0" w:rsidRDefault="00AD1CB0" w:rsidP="00AD1CB0">
      <w:pPr>
        <w:numPr>
          <w:ilvl w:val="0"/>
          <w:numId w:val="2"/>
        </w:numPr>
      </w:pPr>
      <w:r w:rsidRPr="00AD1CB0">
        <w:t>0.55 → posible edge</w:t>
      </w:r>
    </w:p>
    <w:p w14:paraId="19360D58" w14:textId="77777777" w:rsidR="00AD1CB0" w:rsidRPr="00AD1CB0" w:rsidRDefault="00AD1CB0" w:rsidP="00AD1CB0">
      <w:pPr>
        <w:numPr>
          <w:ilvl w:val="0"/>
          <w:numId w:val="2"/>
        </w:numPr>
      </w:pPr>
      <w:r w:rsidRPr="00AD1CB0">
        <w:t>0.6 → bastante bueno en trading</w:t>
      </w:r>
    </w:p>
    <w:p w14:paraId="49AAA9EE" w14:textId="77777777" w:rsidR="00AD1CB0" w:rsidRPr="00AD1CB0" w:rsidRDefault="00AD1CB0" w:rsidP="00AD1CB0">
      <w:r w:rsidRPr="00AD1CB0">
        <w:t xml:space="preserve">Muy usada en </w:t>
      </w:r>
      <w:r w:rsidRPr="00AD1CB0">
        <w:rPr>
          <w:b/>
          <w:bCs/>
        </w:rPr>
        <w:t>clasificación con probabilidades</w:t>
      </w:r>
      <w:r w:rsidRPr="00AD1CB0">
        <w:t>.</w:t>
      </w:r>
    </w:p>
    <w:p w14:paraId="3345FBCF" w14:textId="77777777" w:rsidR="00AD1CB0" w:rsidRPr="00AD1CB0" w:rsidRDefault="00000000" w:rsidP="00AD1CB0">
      <w:r>
        <w:pict w14:anchorId="6D858353">
          <v:rect id="_x0000_i1028" style="width:0;height:1.5pt" o:hralign="center" o:hrstd="t" o:hr="t" fillcolor="#a0a0a0" stroked="f"/>
        </w:pict>
      </w:r>
    </w:p>
    <w:p w14:paraId="1EDA00B4" w14:textId="77777777" w:rsidR="00AD1CB0" w:rsidRPr="00AD1CB0" w:rsidRDefault="00AD1CB0" w:rsidP="00AD1CB0">
      <w:pPr>
        <w:pStyle w:val="Ttulo2"/>
      </w:pPr>
      <w:r w:rsidRPr="00AD1CB0">
        <w:t>RMSE</w:t>
      </w:r>
    </w:p>
    <w:p w14:paraId="2C59BE54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Error medio de predicción en modelos de </w:t>
      </w:r>
      <w:r w:rsidRPr="00AD1CB0">
        <w:rPr>
          <w:b/>
          <w:bCs/>
        </w:rPr>
        <w:t>regresión</w:t>
      </w:r>
      <w:r w:rsidRPr="00AD1CB0">
        <w:t xml:space="preserve"> (forecast).</w:t>
      </w:r>
    </w:p>
    <w:p w14:paraId="5FA68EC3" w14:textId="77777777" w:rsidR="00B36355" w:rsidRDefault="00AD1CB0" w:rsidP="00AD1CB0">
      <w:r w:rsidRPr="00AD1CB0">
        <w:t>Cuanto más bajo, mejor.</w:t>
      </w:r>
    </w:p>
    <w:p w14:paraId="09E75431" w14:textId="4FE357A7" w:rsidR="00AD1CB0" w:rsidRPr="00AD1CB0" w:rsidRDefault="00AD1CB0" w:rsidP="00AD1CB0">
      <w:r w:rsidRPr="00AD1CB0">
        <w:t xml:space="preserve">Mide </w:t>
      </w:r>
      <w:r w:rsidRPr="00AD1CB0">
        <w:rPr>
          <w:b/>
          <w:bCs/>
        </w:rPr>
        <w:t>qué tan lejos estás del valor real</w:t>
      </w:r>
      <w:r w:rsidRPr="00AD1CB0">
        <w:t>.</w:t>
      </w:r>
    </w:p>
    <w:p w14:paraId="0A958DB5" w14:textId="77777777" w:rsidR="00AD1CB0" w:rsidRPr="00AD1CB0" w:rsidRDefault="00000000" w:rsidP="00AD1CB0">
      <w:r>
        <w:pict w14:anchorId="360BF7FF">
          <v:rect id="_x0000_i1029" style="width:0;height:1.5pt" o:hralign="center" o:hrstd="t" o:hr="t" fillcolor="#a0a0a0" stroked="f"/>
        </w:pict>
      </w:r>
    </w:p>
    <w:p w14:paraId="266A0B2F" w14:textId="635345ED" w:rsidR="00AD1CB0" w:rsidRPr="00AD1CB0" w:rsidRDefault="00AD1CB0" w:rsidP="00AD1CB0">
      <w:pPr>
        <w:pStyle w:val="Ttulo1"/>
      </w:pPr>
      <w:r w:rsidRPr="00AD1CB0">
        <w:t>BACKTEST Y RESULTADOS</w:t>
      </w:r>
    </w:p>
    <w:p w14:paraId="4D3BC6EA" w14:textId="77777777" w:rsidR="00AD1CB0" w:rsidRPr="00AD1CB0" w:rsidRDefault="00AD1CB0" w:rsidP="00AD1CB0">
      <w:pPr>
        <w:pStyle w:val="Ttulo2"/>
      </w:pPr>
      <w:r w:rsidRPr="00AD1CB0">
        <w:t>Curvas de backtest</w:t>
      </w:r>
    </w:p>
    <w:p w14:paraId="094AEBBC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Simulación histórica de cómo habría funcionado la estrategia.</w:t>
      </w:r>
    </w:p>
    <w:p w14:paraId="1A422DEB" w14:textId="77777777" w:rsidR="00AD1CB0" w:rsidRPr="00AD1CB0" w:rsidRDefault="00AD1CB0" w:rsidP="00AD1CB0">
      <w:r w:rsidRPr="00AD1CB0">
        <w:t>Incluye:</w:t>
      </w:r>
    </w:p>
    <w:p w14:paraId="77E840B2" w14:textId="77777777" w:rsidR="00AD1CB0" w:rsidRPr="00AD1CB0" w:rsidRDefault="00AD1CB0" w:rsidP="00AD1CB0">
      <w:pPr>
        <w:numPr>
          <w:ilvl w:val="0"/>
          <w:numId w:val="3"/>
        </w:numPr>
      </w:pPr>
      <w:r w:rsidRPr="00AD1CB0">
        <w:t>entradas</w:t>
      </w:r>
    </w:p>
    <w:p w14:paraId="2406F2F0" w14:textId="77777777" w:rsidR="00AD1CB0" w:rsidRPr="00AD1CB0" w:rsidRDefault="00AD1CB0" w:rsidP="00AD1CB0">
      <w:pPr>
        <w:numPr>
          <w:ilvl w:val="0"/>
          <w:numId w:val="3"/>
        </w:numPr>
      </w:pPr>
      <w:r w:rsidRPr="00AD1CB0">
        <w:t>salidas</w:t>
      </w:r>
    </w:p>
    <w:p w14:paraId="39A2A7D8" w14:textId="77777777" w:rsidR="00AD1CB0" w:rsidRPr="00AD1CB0" w:rsidRDefault="00AD1CB0" w:rsidP="00AD1CB0">
      <w:pPr>
        <w:numPr>
          <w:ilvl w:val="0"/>
          <w:numId w:val="3"/>
        </w:numPr>
      </w:pPr>
      <w:r w:rsidRPr="00AD1CB0">
        <w:t>costos</w:t>
      </w:r>
    </w:p>
    <w:p w14:paraId="300DEE53" w14:textId="77777777" w:rsidR="00AD1CB0" w:rsidRPr="00AD1CB0" w:rsidRDefault="00AD1CB0" w:rsidP="00AD1CB0">
      <w:pPr>
        <w:numPr>
          <w:ilvl w:val="0"/>
          <w:numId w:val="3"/>
        </w:numPr>
      </w:pPr>
      <w:r w:rsidRPr="00AD1CB0">
        <w:t>capital</w:t>
      </w:r>
    </w:p>
    <w:p w14:paraId="217CAC5D" w14:textId="77777777" w:rsidR="00AD1CB0" w:rsidRPr="00AD1CB0" w:rsidRDefault="00000000" w:rsidP="00AD1CB0">
      <w:r>
        <w:pict w14:anchorId="0435BA65">
          <v:rect id="_x0000_i1030" style="width:0;height:1.5pt" o:hralign="center" o:hrstd="t" o:hr="t" fillcolor="#a0a0a0" stroked="f"/>
        </w:pict>
      </w:r>
    </w:p>
    <w:p w14:paraId="46ED26D4" w14:textId="77777777" w:rsidR="00AD1CB0" w:rsidRPr="00AD1CB0" w:rsidRDefault="00AD1CB0" w:rsidP="00AD1CB0">
      <w:pPr>
        <w:pStyle w:val="Ttulo2"/>
      </w:pPr>
      <w:r w:rsidRPr="00AD1CB0">
        <w:t>Equity curve</w:t>
      </w:r>
    </w:p>
    <w:p w14:paraId="12F771F4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Gráfica del capital a lo largo del tiempo.</w:t>
      </w:r>
    </w:p>
    <w:p w14:paraId="39DB5670" w14:textId="77777777" w:rsidR="00AD1CB0" w:rsidRPr="00AD1CB0" w:rsidRDefault="00AD1CB0" w:rsidP="00AD1CB0">
      <w:r w:rsidRPr="00AD1CB0">
        <w:lastRenderedPageBreak/>
        <w:t>Es la forma visual de ver:</w:t>
      </w:r>
    </w:p>
    <w:p w14:paraId="2E8FD464" w14:textId="77777777" w:rsidR="00AD1CB0" w:rsidRPr="00AD1CB0" w:rsidRDefault="00AD1CB0" w:rsidP="00AD1CB0">
      <w:pPr>
        <w:numPr>
          <w:ilvl w:val="0"/>
          <w:numId w:val="4"/>
        </w:numPr>
      </w:pPr>
      <w:r w:rsidRPr="00AD1CB0">
        <w:t>crecimiento</w:t>
      </w:r>
    </w:p>
    <w:p w14:paraId="5ED3C1AA" w14:textId="77777777" w:rsidR="00AD1CB0" w:rsidRPr="00AD1CB0" w:rsidRDefault="00AD1CB0" w:rsidP="00AD1CB0">
      <w:pPr>
        <w:numPr>
          <w:ilvl w:val="0"/>
          <w:numId w:val="4"/>
        </w:numPr>
      </w:pPr>
      <w:r w:rsidRPr="00AD1CB0">
        <w:t>drawdowns</w:t>
      </w:r>
    </w:p>
    <w:p w14:paraId="7CB97F94" w14:textId="77777777" w:rsidR="00AD1CB0" w:rsidRPr="00AD1CB0" w:rsidRDefault="00AD1CB0" w:rsidP="00AD1CB0">
      <w:pPr>
        <w:numPr>
          <w:ilvl w:val="0"/>
          <w:numId w:val="4"/>
        </w:numPr>
      </w:pPr>
      <w:r w:rsidRPr="00AD1CB0">
        <w:t>estabilidad</w:t>
      </w:r>
    </w:p>
    <w:p w14:paraId="73605563" w14:textId="77777777" w:rsidR="00AD1CB0" w:rsidRPr="00AD1CB0" w:rsidRDefault="00000000" w:rsidP="00AD1CB0">
      <w:r>
        <w:pict w14:anchorId="1C3C767B">
          <v:rect id="_x0000_i1031" style="width:0;height:1.5pt" o:hralign="center" o:hrstd="t" o:hr="t" fillcolor="#a0a0a0" stroked="f"/>
        </w:pict>
      </w:r>
    </w:p>
    <w:p w14:paraId="51B8A449" w14:textId="77777777" w:rsidR="00AD1CB0" w:rsidRPr="00AD1CB0" w:rsidRDefault="00AD1CB0" w:rsidP="00AD1CB0">
      <w:pPr>
        <w:pStyle w:val="Ttulo2"/>
      </w:pPr>
      <w:r w:rsidRPr="00AD1CB0">
        <w:t>Estimación de costos / riesgo</w:t>
      </w:r>
    </w:p>
    <w:p w14:paraId="33835EF6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Evaluar si la estrategia </w:t>
      </w:r>
      <w:r w:rsidRPr="00AD1CB0">
        <w:rPr>
          <w:b/>
          <w:bCs/>
        </w:rPr>
        <w:t>sobrevive a la realidad</w:t>
      </w:r>
      <w:r w:rsidRPr="00AD1CB0">
        <w:t>.</w:t>
      </w:r>
    </w:p>
    <w:p w14:paraId="51DEC00F" w14:textId="77777777" w:rsidR="00AD1CB0" w:rsidRPr="00AD1CB0" w:rsidRDefault="00AD1CB0" w:rsidP="00AD1CB0">
      <w:r w:rsidRPr="00AD1CB0">
        <w:t>Incluye:</w:t>
      </w:r>
    </w:p>
    <w:p w14:paraId="697ADE3B" w14:textId="77777777" w:rsidR="00AD1CB0" w:rsidRPr="00AD1CB0" w:rsidRDefault="00AD1CB0" w:rsidP="00AD1CB0">
      <w:pPr>
        <w:numPr>
          <w:ilvl w:val="0"/>
          <w:numId w:val="5"/>
        </w:numPr>
      </w:pPr>
      <w:r w:rsidRPr="00AD1CB0">
        <w:t>spread</w:t>
      </w:r>
    </w:p>
    <w:p w14:paraId="29AC7505" w14:textId="77777777" w:rsidR="00AD1CB0" w:rsidRPr="00AD1CB0" w:rsidRDefault="00AD1CB0" w:rsidP="00AD1CB0">
      <w:pPr>
        <w:numPr>
          <w:ilvl w:val="0"/>
          <w:numId w:val="5"/>
        </w:numPr>
      </w:pPr>
      <w:r w:rsidRPr="00AD1CB0">
        <w:t>slippage</w:t>
      </w:r>
    </w:p>
    <w:p w14:paraId="581216C2" w14:textId="77777777" w:rsidR="00AD1CB0" w:rsidRPr="00AD1CB0" w:rsidRDefault="00AD1CB0" w:rsidP="00AD1CB0">
      <w:pPr>
        <w:numPr>
          <w:ilvl w:val="0"/>
          <w:numId w:val="5"/>
        </w:numPr>
      </w:pPr>
      <w:r w:rsidRPr="00AD1CB0">
        <w:t>drawdown</w:t>
      </w:r>
    </w:p>
    <w:p w14:paraId="48FFF76E" w14:textId="77777777" w:rsidR="00AD1CB0" w:rsidRPr="00AD1CB0" w:rsidRDefault="00AD1CB0" w:rsidP="00AD1CB0">
      <w:pPr>
        <w:numPr>
          <w:ilvl w:val="0"/>
          <w:numId w:val="5"/>
        </w:numPr>
      </w:pPr>
      <w:r w:rsidRPr="00AD1CB0">
        <w:t>volatilidad</w:t>
      </w:r>
    </w:p>
    <w:p w14:paraId="1EC40078" w14:textId="77777777" w:rsidR="00AD1CB0" w:rsidRPr="00AD1CB0" w:rsidRDefault="00AD1CB0" w:rsidP="00AD1CB0">
      <w:pPr>
        <w:numPr>
          <w:ilvl w:val="0"/>
          <w:numId w:val="5"/>
        </w:numPr>
      </w:pPr>
      <w:r w:rsidRPr="00AD1CB0">
        <w:t>riesgo de ruina</w:t>
      </w:r>
    </w:p>
    <w:p w14:paraId="6052B656" w14:textId="77777777" w:rsidR="00AD1CB0" w:rsidRPr="00AD1CB0" w:rsidRDefault="00000000" w:rsidP="00AD1CB0">
      <w:r>
        <w:pict w14:anchorId="569A1297">
          <v:rect id="_x0000_i1032" style="width:0;height:1.5pt" o:hralign="center" o:hrstd="t" o:hr="t" fillcolor="#a0a0a0" stroked="f"/>
        </w:pict>
      </w:r>
    </w:p>
    <w:p w14:paraId="6029EAAA" w14:textId="77777777" w:rsidR="00AD1CB0" w:rsidRPr="00AD1CB0" w:rsidRDefault="00AD1CB0" w:rsidP="00AD1CB0">
      <w:pPr>
        <w:pStyle w:val="Ttulo2"/>
      </w:pPr>
      <w:r w:rsidRPr="00AD1CB0">
        <w:t>Predicción + confianza (probabilidad) + condiciones</w:t>
      </w:r>
    </w:p>
    <w:p w14:paraId="431C6B67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La </w:t>
      </w:r>
      <w:r w:rsidRPr="00AD1CB0">
        <w:rPr>
          <w:b/>
          <w:bCs/>
        </w:rPr>
        <w:t>tríada correcta para operar</w:t>
      </w:r>
      <w:r w:rsidRPr="00AD1CB0">
        <w:t>.</w:t>
      </w:r>
    </w:p>
    <w:p w14:paraId="34511A9F" w14:textId="77777777" w:rsidR="00AD1CB0" w:rsidRPr="00AD1CB0" w:rsidRDefault="00AD1CB0" w:rsidP="00AD1CB0">
      <w:pPr>
        <w:numPr>
          <w:ilvl w:val="0"/>
          <w:numId w:val="6"/>
        </w:numPr>
      </w:pPr>
      <w:r w:rsidRPr="00AD1CB0">
        <w:rPr>
          <w:b/>
          <w:bCs/>
        </w:rPr>
        <w:t>Predicción</w:t>
      </w:r>
      <w:r w:rsidRPr="00AD1CB0">
        <w:t>: lo que dice el modelo</w:t>
      </w:r>
    </w:p>
    <w:p w14:paraId="26771530" w14:textId="77777777" w:rsidR="00AD1CB0" w:rsidRPr="00AD1CB0" w:rsidRDefault="00AD1CB0" w:rsidP="00AD1CB0">
      <w:pPr>
        <w:numPr>
          <w:ilvl w:val="0"/>
          <w:numId w:val="6"/>
        </w:numPr>
      </w:pPr>
      <w:r w:rsidRPr="00AD1CB0">
        <w:rPr>
          <w:b/>
          <w:bCs/>
        </w:rPr>
        <w:t>Confianza</w:t>
      </w:r>
      <w:r w:rsidRPr="00AD1CB0">
        <w:t>: probabilidad (p)</w:t>
      </w:r>
    </w:p>
    <w:p w14:paraId="41749A98" w14:textId="77777777" w:rsidR="00AD1CB0" w:rsidRPr="00AD1CB0" w:rsidRDefault="00AD1CB0" w:rsidP="00AD1CB0">
      <w:pPr>
        <w:numPr>
          <w:ilvl w:val="0"/>
          <w:numId w:val="6"/>
        </w:numPr>
      </w:pPr>
      <w:r w:rsidRPr="00AD1CB0">
        <w:rPr>
          <w:b/>
          <w:bCs/>
        </w:rPr>
        <w:t>Condiciones</w:t>
      </w:r>
      <w:r w:rsidRPr="00AD1CB0">
        <w:t>: filtros, riesgo, contexto</w:t>
      </w:r>
    </w:p>
    <w:p w14:paraId="315B8FFD" w14:textId="77777777" w:rsidR="00AD1CB0" w:rsidRPr="00AD1CB0" w:rsidRDefault="00AD1CB0" w:rsidP="00AD1CB0">
      <w:r w:rsidRPr="00AD1CB0">
        <w:t>Si falta una → no operas.</w:t>
      </w:r>
    </w:p>
    <w:p w14:paraId="20AF9D6D" w14:textId="77777777" w:rsidR="00AD1CB0" w:rsidRPr="00AD1CB0" w:rsidRDefault="00000000" w:rsidP="00AD1CB0">
      <w:r>
        <w:pict w14:anchorId="6FC816C0">
          <v:rect id="_x0000_i1033" style="width:0;height:1.5pt" o:hralign="center" o:hrstd="t" o:hr="t" fillcolor="#a0a0a0" stroked="f"/>
        </w:pict>
      </w:r>
    </w:p>
    <w:p w14:paraId="0C372123" w14:textId="25024555" w:rsidR="00AD1CB0" w:rsidRPr="00AD1CB0" w:rsidRDefault="00AD1CB0" w:rsidP="00AD1CB0">
      <w:pPr>
        <w:pStyle w:val="Ttulo1"/>
      </w:pPr>
      <w:r w:rsidRPr="00AD1CB0">
        <w:t>CONCEPTOS DE TRADING CUANTITATIVO</w:t>
      </w:r>
    </w:p>
    <w:p w14:paraId="39FEFA95" w14:textId="77777777" w:rsidR="00AD1CB0" w:rsidRPr="00AD1CB0" w:rsidRDefault="00AD1CB0" w:rsidP="00AD1CB0">
      <w:pPr>
        <w:pStyle w:val="Ttulo2"/>
      </w:pPr>
      <w:r w:rsidRPr="00AD1CB0">
        <w:t>Quant trading</w:t>
      </w:r>
    </w:p>
    <w:p w14:paraId="05DFE8D2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Trading basado en </w:t>
      </w:r>
      <w:r w:rsidRPr="00AD1CB0">
        <w:rPr>
          <w:b/>
          <w:bCs/>
        </w:rPr>
        <w:t>datos, estadística y reglas</w:t>
      </w:r>
      <w:r w:rsidRPr="00AD1CB0">
        <w:t>, no intuición.</w:t>
      </w:r>
    </w:p>
    <w:p w14:paraId="79F366B9" w14:textId="77777777" w:rsidR="00AD1CB0" w:rsidRPr="00AD1CB0" w:rsidRDefault="00AD1CB0" w:rsidP="00AD1CB0">
      <w:r w:rsidRPr="00AD1CB0">
        <w:lastRenderedPageBreak/>
        <w:t>Decisiones repetibles, medibles y automatizables.</w:t>
      </w:r>
    </w:p>
    <w:p w14:paraId="09B8CE62" w14:textId="77777777" w:rsidR="00AD1CB0" w:rsidRPr="00AD1CB0" w:rsidRDefault="00000000" w:rsidP="00AD1CB0">
      <w:r>
        <w:pict w14:anchorId="6A1DB32B">
          <v:rect id="_x0000_i1034" style="width:0;height:1.5pt" o:hralign="center" o:hrstd="t" o:hr="t" fillcolor="#a0a0a0" stroked="f"/>
        </w:pict>
      </w:r>
    </w:p>
    <w:p w14:paraId="11D22CCB" w14:textId="77777777" w:rsidR="00AD1CB0" w:rsidRPr="00AD1CB0" w:rsidRDefault="00AD1CB0" w:rsidP="00AD1CB0">
      <w:pPr>
        <w:pStyle w:val="Ttulo2"/>
      </w:pPr>
      <w:r w:rsidRPr="00AD1CB0">
        <w:t>Position sizing</w:t>
      </w:r>
    </w:p>
    <w:p w14:paraId="470D1B26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Decidir </w:t>
      </w:r>
      <w:r w:rsidRPr="00AD1CB0">
        <w:rPr>
          <w:b/>
          <w:bCs/>
        </w:rPr>
        <w:t>cuánto capital</w:t>
      </w:r>
      <w:r w:rsidRPr="00AD1CB0">
        <w:t xml:space="preserve"> poner en cada trade.</w:t>
      </w:r>
    </w:p>
    <w:p w14:paraId="5CD74B82" w14:textId="77777777" w:rsidR="00AD1CB0" w:rsidRPr="00AD1CB0" w:rsidRDefault="00AD1CB0" w:rsidP="00AD1CB0">
      <w:r w:rsidRPr="00AD1CB0">
        <w:t>No es lo mismo:</w:t>
      </w:r>
    </w:p>
    <w:p w14:paraId="4A7897BD" w14:textId="77777777" w:rsidR="00AD1CB0" w:rsidRPr="00AD1CB0" w:rsidRDefault="00AD1CB0" w:rsidP="00AD1CB0">
      <w:pPr>
        <w:numPr>
          <w:ilvl w:val="0"/>
          <w:numId w:val="7"/>
        </w:numPr>
      </w:pPr>
      <w:r w:rsidRPr="00AD1CB0">
        <w:t>entrar</w:t>
      </w:r>
    </w:p>
    <w:p w14:paraId="0F61FB84" w14:textId="77777777" w:rsidR="00AD1CB0" w:rsidRPr="00AD1CB0" w:rsidRDefault="00AD1CB0" w:rsidP="00AD1CB0">
      <w:pPr>
        <w:numPr>
          <w:ilvl w:val="0"/>
          <w:numId w:val="7"/>
        </w:numPr>
      </w:pPr>
      <w:r w:rsidRPr="00AD1CB0">
        <w:t xml:space="preserve">que </w:t>
      </w:r>
      <w:r w:rsidRPr="00AD1CB0">
        <w:rPr>
          <w:b/>
          <w:bCs/>
        </w:rPr>
        <w:t>cuánto arriesgar</w:t>
      </w:r>
    </w:p>
    <w:p w14:paraId="3CFA9FDD" w14:textId="77777777" w:rsidR="00AD1CB0" w:rsidRPr="00AD1CB0" w:rsidRDefault="00000000" w:rsidP="00AD1CB0">
      <w:r>
        <w:pict w14:anchorId="106F565C">
          <v:rect id="_x0000_i1035" style="width:0;height:1.5pt" o:hralign="center" o:hrstd="t" o:hr="t" fillcolor="#a0a0a0" stroked="f"/>
        </w:pict>
      </w:r>
    </w:p>
    <w:p w14:paraId="75D3C1DD" w14:textId="77777777" w:rsidR="00AD1CB0" w:rsidRPr="00AD1CB0" w:rsidRDefault="00AD1CB0" w:rsidP="00AD1CB0">
      <w:pPr>
        <w:pStyle w:val="Ttulo2"/>
      </w:pPr>
      <w:r w:rsidRPr="00AD1CB0">
        <w:t>Cartera</w:t>
      </w:r>
    </w:p>
    <w:p w14:paraId="57C140A8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Conjunto de activos operados al mismo tiempo.</w:t>
      </w:r>
    </w:p>
    <w:p w14:paraId="2BDA5329" w14:textId="77777777" w:rsidR="00AD1CB0" w:rsidRPr="00AD1CB0" w:rsidRDefault="00AD1CB0" w:rsidP="00AD1CB0">
      <w:r w:rsidRPr="00AD1CB0">
        <w:t>Ejemplo:</w:t>
      </w:r>
    </w:p>
    <w:p w14:paraId="71B51579" w14:textId="77777777" w:rsidR="00AD1CB0" w:rsidRPr="00AD1CB0" w:rsidRDefault="00AD1CB0" w:rsidP="00AD1CB0">
      <w:r w:rsidRPr="00AD1CB0">
        <w:t>BTC + ETH + EURUSD + Oro</w:t>
      </w:r>
    </w:p>
    <w:p w14:paraId="4B05AB08" w14:textId="77777777" w:rsidR="00AD1CB0" w:rsidRPr="00AD1CB0" w:rsidRDefault="00000000" w:rsidP="00AD1CB0">
      <w:r>
        <w:pict w14:anchorId="1A50C3D1">
          <v:rect id="_x0000_i1036" style="width:0;height:1.5pt" o:hralign="center" o:hrstd="t" o:hr="t" fillcolor="#a0a0a0" stroked="f"/>
        </w:pict>
      </w:r>
    </w:p>
    <w:p w14:paraId="337F3749" w14:textId="77777777" w:rsidR="00AD1CB0" w:rsidRPr="00AD1CB0" w:rsidRDefault="00AD1CB0" w:rsidP="00AD1CB0">
      <w:pPr>
        <w:pStyle w:val="Ttulo2"/>
      </w:pPr>
      <w:r w:rsidRPr="00AD1CB0">
        <w:t>P(up)=0.63 / retorno esperado = +0.2%</w:t>
      </w:r>
    </w:p>
    <w:p w14:paraId="3278BC25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Salida típica de un modelo:</w:t>
      </w:r>
    </w:p>
    <w:p w14:paraId="5CD69C00" w14:textId="77777777" w:rsidR="00AD1CB0" w:rsidRPr="00AD1CB0" w:rsidRDefault="00AD1CB0" w:rsidP="00AD1CB0">
      <w:pPr>
        <w:numPr>
          <w:ilvl w:val="0"/>
          <w:numId w:val="8"/>
        </w:numPr>
      </w:pPr>
      <w:r w:rsidRPr="00AD1CB0">
        <w:t>P(up)=0.63 → probabilidad de subida</w:t>
      </w:r>
    </w:p>
    <w:p w14:paraId="302B8D8F" w14:textId="77777777" w:rsidR="00AD1CB0" w:rsidRPr="00AD1CB0" w:rsidRDefault="00AD1CB0" w:rsidP="00AD1CB0">
      <w:pPr>
        <w:numPr>
          <w:ilvl w:val="0"/>
          <w:numId w:val="8"/>
        </w:numPr>
      </w:pPr>
      <w:r w:rsidRPr="00AD1CB0">
        <w:t>+0.2% → magnitud esperada</w:t>
      </w:r>
    </w:p>
    <w:p w14:paraId="11E26D76" w14:textId="77777777" w:rsidR="00AD1CB0" w:rsidRPr="00AD1CB0" w:rsidRDefault="00AD1CB0" w:rsidP="00AD1CB0">
      <w:r w:rsidRPr="00AD1CB0">
        <w:t xml:space="preserve">Es </w:t>
      </w:r>
      <w:r w:rsidRPr="00AD1CB0">
        <w:rPr>
          <w:b/>
          <w:bCs/>
        </w:rPr>
        <w:t>información</w:t>
      </w:r>
      <w:r w:rsidRPr="00AD1CB0">
        <w:t>, no orden de trading.</w:t>
      </w:r>
    </w:p>
    <w:p w14:paraId="368DF86C" w14:textId="77777777" w:rsidR="00AD1CB0" w:rsidRPr="00AD1CB0" w:rsidRDefault="00000000" w:rsidP="00AD1CB0">
      <w:r>
        <w:pict w14:anchorId="2774EBD7">
          <v:rect id="_x0000_i1037" style="width:0;height:1.5pt" o:hralign="center" o:hrstd="t" o:hr="t" fillcolor="#a0a0a0" stroked="f"/>
        </w:pict>
      </w:r>
    </w:p>
    <w:p w14:paraId="7F8015AE" w14:textId="491903C8" w:rsidR="00AD1CB0" w:rsidRPr="00AD1CB0" w:rsidRDefault="00AD1CB0" w:rsidP="00AD1CB0">
      <w:pPr>
        <w:pStyle w:val="Ttulo1"/>
      </w:pPr>
      <w:r w:rsidRPr="00AD1CB0">
        <w:t>GESTIÓN DE RIESGO</w:t>
      </w:r>
    </w:p>
    <w:p w14:paraId="6FCCBB3B" w14:textId="77777777" w:rsidR="00AD1CB0" w:rsidRPr="00AD1CB0" w:rsidRDefault="00AD1CB0" w:rsidP="00AD1CB0">
      <w:pPr>
        <w:pStyle w:val="Ttulo2"/>
      </w:pPr>
      <w:r w:rsidRPr="00AD1CB0">
        <w:t>Definir gestión de riesgo</w:t>
      </w:r>
    </w:p>
    <w:p w14:paraId="1C37AC90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Reglas para </w:t>
      </w:r>
      <w:r w:rsidRPr="00AD1CB0">
        <w:rPr>
          <w:b/>
          <w:bCs/>
        </w:rPr>
        <w:t>no perder demasiado</w:t>
      </w:r>
      <w:r w:rsidRPr="00AD1CB0">
        <w:t>, incluso con malas rachas.</w:t>
      </w:r>
    </w:p>
    <w:p w14:paraId="1EE3D9F8" w14:textId="77777777" w:rsidR="00AD1CB0" w:rsidRPr="00AD1CB0" w:rsidRDefault="00AD1CB0" w:rsidP="00AD1CB0">
      <w:r w:rsidRPr="00AD1CB0">
        <w:t>Incluye todo lo que sigue ↓</w:t>
      </w:r>
    </w:p>
    <w:p w14:paraId="262DC7C7" w14:textId="77777777" w:rsidR="00AD1CB0" w:rsidRPr="00AD1CB0" w:rsidRDefault="00000000" w:rsidP="00AD1CB0">
      <w:r>
        <w:pict w14:anchorId="4B885273">
          <v:rect id="_x0000_i1038" style="width:0;height:1.5pt" o:hralign="center" o:hrstd="t" o:hr="t" fillcolor="#a0a0a0" stroked="f"/>
        </w:pict>
      </w:r>
    </w:p>
    <w:p w14:paraId="5D37A3E8" w14:textId="77777777" w:rsidR="00AD1CB0" w:rsidRDefault="00AD1CB0">
      <w:pPr>
        <w:spacing w:before="0" w:after="160" w:line="259" w:lineRule="auto"/>
        <w:jc w:val="left"/>
        <w:rPr>
          <w:b/>
          <w:bCs/>
        </w:rPr>
      </w:pPr>
      <w:r>
        <w:rPr>
          <w:b/>
          <w:bCs/>
        </w:rPr>
        <w:lastRenderedPageBreak/>
        <w:br w:type="page"/>
      </w:r>
    </w:p>
    <w:p w14:paraId="4555D81D" w14:textId="0EE0B2CA" w:rsidR="00AD1CB0" w:rsidRPr="00AD1CB0" w:rsidRDefault="00AD1CB0" w:rsidP="00AD1CB0">
      <w:pPr>
        <w:pStyle w:val="Ttulo2"/>
      </w:pPr>
      <w:r w:rsidRPr="00AD1CB0">
        <w:lastRenderedPageBreak/>
        <w:t>Stop / Take / Trailing / Máx. Drawdown</w:t>
      </w:r>
    </w:p>
    <w:p w14:paraId="09509A91" w14:textId="77777777" w:rsidR="00AD1CB0" w:rsidRPr="00AD1CB0" w:rsidRDefault="00AD1CB0" w:rsidP="00AD1CB0">
      <w:pPr>
        <w:numPr>
          <w:ilvl w:val="0"/>
          <w:numId w:val="9"/>
        </w:numPr>
      </w:pPr>
      <w:r w:rsidRPr="00AD1CB0">
        <w:rPr>
          <w:b/>
          <w:bCs/>
        </w:rPr>
        <w:t>Stop Loss</w:t>
      </w:r>
      <w:r w:rsidRPr="00AD1CB0">
        <w:t>: pérdida máxima por trade</w:t>
      </w:r>
    </w:p>
    <w:p w14:paraId="744671D5" w14:textId="77777777" w:rsidR="00AD1CB0" w:rsidRPr="00AD1CB0" w:rsidRDefault="00AD1CB0" w:rsidP="00AD1CB0">
      <w:pPr>
        <w:numPr>
          <w:ilvl w:val="0"/>
          <w:numId w:val="9"/>
        </w:numPr>
      </w:pPr>
      <w:r w:rsidRPr="00AD1CB0">
        <w:rPr>
          <w:b/>
          <w:bCs/>
        </w:rPr>
        <w:t>Take Profit</w:t>
      </w:r>
      <w:r w:rsidRPr="00AD1CB0">
        <w:t>: ganancia objetivo</w:t>
      </w:r>
    </w:p>
    <w:p w14:paraId="4D89EB52" w14:textId="77777777" w:rsidR="00AD1CB0" w:rsidRPr="00AD1CB0" w:rsidRDefault="00AD1CB0" w:rsidP="00AD1CB0">
      <w:pPr>
        <w:numPr>
          <w:ilvl w:val="0"/>
          <w:numId w:val="9"/>
        </w:numPr>
      </w:pPr>
      <w:r w:rsidRPr="00AD1CB0">
        <w:rPr>
          <w:b/>
          <w:bCs/>
        </w:rPr>
        <w:t>Trailing</w:t>
      </w:r>
      <w:r w:rsidRPr="00AD1CB0">
        <w:t>: stop que se mueve a favor</w:t>
      </w:r>
    </w:p>
    <w:p w14:paraId="3F1574D7" w14:textId="77777777" w:rsidR="00AD1CB0" w:rsidRPr="00AD1CB0" w:rsidRDefault="00AD1CB0" w:rsidP="00AD1CB0">
      <w:pPr>
        <w:numPr>
          <w:ilvl w:val="0"/>
          <w:numId w:val="9"/>
        </w:numPr>
      </w:pPr>
      <w:r w:rsidRPr="00AD1CB0">
        <w:rPr>
          <w:b/>
          <w:bCs/>
        </w:rPr>
        <w:t>Max Drawdown</w:t>
      </w:r>
      <w:r w:rsidRPr="00AD1CB0">
        <w:t>: caída máxima tolerada</w:t>
      </w:r>
    </w:p>
    <w:p w14:paraId="353043F5" w14:textId="77777777" w:rsidR="00AD1CB0" w:rsidRPr="00AD1CB0" w:rsidRDefault="00000000" w:rsidP="00AD1CB0">
      <w:r>
        <w:pict w14:anchorId="47CFDA39">
          <v:rect id="_x0000_i1039" style="width:0;height:1.5pt" o:hralign="center" o:hrstd="t" o:hr="t" fillcolor="#a0a0a0" stroked="f"/>
        </w:pict>
      </w:r>
    </w:p>
    <w:p w14:paraId="17ABDE68" w14:textId="77777777" w:rsidR="00AD1CB0" w:rsidRPr="00AD1CB0" w:rsidRDefault="00AD1CB0" w:rsidP="00AD1CB0">
      <w:pPr>
        <w:pStyle w:val="Ttulo2"/>
      </w:pPr>
      <w:r w:rsidRPr="00AD1CB0">
        <w:t>Time stop</w:t>
      </w:r>
    </w:p>
    <w:p w14:paraId="377FEB70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Salir si pasa demasiado tiempo sin resultado.</w:t>
      </w:r>
    </w:p>
    <w:p w14:paraId="4177EF3F" w14:textId="77777777" w:rsidR="00AD1CB0" w:rsidRPr="00AD1CB0" w:rsidRDefault="00AD1CB0" w:rsidP="00AD1CB0">
      <w:r w:rsidRPr="00AD1CB0">
        <w:t>Ejemplo:</w:t>
      </w:r>
    </w:p>
    <w:p w14:paraId="31220946" w14:textId="77777777" w:rsidR="00AD1CB0" w:rsidRPr="00AD1CB0" w:rsidRDefault="00AD1CB0" w:rsidP="00AD1CB0">
      <w:r w:rsidRPr="00AD1CB0">
        <w:t>“Cerrar después de 6 velas”</w:t>
      </w:r>
    </w:p>
    <w:p w14:paraId="01CA7D8D" w14:textId="77777777" w:rsidR="00AD1CB0" w:rsidRPr="00AD1CB0" w:rsidRDefault="00000000" w:rsidP="00AD1CB0">
      <w:r>
        <w:pict w14:anchorId="0BF38B63">
          <v:rect id="_x0000_i1040" style="width:0;height:1.5pt" o:hralign="center" o:hrstd="t" o:hr="t" fillcolor="#a0a0a0" stroked="f"/>
        </w:pict>
      </w:r>
    </w:p>
    <w:p w14:paraId="503F49C3" w14:textId="77777777" w:rsidR="00AD1CB0" w:rsidRPr="00AD1CB0" w:rsidRDefault="00AD1CB0" w:rsidP="00AD1CB0">
      <w:pPr>
        <w:pStyle w:val="Ttulo2"/>
      </w:pPr>
      <w:r w:rsidRPr="00AD1CB0">
        <w:t>Riesgo por trade: 0.5%</w:t>
      </w:r>
    </w:p>
    <w:p w14:paraId="26FD98E2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En cada trade solo puedes perder el 0.5% del capital.</w:t>
      </w:r>
    </w:p>
    <w:p w14:paraId="69DED4D0" w14:textId="77777777" w:rsidR="00AD1CB0" w:rsidRPr="00AD1CB0" w:rsidRDefault="00AD1CB0" w:rsidP="00AD1CB0">
      <w:r w:rsidRPr="00AD1CB0">
        <w:t>Base de supervivencia.</w:t>
      </w:r>
    </w:p>
    <w:p w14:paraId="2497310A" w14:textId="77777777" w:rsidR="00AD1CB0" w:rsidRPr="00AD1CB0" w:rsidRDefault="00000000" w:rsidP="00AD1CB0">
      <w:r>
        <w:pict w14:anchorId="1936FDCE">
          <v:rect id="_x0000_i1041" style="width:0;height:1.5pt" o:hralign="center" o:hrstd="t" o:hr="t" fillcolor="#a0a0a0" stroked="f"/>
        </w:pict>
      </w:r>
    </w:p>
    <w:p w14:paraId="574121AD" w14:textId="77777777" w:rsidR="00AD1CB0" w:rsidRPr="00AD1CB0" w:rsidRDefault="00AD1CB0" w:rsidP="00AD1CB0">
      <w:pPr>
        <w:pStyle w:val="Ttulo2"/>
      </w:pPr>
      <w:r w:rsidRPr="00AD1CB0">
        <w:t>SL/TP: ATR</w:t>
      </w:r>
    </w:p>
    <w:p w14:paraId="78B5C9E7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Stops y takes basados en </w:t>
      </w:r>
      <w:r w:rsidRPr="00AD1CB0">
        <w:rPr>
          <w:b/>
          <w:bCs/>
        </w:rPr>
        <w:t>volatilidad</w:t>
      </w:r>
      <w:r w:rsidRPr="00AD1CB0">
        <w:t xml:space="preserve"> (ATR).</w:t>
      </w:r>
    </w:p>
    <w:p w14:paraId="710F9DDF" w14:textId="77777777" w:rsidR="00AD1CB0" w:rsidRPr="00AD1CB0" w:rsidRDefault="00AD1CB0" w:rsidP="00AD1CB0">
      <w:r w:rsidRPr="00AD1CB0">
        <w:t>Más robusto que pips fijos.</w:t>
      </w:r>
    </w:p>
    <w:p w14:paraId="7F28770F" w14:textId="77777777" w:rsidR="00AD1CB0" w:rsidRPr="00AD1CB0" w:rsidRDefault="00000000" w:rsidP="00AD1CB0">
      <w:r>
        <w:pict w14:anchorId="6DB37B16">
          <v:rect id="_x0000_i1042" style="width:0;height:1.5pt" o:hralign="center" o:hrstd="t" o:hr="t" fillcolor="#a0a0a0" stroked="f"/>
        </w:pict>
      </w:r>
    </w:p>
    <w:p w14:paraId="4E6C6ED0" w14:textId="77777777" w:rsidR="00AD1CB0" w:rsidRPr="00AD1CB0" w:rsidRDefault="00AD1CB0" w:rsidP="00AD1CB0">
      <w:pPr>
        <w:pStyle w:val="Ttulo2"/>
      </w:pPr>
      <w:r w:rsidRPr="00AD1CB0">
        <w:t>Monitoreo: apagar si DD &gt; 8%</w:t>
      </w:r>
    </w:p>
    <w:p w14:paraId="30E3FED9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Regla de seguridad:</w:t>
      </w:r>
    </w:p>
    <w:p w14:paraId="35B4AA24" w14:textId="77777777" w:rsidR="00AD1CB0" w:rsidRPr="00AD1CB0" w:rsidRDefault="00AD1CB0" w:rsidP="00AD1CB0">
      <w:r w:rsidRPr="00AD1CB0">
        <w:t>“Si el sistema cae más de 8%, se apaga”</w:t>
      </w:r>
    </w:p>
    <w:p w14:paraId="6EF002B6" w14:textId="77777777" w:rsidR="00AD1CB0" w:rsidRPr="00AD1CB0" w:rsidRDefault="00000000" w:rsidP="00AD1CB0">
      <w:r>
        <w:pict w14:anchorId="1985DE20">
          <v:rect id="_x0000_i1043" style="width:0;height:1.5pt" o:hralign="center" o:hrstd="t" o:hr="t" fillcolor="#a0a0a0" stroked="f"/>
        </w:pict>
      </w:r>
    </w:p>
    <w:p w14:paraId="4EB6E1E4" w14:textId="77777777" w:rsidR="00AD1CB0" w:rsidRDefault="00AD1CB0">
      <w:pPr>
        <w:spacing w:before="0" w:after="160" w:line="259" w:lineRule="auto"/>
        <w:jc w:val="left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8A505F1" w14:textId="30949222" w:rsidR="00AD1CB0" w:rsidRPr="00AD1CB0" w:rsidRDefault="00AD1CB0" w:rsidP="00AD1CB0">
      <w:pPr>
        <w:pStyle w:val="Ttulo1"/>
      </w:pPr>
      <w:r w:rsidRPr="00AD1CB0">
        <w:lastRenderedPageBreak/>
        <w:t>VALIDACIÓN CORRECTA</w:t>
      </w:r>
    </w:p>
    <w:p w14:paraId="3DE1B1E9" w14:textId="77777777" w:rsidR="00AD1CB0" w:rsidRPr="00AD1CB0" w:rsidRDefault="00AD1CB0" w:rsidP="00AD1CB0">
      <w:pPr>
        <w:pStyle w:val="Ttulo2"/>
      </w:pPr>
      <w:r w:rsidRPr="00AD1CB0">
        <w:t>Walk-forward</w:t>
      </w:r>
    </w:p>
    <w:p w14:paraId="16731CCD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Entrenas, pruebas, avanzas la ventana y repites.</w:t>
      </w:r>
    </w:p>
    <w:p w14:paraId="5924A030" w14:textId="77777777" w:rsidR="00AD1CB0" w:rsidRPr="00AD1CB0" w:rsidRDefault="00AD1CB0" w:rsidP="00AD1CB0">
      <w:r w:rsidRPr="00AD1CB0">
        <w:t xml:space="preserve">Simula </w:t>
      </w:r>
      <w:r w:rsidRPr="00AD1CB0">
        <w:rPr>
          <w:b/>
          <w:bCs/>
        </w:rPr>
        <w:t>uso real en el tiempo</w:t>
      </w:r>
      <w:r w:rsidRPr="00AD1CB0">
        <w:t>.</w:t>
      </w:r>
    </w:p>
    <w:p w14:paraId="6D2248B9" w14:textId="77777777" w:rsidR="00AD1CB0" w:rsidRPr="00AD1CB0" w:rsidRDefault="00000000" w:rsidP="00AD1CB0">
      <w:r>
        <w:pict w14:anchorId="3FA73117">
          <v:rect id="_x0000_i1044" style="width:0;height:1.5pt" o:hralign="center" o:hrstd="t" o:hr="t" fillcolor="#a0a0a0" stroked="f"/>
        </w:pict>
      </w:r>
    </w:p>
    <w:p w14:paraId="574CC1A3" w14:textId="77777777" w:rsidR="00AD1CB0" w:rsidRPr="00AD1CB0" w:rsidRDefault="00AD1CB0" w:rsidP="00AD1CB0">
      <w:pPr>
        <w:pStyle w:val="Ttulo2"/>
      </w:pPr>
      <w:r w:rsidRPr="00AD1CB0">
        <w:t>Out-of-sample</w:t>
      </w:r>
    </w:p>
    <w:p w14:paraId="36AD81BA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Datos que el modelo </w:t>
      </w:r>
      <w:r w:rsidRPr="00AD1CB0">
        <w:rPr>
          <w:b/>
          <w:bCs/>
        </w:rPr>
        <w:t>nunca vio</w:t>
      </w:r>
      <w:r w:rsidRPr="00AD1CB0">
        <w:t>.</w:t>
      </w:r>
    </w:p>
    <w:p w14:paraId="39568B8C" w14:textId="77777777" w:rsidR="00AD1CB0" w:rsidRPr="00AD1CB0" w:rsidRDefault="00AD1CB0" w:rsidP="00AD1CB0">
      <w:r w:rsidRPr="00AD1CB0">
        <w:t>Sirven para validar si hay edge real.</w:t>
      </w:r>
    </w:p>
    <w:p w14:paraId="48343E92" w14:textId="77777777" w:rsidR="00AD1CB0" w:rsidRPr="00AD1CB0" w:rsidRDefault="00000000" w:rsidP="00AD1CB0">
      <w:r>
        <w:pict w14:anchorId="0C13136E">
          <v:rect id="_x0000_i1045" style="width:0;height:1.5pt" o:hralign="center" o:hrstd="t" o:hr="t" fillcolor="#a0a0a0" stroked="f"/>
        </w:pict>
      </w:r>
    </w:p>
    <w:p w14:paraId="1751302C" w14:textId="77777777" w:rsidR="00AD1CB0" w:rsidRPr="00AD1CB0" w:rsidRDefault="00AD1CB0" w:rsidP="00AD1CB0">
      <w:pPr>
        <w:pStyle w:val="Ttulo2"/>
      </w:pPr>
      <w:r w:rsidRPr="00AD1CB0">
        <w:t>Paper trading</w:t>
      </w:r>
    </w:p>
    <w:p w14:paraId="20B1C641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Operar en simulado en tiempo real.</w:t>
      </w:r>
    </w:p>
    <w:p w14:paraId="5F0F5CEA" w14:textId="77777777" w:rsidR="00AD1CB0" w:rsidRPr="00AD1CB0" w:rsidRDefault="00AD1CB0" w:rsidP="00AD1CB0">
      <w:r w:rsidRPr="00AD1CB0">
        <w:t>Prueba ejecución, no predicción.</w:t>
      </w:r>
    </w:p>
    <w:p w14:paraId="6B6C6AC7" w14:textId="77777777" w:rsidR="00AD1CB0" w:rsidRPr="00AD1CB0" w:rsidRDefault="00000000" w:rsidP="00AD1CB0">
      <w:r>
        <w:pict w14:anchorId="52DD0ECB">
          <v:rect id="_x0000_i1046" style="width:0;height:1.5pt" o:hralign="center" o:hrstd="t" o:hr="t" fillcolor="#a0a0a0" stroked="f"/>
        </w:pict>
      </w:r>
    </w:p>
    <w:p w14:paraId="3949321B" w14:textId="77777777" w:rsidR="00AD1CB0" w:rsidRPr="00AD1CB0" w:rsidRDefault="00AD1CB0" w:rsidP="00AD1CB0">
      <w:pPr>
        <w:pStyle w:val="Ttulo2"/>
      </w:pPr>
      <w:r w:rsidRPr="00AD1CB0">
        <w:t>Forward test</w:t>
      </w:r>
    </w:p>
    <w:p w14:paraId="4813F92B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Operar con reglas fijas, sin reentrenar.</w:t>
      </w:r>
    </w:p>
    <w:p w14:paraId="414ACBC6" w14:textId="77777777" w:rsidR="00AD1CB0" w:rsidRPr="00AD1CB0" w:rsidRDefault="00AD1CB0" w:rsidP="00AD1CB0">
      <w:r w:rsidRPr="00AD1CB0">
        <w:t>Detecta problemas de implementación.</w:t>
      </w:r>
    </w:p>
    <w:p w14:paraId="6D784D02" w14:textId="77777777" w:rsidR="00AD1CB0" w:rsidRPr="00AD1CB0" w:rsidRDefault="00000000" w:rsidP="00AD1CB0">
      <w:r>
        <w:pict w14:anchorId="058D658E">
          <v:rect id="_x0000_i1047" style="width:0;height:1.5pt" o:hralign="center" o:hrstd="t" o:hr="t" fillcolor="#a0a0a0" stroked="f"/>
        </w:pict>
      </w:r>
    </w:p>
    <w:p w14:paraId="3B2F3D03" w14:textId="77777777" w:rsidR="00AD1CB0" w:rsidRPr="00AD1CB0" w:rsidRDefault="00AD1CB0" w:rsidP="00AD1CB0">
      <w:pPr>
        <w:pStyle w:val="Ttulo2"/>
      </w:pPr>
      <w:r w:rsidRPr="00AD1CB0">
        <w:t>Rolling window</w:t>
      </w:r>
    </w:p>
    <w:p w14:paraId="1E447C86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Ventana de datos que se va desplazando con el tiempo.</w:t>
      </w:r>
    </w:p>
    <w:p w14:paraId="4469F1C1" w14:textId="77777777" w:rsidR="00AD1CB0" w:rsidRPr="00AD1CB0" w:rsidRDefault="00AD1CB0" w:rsidP="00AD1CB0">
      <w:r w:rsidRPr="00AD1CB0">
        <w:t>Evita usar información futura.</w:t>
      </w:r>
    </w:p>
    <w:p w14:paraId="2F6C411F" w14:textId="77777777" w:rsidR="00AD1CB0" w:rsidRPr="00AD1CB0" w:rsidRDefault="00000000" w:rsidP="00AD1CB0">
      <w:r>
        <w:pict w14:anchorId="1C7DA9F7">
          <v:rect id="_x0000_i1048" style="width:0;height:1.5pt" o:hralign="center" o:hrstd="t" o:hr="t" fillcolor="#a0a0a0" stroked="f"/>
        </w:pict>
      </w:r>
    </w:p>
    <w:p w14:paraId="0B8A5C65" w14:textId="77777777" w:rsidR="00AD1CB0" w:rsidRDefault="00AD1CB0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color w:val="0B769F" w:themeColor="accent4" w:themeShade="BF"/>
          <w:sz w:val="44"/>
          <w:szCs w:val="32"/>
        </w:rPr>
      </w:pPr>
      <w:r>
        <w:br w:type="page"/>
      </w:r>
    </w:p>
    <w:p w14:paraId="670B0B17" w14:textId="144DE657" w:rsidR="00AD1CB0" w:rsidRPr="00AD1CB0" w:rsidRDefault="00AD1CB0" w:rsidP="00AD1CB0">
      <w:pPr>
        <w:pStyle w:val="Ttulo2"/>
      </w:pPr>
      <w:r w:rsidRPr="00AD1CB0">
        <w:lastRenderedPageBreak/>
        <w:t>Stress tests</w:t>
      </w:r>
    </w:p>
    <w:p w14:paraId="2DB5607A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Pruebas extremas:</w:t>
      </w:r>
    </w:p>
    <w:p w14:paraId="2242EA1C" w14:textId="77777777" w:rsidR="00AD1CB0" w:rsidRPr="00AD1CB0" w:rsidRDefault="00AD1CB0" w:rsidP="00AD1CB0">
      <w:pPr>
        <w:numPr>
          <w:ilvl w:val="0"/>
          <w:numId w:val="10"/>
        </w:numPr>
      </w:pPr>
      <w:r w:rsidRPr="00AD1CB0">
        <w:t>más costos</w:t>
      </w:r>
    </w:p>
    <w:p w14:paraId="7C1BFA14" w14:textId="77777777" w:rsidR="00AD1CB0" w:rsidRPr="00AD1CB0" w:rsidRDefault="00AD1CB0" w:rsidP="00AD1CB0">
      <w:pPr>
        <w:numPr>
          <w:ilvl w:val="0"/>
          <w:numId w:val="10"/>
        </w:numPr>
      </w:pPr>
      <w:r w:rsidRPr="00AD1CB0">
        <w:t>menos liquidez</w:t>
      </w:r>
    </w:p>
    <w:p w14:paraId="5855BD29" w14:textId="77777777" w:rsidR="00AD1CB0" w:rsidRPr="00AD1CB0" w:rsidRDefault="00AD1CB0" w:rsidP="00AD1CB0">
      <w:pPr>
        <w:numPr>
          <w:ilvl w:val="0"/>
          <w:numId w:val="10"/>
        </w:numPr>
      </w:pPr>
      <w:r w:rsidRPr="00AD1CB0">
        <w:t>mercados malos</w:t>
      </w:r>
    </w:p>
    <w:p w14:paraId="6C46BD4F" w14:textId="77777777" w:rsidR="00AD1CB0" w:rsidRPr="00AD1CB0" w:rsidRDefault="00000000" w:rsidP="00AD1CB0">
      <w:r>
        <w:pict w14:anchorId="1BEE371C">
          <v:rect id="_x0000_i1049" style="width:0;height:1.5pt" o:hralign="center" o:hrstd="t" o:hr="t" fillcolor="#a0a0a0" stroked="f"/>
        </w:pict>
      </w:r>
    </w:p>
    <w:p w14:paraId="70D983B8" w14:textId="77777777" w:rsidR="00AD1CB0" w:rsidRPr="00AD1CB0" w:rsidRDefault="00AD1CB0" w:rsidP="00AD1CB0">
      <w:pPr>
        <w:pStyle w:val="Ttulo2"/>
      </w:pPr>
      <w:r w:rsidRPr="00AD1CB0">
        <w:t>Control de drift</w:t>
      </w:r>
    </w:p>
    <w:p w14:paraId="639F2C24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Detectar cuando el mercado </w:t>
      </w:r>
      <w:r w:rsidRPr="00AD1CB0">
        <w:rPr>
          <w:b/>
          <w:bCs/>
        </w:rPr>
        <w:t>cambia</w:t>
      </w:r>
      <w:r w:rsidRPr="00AD1CB0">
        <w:t xml:space="preserve"> y el modelo deja de funcionar.</w:t>
      </w:r>
    </w:p>
    <w:p w14:paraId="6C6D5C7C" w14:textId="77777777" w:rsidR="00AD1CB0" w:rsidRPr="00AD1CB0" w:rsidRDefault="00000000" w:rsidP="00AD1CB0">
      <w:r>
        <w:pict w14:anchorId="1CC4E080">
          <v:rect id="_x0000_i1050" style="width:0;height:1.5pt" o:hralign="center" o:hrstd="t" o:hr="t" fillcolor="#a0a0a0" stroked="f"/>
        </w:pict>
      </w:r>
    </w:p>
    <w:p w14:paraId="3A81E11B" w14:textId="1D02D460" w:rsidR="00AD1CB0" w:rsidRPr="00AD1CB0" w:rsidRDefault="00AD1CB0" w:rsidP="00AD1CB0">
      <w:pPr>
        <w:pStyle w:val="Ttulo2"/>
      </w:pPr>
      <w:r w:rsidRPr="00AD1CB0">
        <w:t>DATOS Y FEATURES</w:t>
      </w:r>
    </w:p>
    <w:p w14:paraId="23A59D8E" w14:textId="77777777" w:rsidR="00AD1CB0" w:rsidRPr="00AD1CB0" w:rsidRDefault="00AD1CB0" w:rsidP="00AD1CB0">
      <w:pPr>
        <w:rPr>
          <w:b/>
          <w:bCs/>
        </w:rPr>
      </w:pPr>
      <w:r w:rsidRPr="00AD1CB0">
        <w:rPr>
          <w:b/>
          <w:bCs/>
        </w:rPr>
        <w:t>BTCUSDT</w:t>
      </w:r>
    </w:p>
    <w:p w14:paraId="239A14C6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Par de trading: Bitcoin vs USDT.</w:t>
      </w:r>
    </w:p>
    <w:p w14:paraId="691BAEA4" w14:textId="77777777" w:rsidR="00AD1CB0" w:rsidRPr="00AD1CB0" w:rsidRDefault="00000000" w:rsidP="00AD1CB0">
      <w:r>
        <w:pict w14:anchorId="47E5523C">
          <v:rect id="_x0000_i1051" style="width:0;height:1.5pt" o:hralign="center" o:hrstd="t" o:hr="t" fillcolor="#a0a0a0" stroked="f"/>
        </w:pict>
      </w:r>
    </w:p>
    <w:p w14:paraId="6607CB0D" w14:textId="77777777" w:rsidR="00AD1CB0" w:rsidRPr="00AD1CB0" w:rsidRDefault="00AD1CB0" w:rsidP="00AD1CB0">
      <w:pPr>
        <w:pStyle w:val="Ttulo2"/>
      </w:pPr>
      <w:r w:rsidRPr="00AD1CB0">
        <w:t>Spread</w:t>
      </w:r>
    </w:p>
    <w:p w14:paraId="5405AD21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Diferencia entre precio de compra y venta.</w:t>
      </w:r>
    </w:p>
    <w:p w14:paraId="78CFAB0B" w14:textId="77777777" w:rsidR="00AD1CB0" w:rsidRPr="00AD1CB0" w:rsidRDefault="00AD1CB0" w:rsidP="00AD1CB0">
      <w:r w:rsidRPr="00AD1CB0">
        <w:t>Costo oculto.</w:t>
      </w:r>
    </w:p>
    <w:p w14:paraId="51E1BFF4" w14:textId="77777777" w:rsidR="00AD1CB0" w:rsidRPr="00AD1CB0" w:rsidRDefault="00000000" w:rsidP="00AD1CB0">
      <w:r>
        <w:pict w14:anchorId="4390A96E">
          <v:rect id="_x0000_i1052" style="width:0;height:1.5pt" o:hralign="center" o:hrstd="t" o:hr="t" fillcolor="#a0a0a0" stroked="f"/>
        </w:pict>
      </w:r>
    </w:p>
    <w:p w14:paraId="5C8DD053" w14:textId="77777777" w:rsidR="00AD1CB0" w:rsidRPr="00AD1CB0" w:rsidRDefault="00AD1CB0" w:rsidP="00AD1CB0">
      <w:pPr>
        <w:pStyle w:val="Ttulo2"/>
      </w:pPr>
      <w:r w:rsidRPr="00AD1CB0">
        <w:t>Slippage</w:t>
      </w:r>
    </w:p>
    <w:p w14:paraId="477DF471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Ejecución a peor precio del esperado.</w:t>
      </w:r>
    </w:p>
    <w:p w14:paraId="4617694B" w14:textId="77777777" w:rsidR="00AD1CB0" w:rsidRPr="00AD1CB0" w:rsidRDefault="00AD1CB0" w:rsidP="00AD1CB0">
      <w:r w:rsidRPr="00AD1CB0">
        <w:t>Muy común en volatilidad.</w:t>
      </w:r>
    </w:p>
    <w:p w14:paraId="0B2F3EB6" w14:textId="77777777" w:rsidR="00AD1CB0" w:rsidRPr="00AD1CB0" w:rsidRDefault="00000000" w:rsidP="00AD1CB0">
      <w:r>
        <w:pict w14:anchorId="1FC0AE70">
          <v:rect id="_x0000_i1053" style="width:0;height:1.5pt" o:hralign="center" o:hrstd="t" o:hr="t" fillcolor="#a0a0a0" stroked="f"/>
        </w:pict>
      </w:r>
    </w:p>
    <w:p w14:paraId="49C77FEB" w14:textId="77777777" w:rsidR="00AD1CB0" w:rsidRDefault="00AD1CB0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color w:val="0B769F" w:themeColor="accent4" w:themeShade="BF"/>
          <w:sz w:val="44"/>
          <w:szCs w:val="32"/>
        </w:rPr>
      </w:pPr>
      <w:r>
        <w:br w:type="page"/>
      </w:r>
    </w:p>
    <w:p w14:paraId="2E858524" w14:textId="4DB592A4" w:rsidR="00AD1CB0" w:rsidRPr="00AD1CB0" w:rsidRDefault="00AD1CB0" w:rsidP="00AD1CB0">
      <w:pPr>
        <w:pStyle w:val="Ttulo2"/>
      </w:pPr>
      <w:r w:rsidRPr="00AD1CB0">
        <w:lastRenderedPageBreak/>
        <w:t>Retorno futuro</w:t>
      </w:r>
    </w:p>
    <w:p w14:paraId="53517252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Cambio porcentual del precio en el futuro.</w:t>
      </w:r>
    </w:p>
    <w:p w14:paraId="769B8F20" w14:textId="77777777" w:rsidR="00AD1CB0" w:rsidRPr="00AD1CB0" w:rsidRDefault="00AD1CB0" w:rsidP="00AD1CB0">
      <w:r w:rsidRPr="00AD1CB0">
        <w:t>Es lo que suele predecir el modelo.</w:t>
      </w:r>
    </w:p>
    <w:p w14:paraId="48CEA893" w14:textId="77777777" w:rsidR="00AD1CB0" w:rsidRPr="00AD1CB0" w:rsidRDefault="00000000" w:rsidP="00AD1CB0">
      <w:r>
        <w:pict w14:anchorId="3DF0D17C">
          <v:rect id="_x0000_i1054" style="width:0;height:1.5pt" o:hralign="center" o:hrstd="t" o:hr="t" fillcolor="#a0a0a0" stroked="f"/>
        </w:pict>
      </w:r>
    </w:p>
    <w:p w14:paraId="3B25E33F" w14:textId="77777777" w:rsidR="00AD1CB0" w:rsidRPr="00AD1CB0" w:rsidRDefault="00AD1CB0" w:rsidP="00AD1CB0">
      <w:pPr>
        <w:pStyle w:val="Ttulo2"/>
      </w:pPr>
      <w:r w:rsidRPr="00AD1CB0">
        <w:t>OHLCV + opcional</w:t>
      </w:r>
    </w:p>
    <w:p w14:paraId="378BCB8B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Datos base:</w:t>
      </w:r>
    </w:p>
    <w:p w14:paraId="090C5D4E" w14:textId="77777777" w:rsidR="00AD1CB0" w:rsidRPr="00AD1CB0" w:rsidRDefault="00AD1CB0" w:rsidP="00AD1CB0">
      <w:pPr>
        <w:numPr>
          <w:ilvl w:val="0"/>
          <w:numId w:val="11"/>
        </w:numPr>
      </w:pPr>
      <w:r w:rsidRPr="00AD1CB0">
        <w:t>Open</w:t>
      </w:r>
    </w:p>
    <w:p w14:paraId="3A642997" w14:textId="77777777" w:rsidR="00AD1CB0" w:rsidRPr="00AD1CB0" w:rsidRDefault="00AD1CB0" w:rsidP="00AD1CB0">
      <w:pPr>
        <w:numPr>
          <w:ilvl w:val="0"/>
          <w:numId w:val="11"/>
        </w:numPr>
      </w:pPr>
      <w:r w:rsidRPr="00AD1CB0">
        <w:t>High</w:t>
      </w:r>
    </w:p>
    <w:p w14:paraId="2F9C5ECC" w14:textId="77777777" w:rsidR="00AD1CB0" w:rsidRPr="00AD1CB0" w:rsidRDefault="00AD1CB0" w:rsidP="00AD1CB0">
      <w:pPr>
        <w:numPr>
          <w:ilvl w:val="0"/>
          <w:numId w:val="11"/>
        </w:numPr>
      </w:pPr>
      <w:r w:rsidRPr="00AD1CB0">
        <w:t>Low</w:t>
      </w:r>
    </w:p>
    <w:p w14:paraId="1CED82E4" w14:textId="77777777" w:rsidR="00AD1CB0" w:rsidRPr="00AD1CB0" w:rsidRDefault="00AD1CB0" w:rsidP="00AD1CB0">
      <w:pPr>
        <w:numPr>
          <w:ilvl w:val="0"/>
          <w:numId w:val="11"/>
        </w:numPr>
      </w:pPr>
      <w:r w:rsidRPr="00AD1CB0">
        <w:t>Close</w:t>
      </w:r>
    </w:p>
    <w:p w14:paraId="5EC322F1" w14:textId="77777777" w:rsidR="00AD1CB0" w:rsidRPr="00AD1CB0" w:rsidRDefault="00AD1CB0" w:rsidP="00AD1CB0">
      <w:pPr>
        <w:numPr>
          <w:ilvl w:val="0"/>
          <w:numId w:val="11"/>
        </w:numPr>
      </w:pPr>
      <w:r w:rsidRPr="00AD1CB0">
        <w:t>Volume</w:t>
      </w:r>
    </w:p>
    <w:p w14:paraId="7F2067A4" w14:textId="77777777" w:rsidR="00AD1CB0" w:rsidRPr="00AD1CB0" w:rsidRDefault="00000000" w:rsidP="00AD1CB0">
      <w:r>
        <w:pict w14:anchorId="5AA150DF">
          <v:rect id="_x0000_i1055" style="width:0;height:1.5pt" o:hralign="center" o:hrstd="t" o:hr="t" fillcolor="#a0a0a0" stroked="f"/>
        </w:pict>
      </w:r>
    </w:p>
    <w:p w14:paraId="1934F498" w14:textId="77777777" w:rsidR="00AD1CB0" w:rsidRPr="00AD1CB0" w:rsidRDefault="00AD1CB0" w:rsidP="00AD1CB0">
      <w:pPr>
        <w:pStyle w:val="Ttulo2"/>
      </w:pPr>
      <w:r w:rsidRPr="00AD1CB0">
        <w:t>Order book</w:t>
      </w:r>
    </w:p>
    <w:p w14:paraId="1F9821FE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Profundidad del mercado (ofertas y demandas).</w:t>
      </w:r>
    </w:p>
    <w:p w14:paraId="2A5CDEA6" w14:textId="77777777" w:rsidR="00AD1CB0" w:rsidRPr="00AD1CB0" w:rsidRDefault="00AD1CB0" w:rsidP="00AD1CB0">
      <w:r w:rsidRPr="00AD1CB0">
        <w:t>Más avanzado.</w:t>
      </w:r>
    </w:p>
    <w:p w14:paraId="47D643D2" w14:textId="77777777" w:rsidR="00AD1CB0" w:rsidRPr="00AD1CB0" w:rsidRDefault="00000000" w:rsidP="00AD1CB0">
      <w:r>
        <w:pict w14:anchorId="79A85825">
          <v:rect id="_x0000_i1056" style="width:0;height:1.5pt" o:hralign="center" o:hrstd="t" o:hr="t" fillcolor="#a0a0a0" stroked="f"/>
        </w:pict>
      </w:r>
    </w:p>
    <w:p w14:paraId="01F4AE01" w14:textId="77777777" w:rsidR="00AD1CB0" w:rsidRPr="00AD1CB0" w:rsidRDefault="00AD1CB0" w:rsidP="00AD1CB0">
      <w:pPr>
        <w:pStyle w:val="Ttulo2"/>
      </w:pPr>
      <w:r w:rsidRPr="00AD1CB0">
        <w:t>Macro</w:t>
      </w:r>
    </w:p>
    <w:p w14:paraId="22C40042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Datos económicos: tasas, inflación, empleo, etc.</w:t>
      </w:r>
    </w:p>
    <w:p w14:paraId="544A97AE" w14:textId="77777777" w:rsidR="00AD1CB0" w:rsidRPr="00AD1CB0" w:rsidRDefault="00000000" w:rsidP="00AD1CB0">
      <w:r>
        <w:pict w14:anchorId="4A4A7B2D">
          <v:rect id="_x0000_i1057" style="width:0;height:1.5pt" o:hralign="center" o:hrstd="t" o:hr="t" fillcolor="#a0a0a0" stroked="f"/>
        </w:pict>
      </w:r>
    </w:p>
    <w:p w14:paraId="4CA9C56D" w14:textId="77777777" w:rsidR="00AD1CB0" w:rsidRPr="00AD1CB0" w:rsidRDefault="00AD1CB0" w:rsidP="00AD1CB0">
      <w:pPr>
        <w:pStyle w:val="Ttulo2"/>
      </w:pPr>
      <w:r w:rsidRPr="00AD1CB0">
        <w:t>Indicadores</w:t>
      </w:r>
    </w:p>
    <w:p w14:paraId="2807D0EC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Transformaciones técnicas (RSI, MACD, ATR, etc.).</w:t>
      </w:r>
    </w:p>
    <w:p w14:paraId="4EE6BDE8" w14:textId="77777777" w:rsidR="00AD1CB0" w:rsidRPr="00AD1CB0" w:rsidRDefault="00000000" w:rsidP="00AD1CB0">
      <w:r>
        <w:pict w14:anchorId="26645161">
          <v:rect id="_x0000_i1058" style="width:0;height:1.5pt" o:hralign="center" o:hrstd="t" o:hr="t" fillcolor="#a0a0a0" stroked="f"/>
        </w:pict>
      </w:r>
    </w:p>
    <w:p w14:paraId="44818874" w14:textId="77777777" w:rsidR="00AD1CB0" w:rsidRDefault="00AD1CB0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color w:val="0B769F" w:themeColor="accent4" w:themeShade="BF"/>
          <w:sz w:val="44"/>
          <w:szCs w:val="32"/>
        </w:rPr>
      </w:pPr>
      <w:r>
        <w:br w:type="page"/>
      </w:r>
    </w:p>
    <w:p w14:paraId="051054C3" w14:textId="28EDC3E9" w:rsidR="00AD1CB0" w:rsidRPr="00AD1CB0" w:rsidRDefault="00AD1CB0" w:rsidP="00AD1CB0">
      <w:pPr>
        <w:pStyle w:val="Ttulo2"/>
      </w:pPr>
      <w:r w:rsidRPr="00AD1CB0">
        <w:lastRenderedPageBreak/>
        <w:t>Retornos</w:t>
      </w:r>
    </w:p>
    <w:p w14:paraId="5E906A65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Cambios porcentuales del precio.</w:t>
      </w:r>
    </w:p>
    <w:p w14:paraId="654E8F50" w14:textId="77777777" w:rsidR="00AD1CB0" w:rsidRPr="00AD1CB0" w:rsidRDefault="00000000" w:rsidP="00AD1CB0">
      <w:r>
        <w:pict w14:anchorId="7192BC85">
          <v:rect id="_x0000_i1059" style="width:0;height:1.5pt" o:hralign="center" o:hrstd="t" o:hr="t" fillcolor="#a0a0a0" stroked="f"/>
        </w:pict>
      </w:r>
    </w:p>
    <w:p w14:paraId="11DCDC1D" w14:textId="77777777" w:rsidR="00AD1CB0" w:rsidRPr="00AD1CB0" w:rsidRDefault="00AD1CB0" w:rsidP="00AD1CB0">
      <w:pPr>
        <w:pStyle w:val="Ttulo2"/>
      </w:pPr>
      <w:r w:rsidRPr="00AD1CB0">
        <w:t>Momentum</w:t>
      </w:r>
    </w:p>
    <w:p w14:paraId="60F4F529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Fuerza de la tendencia.</w:t>
      </w:r>
    </w:p>
    <w:p w14:paraId="306E21AD" w14:textId="77777777" w:rsidR="00AD1CB0" w:rsidRPr="00AD1CB0" w:rsidRDefault="00000000" w:rsidP="00AD1CB0">
      <w:r>
        <w:pict w14:anchorId="255722B2">
          <v:rect id="_x0000_i1060" style="width:0;height:1.5pt" o:hralign="center" o:hrstd="t" o:hr="t" fillcolor="#a0a0a0" stroked="f"/>
        </w:pict>
      </w:r>
    </w:p>
    <w:p w14:paraId="0C0EC663" w14:textId="77777777" w:rsidR="00AD1CB0" w:rsidRPr="00AD1CB0" w:rsidRDefault="00AD1CB0" w:rsidP="00AD1CB0">
      <w:pPr>
        <w:pStyle w:val="Ttulo2"/>
      </w:pPr>
      <w:r w:rsidRPr="00AD1CB0">
        <w:t>Data leakage</w:t>
      </w:r>
    </w:p>
    <w:p w14:paraId="2DDD83F4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Error grave: usar información del futuro en el entrenamiento.</w:t>
      </w:r>
    </w:p>
    <w:p w14:paraId="261C0621" w14:textId="77777777" w:rsidR="00AD1CB0" w:rsidRPr="00AD1CB0" w:rsidRDefault="00AD1CB0" w:rsidP="00AD1CB0">
      <w:r w:rsidRPr="00AD1CB0">
        <w:t>Mata cualquier estrategia.</w:t>
      </w:r>
    </w:p>
    <w:p w14:paraId="1C23D557" w14:textId="77777777" w:rsidR="00AD1CB0" w:rsidRPr="00AD1CB0" w:rsidRDefault="00000000" w:rsidP="00AD1CB0">
      <w:r>
        <w:pict w14:anchorId="1ADABB31">
          <v:rect id="_x0000_i1061" style="width:0;height:1.5pt" o:hralign="center" o:hrstd="t" o:hr="t" fillcolor="#a0a0a0" stroked="f"/>
        </w:pict>
      </w:r>
    </w:p>
    <w:p w14:paraId="25BC2AAC" w14:textId="77777777" w:rsidR="00AD1CB0" w:rsidRPr="00AD1CB0" w:rsidRDefault="00AD1CB0" w:rsidP="00AD1CB0">
      <w:pPr>
        <w:pStyle w:val="Ttulo2"/>
      </w:pPr>
      <w:r w:rsidRPr="00AD1CB0">
        <w:t>Split temporal / train–val–test (no shuffle)</w:t>
      </w:r>
    </w:p>
    <w:p w14:paraId="3EBDC793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Separar datos </w:t>
      </w:r>
      <w:r w:rsidRPr="00AD1CB0">
        <w:rPr>
          <w:b/>
          <w:bCs/>
        </w:rPr>
        <w:t>en orden de tiempo</w:t>
      </w:r>
      <w:r w:rsidRPr="00AD1CB0">
        <w:t>, nunca mezclados.</w:t>
      </w:r>
    </w:p>
    <w:p w14:paraId="119E29FF" w14:textId="77777777" w:rsidR="00AD1CB0" w:rsidRPr="00AD1CB0" w:rsidRDefault="00AD1CB0" w:rsidP="00AD1CB0">
      <w:r w:rsidRPr="00AD1CB0">
        <w:t>Regla sagrada en trading.</w:t>
      </w:r>
    </w:p>
    <w:p w14:paraId="7BBDDC12" w14:textId="77777777" w:rsidR="00AD1CB0" w:rsidRPr="00AD1CB0" w:rsidRDefault="00000000" w:rsidP="00AD1CB0">
      <w:r>
        <w:pict w14:anchorId="544C06F0">
          <v:rect id="_x0000_i1062" style="width:0;height:1.5pt" o:hralign="center" o:hrstd="t" o:hr="t" fillcolor="#a0a0a0" stroked="f"/>
        </w:pict>
      </w:r>
    </w:p>
    <w:p w14:paraId="3DB0A6D6" w14:textId="77777777" w:rsidR="00AD1CB0" w:rsidRPr="00AD1CB0" w:rsidRDefault="00AD1CB0" w:rsidP="00AD1CB0">
      <w:pPr>
        <w:pStyle w:val="Ttulo2"/>
      </w:pPr>
      <w:r w:rsidRPr="00AD1CB0">
        <w:t>Umbrales</w:t>
      </w:r>
    </w:p>
    <w:p w14:paraId="3CFD22CE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Valores que convierten probabilidades en acciones.</w:t>
      </w:r>
    </w:p>
    <w:p w14:paraId="562D021D" w14:textId="77777777" w:rsidR="00AD1CB0" w:rsidRPr="00AD1CB0" w:rsidRDefault="00AD1CB0" w:rsidP="00AD1CB0">
      <w:r w:rsidRPr="00AD1CB0">
        <w:t>Ejemplo:</w:t>
      </w:r>
    </w:p>
    <w:p w14:paraId="17B7051A" w14:textId="77777777" w:rsidR="00AD1CB0" w:rsidRPr="00AD1CB0" w:rsidRDefault="00AD1CB0" w:rsidP="00AD1CB0">
      <w:r w:rsidRPr="00AD1CB0">
        <w:t>p &gt; 0.58 → entrar</w:t>
      </w:r>
    </w:p>
    <w:p w14:paraId="634B85DE" w14:textId="77777777" w:rsidR="00AD1CB0" w:rsidRPr="00AD1CB0" w:rsidRDefault="00000000" w:rsidP="00AD1CB0">
      <w:r>
        <w:pict w14:anchorId="03B3119D">
          <v:rect id="_x0000_i1063" style="width:0;height:1.5pt" o:hralign="center" o:hrstd="t" o:hr="t" fillcolor="#a0a0a0" stroked="f"/>
        </w:pict>
      </w:r>
    </w:p>
    <w:p w14:paraId="635B842A" w14:textId="77777777" w:rsidR="00AD1CB0" w:rsidRPr="00AD1CB0" w:rsidRDefault="00AD1CB0" w:rsidP="00AD1CB0">
      <w:pPr>
        <w:pStyle w:val="Ttulo2"/>
      </w:pPr>
      <w:r w:rsidRPr="00AD1CB0">
        <w:t>Sizing</w:t>
      </w:r>
    </w:p>
    <w:p w14:paraId="48EA3C63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Sinónimo práctico de position sizing.</w:t>
      </w:r>
    </w:p>
    <w:p w14:paraId="5D1B88D7" w14:textId="77777777" w:rsidR="00AD1CB0" w:rsidRPr="00AD1CB0" w:rsidRDefault="00000000" w:rsidP="00AD1CB0">
      <w:r>
        <w:pict w14:anchorId="07B76125">
          <v:rect id="_x0000_i1064" style="width:0;height:1.5pt" o:hralign="center" o:hrstd="t" o:hr="t" fillcolor="#a0a0a0" stroked="f"/>
        </w:pict>
      </w:r>
    </w:p>
    <w:p w14:paraId="045D8902" w14:textId="49532D96" w:rsidR="00AD1CB0" w:rsidRPr="00AD1CB0" w:rsidRDefault="00AD1CB0" w:rsidP="00AD1CB0">
      <w:pPr>
        <w:pStyle w:val="Ttulo1"/>
      </w:pPr>
      <w:r w:rsidRPr="00AD1CB0">
        <w:lastRenderedPageBreak/>
        <w:t>MÉTRICAS DE TRADING</w:t>
      </w:r>
    </w:p>
    <w:p w14:paraId="135DD098" w14:textId="77777777" w:rsidR="00AD1CB0" w:rsidRPr="00AD1CB0" w:rsidRDefault="00AD1CB0" w:rsidP="00AD1CB0">
      <w:pPr>
        <w:pStyle w:val="Ttulo2"/>
      </w:pPr>
      <w:r w:rsidRPr="00AD1CB0">
        <w:t>Profit factor</w:t>
      </w:r>
    </w:p>
    <w:p w14:paraId="111819E8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Ganancias totales / pérdidas totales.</w:t>
      </w:r>
    </w:p>
    <w:p w14:paraId="64A6A615" w14:textId="77777777" w:rsidR="00AD1CB0" w:rsidRPr="00AD1CB0" w:rsidRDefault="00AD1CB0" w:rsidP="00AD1CB0">
      <w:r w:rsidRPr="00AD1CB0">
        <w:t>1.3 ya es interesante</w:t>
      </w:r>
    </w:p>
    <w:p w14:paraId="683E546F" w14:textId="77777777" w:rsidR="00AD1CB0" w:rsidRPr="00AD1CB0" w:rsidRDefault="00000000" w:rsidP="00AD1CB0">
      <w:r>
        <w:pict w14:anchorId="21168942">
          <v:rect id="_x0000_i1065" style="width:0;height:1.5pt" o:hralign="center" o:hrstd="t" o:hr="t" fillcolor="#a0a0a0" stroked="f"/>
        </w:pict>
      </w:r>
    </w:p>
    <w:p w14:paraId="3A3A1A3D" w14:textId="77777777" w:rsidR="00AD1CB0" w:rsidRPr="00AD1CB0" w:rsidRDefault="00AD1CB0" w:rsidP="00AD1CB0">
      <w:pPr>
        <w:pStyle w:val="Ttulo2"/>
      </w:pPr>
      <w:r w:rsidRPr="00AD1CB0">
        <w:t>Sharpe / Sortino</w:t>
      </w:r>
    </w:p>
    <w:p w14:paraId="620D6FEC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Retorno ajustado por riesgo.</w:t>
      </w:r>
    </w:p>
    <w:p w14:paraId="388BA1CD" w14:textId="77777777" w:rsidR="00AD1CB0" w:rsidRPr="00AD1CB0" w:rsidRDefault="00AD1CB0" w:rsidP="00AD1CB0">
      <w:pPr>
        <w:numPr>
          <w:ilvl w:val="0"/>
          <w:numId w:val="12"/>
        </w:numPr>
      </w:pPr>
      <w:r w:rsidRPr="00AD1CB0">
        <w:t>Sharpe: volatilidad total</w:t>
      </w:r>
    </w:p>
    <w:p w14:paraId="5FCB12FB" w14:textId="77777777" w:rsidR="00AD1CB0" w:rsidRPr="00AD1CB0" w:rsidRDefault="00AD1CB0" w:rsidP="00AD1CB0">
      <w:pPr>
        <w:numPr>
          <w:ilvl w:val="0"/>
          <w:numId w:val="12"/>
        </w:numPr>
      </w:pPr>
      <w:r w:rsidRPr="00AD1CB0">
        <w:t>Sortino: solo riesgo negativo</w:t>
      </w:r>
    </w:p>
    <w:p w14:paraId="0CA41B67" w14:textId="77777777" w:rsidR="00AD1CB0" w:rsidRPr="00AD1CB0" w:rsidRDefault="00000000" w:rsidP="00AD1CB0">
      <w:r>
        <w:pict w14:anchorId="789C6105">
          <v:rect id="_x0000_i1066" style="width:0;height:1.5pt" o:hralign="center" o:hrstd="t" o:hr="t" fillcolor="#a0a0a0" stroked="f"/>
        </w:pict>
      </w:r>
    </w:p>
    <w:p w14:paraId="0EBBE755" w14:textId="77777777" w:rsidR="00AD1CB0" w:rsidRPr="00AD1CB0" w:rsidRDefault="00AD1CB0" w:rsidP="00AD1CB0">
      <w:pPr>
        <w:pStyle w:val="Ttulo2"/>
      </w:pPr>
      <w:r w:rsidRPr="00AD1CB0">
        <w:t>Max drawdown</w:t>
      </w:r>
    </w:p>
    <w:p w14:paraId="59A66219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Mayor caída histórica del capital.</w:t>
      </w:r>
    </w:p>
    <w:p w14:paraId="5F0E3817" w14:textId="77777777" w:rsidR="00AD1CB0" w:rsidRPr="00AD1CB0" w:rsidRDefault="00000000" w:rsidP="00AD1CB0">
      <w:r>
        <w:pict w14:anchorId="2242F7ED">
          <v:rect id="_x0000_i1067" style="width:0;height:1.5pt" o:hralign="center" o:hrstd="t" o:hr="t" fillcolor="#a0a0a0" stroked="f"/>
        </w:pict>
      </w:r>
    </w:p>
    <w:p w14:paraId="3F8AB07C" w14:textId="77777777" w:rsidR="00AD1CB0" w:rsidRPr="00AD1CB0" w:rsidRDefault="00AD1CB0" w:rsidP="00AD1CB0">
      <w:pPr>
        <w:pStyle w:val="Ttulo2"/>
      </w:pPr>
      <w:r w:rsidRPr="00AD1CB0">
        <w:t>% tiempo en mercado</w:t>
      </w:r>
    </w:p>
    <w:p w14:paraId="46A14EA0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Qué tanto estás expuesto.</w:t>
      </w:r>
    </w:p>
    <w:p w14:paraId="35523834" w14:textId="77777777" w:rsidR="00AD1CB0" w:rsidRPr="00AD1CB0" w:rsidRDefault="00AD1CB0" w:rsidP="00AD1CB0">
      <w:r w:rsidRPr="00AD1CB0">
        <w:t>Menos tiempo ≠ peor sistema.</w:t>
      </w:r>
    </w:p>
    <w:p w14:paraId="2E42E1D5" w14:textId="77777777" w:rsidR="00AD1CB0" w:rsidRPr="00AD1CB0" w:rsidRDefault="00000000" w:rsidP="00AD1CB0">
      <w:r>
        <w:pict w14:anchorId="7E2E035B">
          <v:rect id="_x0000_i1068" style="width:0;height:1.5pt" o:hralign="center" o:hrstd="t" o:hr="t" fillcolor="#a0a0a0" stroked="f"/>
        </w:pict>
      </w:r>
    </w:p>
    <w:p w14:paraId="56DE7208" w14:textId="08BAC7C4" w:rsidR="00AD1CB0" w:rsidRPr="00AD1CB0" w:rsidRDefault="00AD1CB0" w:rsidP="00AD1CB0">
      <w:pPr>
        <w:pStyle w:val="Ttulo1"/>
      </w:pPr>
      <w:r w:rsidRPr="00AD1CB0">
        <w:t>MODELOS / IMPLEMENTACIÓN</w:t>
      </w:r>
    </w:p>
    <w:p w14:paraId="2EC98BF4" w14:textId="77777777" w:rsidR="00AD1CB0" w:rsidRPr="00AD1CB0" w:rsidRDefault="00AD1CB0" w:rsidP="00AD1CB0">
      <w:pPr>
        <w:pStyle w:val="Ttulo2"/>
      </w:pPr>
      <w:r w:rsidRPr="00AD1CB0">
        <w:t>XGBoost</w:t>
      </w:r>
    </w:p>
    <w:p w14:paraId="050ACA77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Modelo de árboles muy potente para ML tabular.</w:t>
      </w:r>
    </w:p>
    <w:p w14:paraId="0A05DAE6" w14:textId="77777777" w:rsidR="00AD1CB0" w:rsidRPr="00AD1CB0" w:rsidRDefault="00AD1CB0" w:rsidP="00AD1CB0">
      <w:r w:rsidRPr="00AD1CB0">
        <w:t>Muy usado en trading cuantitativo.</w:t>
      </w:r>
    </w:p>
    <w:p w14:paraId="1DAB6EB7" w14:textId="77777777" w:rsidR="00AD1CB0" w:rsidRPr="00AD1CB0" w:rsidRDefault="00000000" w:rsidP="00AD1CB0">
      <w:r>
        <w:pict w14:anchorId="4643A61B">
          <v:rect id="_x0000_i1069" style="width:0;height:1.5pt" o:hralign="center" o:hrstd="t" o:hr="t" fillcolor="#a0a0a0" stroked="f"/>
        </w:pict>
      </w:r>
    </w:p>
    <w:p w14:paraId="546A20C1" w14:textId="77777777" w:rsidR="00AD1CB0" w:rsidRDefault="00AD1CB0">
      <w:pPr>
        <w:spacing w:before="0"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4C32F0E" w14:textId="0D280C3C" w:rsidR="00AD1CB0" w:rsidRPr="00AD1CB0" w:rsidRDefault="00AD1CB0" w:rsidP="00AD1CB0">
      <w:pPr>
        <w:pStyle w:val="Ttulo2"/>
      </w:pPr>
      <w:r w:rsidRPr="00AD1CB0">
        <w:lastRenderedPageBreak/>
        <w:t>ONNX</w:t>
      </w:r>
    </w:p>
    <w:p w14:paraId="5EF11E5A" w14:textId="77777777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Formato para exportar modelos y usarlos fuera de Python (por ejemplo, integrarlos con otros sistemas).</w:t>
      </w:r>
    </w:p>
    <w:p w14:paraId="63263C9C" w14:textId="77777777" w:rsidR="00AD1CB0" w:rsidRDefault="00000000" w:rsidP="00AD1CB0">
      <w:r>
        <w:pict w14:anchorId="2C4830F4">
          <v:rect id="_x0000_i1070" style="width:0;height:1.5pt" o:hralign="center" o:bullet="t" o:hrstd="t" o:hr="t" fillcolor="#a0a0a0" stroked="f"/>
        </w:pict>
      </w:r>
    </w:p>
    <w:p w14:paraId="7B1CD642" w14:textId="1E2590EE" w:rsidR="00396DB7" w:rsidRDefault="00396DB7" w:rsidP="00396DB7">
      <w:pPr>
        <w:pStyle w:val="Ttulo2"/>
      </w:pPr>
      <w:r w:rsidRPr="00396DB7">
        <w:t>HCH (Hombro-Cabeza-Hombro)</w:t>
      </w:r>
    </w:p>
    <w:p w14:paraId="7BA244F7" w14:textId="0F09ED4E" w:rsidR="00396DB7" w:rsidRDefault="00396DB7" w:rsidP="00396DB7">
      <w:r w:rsidRPr="00396DB7">
        <w:rPr>
          <w:noProof/>
        </w:rPr>
        <w:drawing>
          <wp:inline distT="0" distB="0" distL="0" distR="0" wp14:anchorId="0AE17C71" wp14:editId="21E977CA">
            <wp:extent cx="6119495" cy="3460115"/>
            <wp:effectExtent l="0" t="0" r="0" b="6985"/>
            <wp:docPr id="89914779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4779" name="Imagen 1" descr="Gráfico, Gráfico de dispers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4640" w14:textId="734B348F" w:rsidR="00396DB7" w:rsidRDefault="00396DB7" w:rsidP="00396DB7">
      <w:r w:rsidRPr="00396DB7">
        <w:rPr>
          <w:noProof/>
        </w:rPr>
        <w:drawing>
          <wp:inline distT="0" distB="0" distL="0" distR="0" wp14:anchorId="272C4F88" wp14:editId="705378A5">
            <wp:extent cx="6119495" cy="2733675"/>
            <wp:effectExtent l="0" t="0" r="0" b="9525"/>
            <wp:docPr id="192323152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31524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EC1A" w14:textId="77777777" w:rsidR="00396DB7" w:rsidRDefault="00396DB7" w:rsidP="00396DB7"/>
    <w:p w14:paraId="3A354082" w14:textId="77777777" w:rsidR="00396DB7" w:rsidRDefault="00396DB7" w:rsidP="00396DB7"/>
    <w:p w14:paraId="073C1630" w14:textId="77777777" w:rsidR="00396DB7" w:rsidRDefault="00396DB7" w:rsidP="00396DB7"/>
    <w:p w14:paraId="58796A84" w14:textId="2E0876E8" w:rsidR="00396DB7" w:rsidRDefault="00396DB7" w:rsidP="00396DB7">
      <w:pPr>
        <w:pStyle w:val="Subttulo"/>
      </w:pPr>
      <w:r w:rsidRPr="00396DB7">
        <w:lastRenderedPageBreak/>
        <w:t>¿Qué es?</w:t>
      </w:r>
    </w:p>
    <w:p w14:paraId="2B10D0CF" w14:textId="77777777" w:rsidR="00396DB7" w:rsidRPr="00396DB7" w:rsidRDefault="00396DB7" w:rsidP="00396DB7">
      <w:r w:rsidRPr="00396DB7">
        <w:t xml:space="preserve">El </w:t>
      </w:r>
      <w:r w:rsidRPr="00396DB7">
        <w:rPr>
          <w:b/>
          <w:bCs/>
        </w:rPr>
        <w:t>HCH (Hombro-Cabeza-Hombro)</w:t>
      </w:r>
      <w:r w:rsidRPr="00396DB7">
        <w:t xml:space="preserve"> es un </w:t>
      </w:r>
      <w:r w:rsidRPr="00396DB7">
        <w:rPr>
          <w:b/>
          <w:bCs/>
        </w:rPr>
        <w:t>patrón gráfico de cambio de tendencia</w:t>
      </w:r>
      <w:r w:rsidRPr="00396DB7">
        <w:t>.</w:t>
      </w:r>
    </w:p>
    <w:p w14:paraId="3F276D51" w14:textId="77777777" w:rsidR="00396DB7" w:rsidRPr="00396DB7" w:rsidRDefault="00396DB7" w:rsidP="00396DB7">
      <w:pPr>
        <w:pStyle w:val="Subttulo"/>
      </w:pPr>
      <w:r w:rsidRPr="00396DB7">
        <w:t>Cómo se ve (idea mental)</w:t>
      </w:r>
    </w:p>
    <w:p w14:paraId="66998747" w14:textId="77777777" w:rsidR="00396DB7" w:rsidRPr="00396DB7" w:rsidRDefault="00396DB7" w:rsidP="00396DB7">
      <w:r w:rsidRPr="00396DB7">
        <w:t xml:space="preserve">Tiene </w:t>
      </w:r>
      <w:r w:rsidRPr="00396DB7">
        <w:rPr>
          <w:b/>
          <w:bCs/>
        </w:rPr>
        <w:t>tres picos</w:t>
      </w:r>
      <w:r w:rsidRPr="00396DB7">
        <w:t>:</w:t>
      </w:r>
    </w:p>
    <w:p w14:paraId="2AE79A3E" w14:textId="77777777" w:rsidR="00396DB7" w:rsidRPr="00396DB7" w:rsidRDefault="00396DB7" w:rsidP="00396DB7">
      <w:pPr>
        <w:numPr>
          <w:ilvl w:val="0"/>
          <w:numId w:val="71"/>
        </w:numPr>
      </w:pPr>
      <w:r w:rsidRPr="00396DB7">
        <w:rPr>
          <w:b/>
          <w:bCs/>
        </w:rPr>
        <w:t>Hombro izquierdo</w:t>
      </w:r>
      <w:r w:rsidRPr="00396DB7">
        <w:t xml:space="preserve"> → sube y baja</w:t>
      </w:r>
    </w:p>
    <w:p w14:paraId="12150223" w14:textId="77777777" w:rsidR="00396DB7" w:rsidRPr="00396DB7" w:rsidRDefault="00396DB7" w:rsidP="00396DB7">
      <w:pPr>
        <w:numPr>
          <w:ilvl w:val="0"/>
          <w:numId w:val="71"/>
        </w:numPr>
      </w:pPr>
      <w:r w:rsidRPr="00396DB7">
        <w:rPr>
          <w:b/>
          <w:bCs/>
        </w:rPr>
        <w:t>Cabeza</w:t>
      </w:r>
      <w:r w:rsidRPr="00396DB7">
        <w:t xml:space="preserve"> → sube más alto y baja</w:t>
      </w:r>
    </w:p>
    <w:p w14:paraId="4AFFA260" w14:textId="77777777" w:rsidR="00396DB7" w:rsidRPr="00396DB7" w:rsidRDefault="00396DB7" w:rsidP="00396DB7">
      <w:pPr>
        <w:numPr>
          <w:ilvl w:val="0"/>
          <w:numId w:val="71"/>
        </w:numPr>
      </w:pPr>
      <w:r w:rsidRPr="00396DB7">
        <w:rPr>
          <w:b/>
          <w:bCs/>
        </w:rPr>
        <w:t>Hombro derecho</w:t>
      </w:r>
      <w:r w:rsidRPr="00396DB7">
        <w:t xml:space="preserve"> → sube menos y vuelve a bajar</w:t>
      </w:r>
    </w:p>
    <w:p w14:paraId="4C05166A" w14:textId="77777777" w:rsidR="00396DB7" w:rsidRPr="00396DB7" w:rsidRDefault="00396DB7" w:rsidP="00396DB7">
      <w:r w:rsidRPr="00396DB7">
        <w:t xml:space="preserve">Debajo suele trazarse una línea llamada </w:t>
      </w:r>
      <w:r w:rsidRPr="00396DB7">
        <w:rPr>
          <w:b/>
          <w:bCs/>
        </w:rPr>
        <w:t>línea de cuello</w:t>
      </w:r>
      <w:r w:rsidRPr="00396DB7">
        <w:t>.</w:t>
      </w:r>
    </w:p>
    <w:p w14:paraId="7A39BCAB" w14:textId="77777777" w:rsidR="00396DB7" w:rsidRPr="00396DB7" w:rsidRDefault="00396DB7" w:rsidP="00396DB7">
      <w:pPr>
        <w:pStyle w:val="Subttulo"/>
      </w:pPr>
      <w:r w:rsidRPr="00396DB7">
        <w:t>Qué “significa” para un trader clásico</w:t>
      </w:r>
    </w:p>
    <w:p w14:paraId="1407D5FF" w14:textId="77777777" w:rsidR="00396DB7" w:rsidRPr="00396DB7" w:rsidRDefault="00396DB7" w:rsidP="00396DB7">
      <w:r w:rsidRPr="00396DB7">
        <w:rPr>
          <w:rFonts w:ascii="Segoe UI Emoji" w:hAnsi="Segoe UI Emoji" w:cs="Segoe UI Emoji"/>
        </w:rPr>
        <w:t>👉</w:t>
      </w:r>
      <w:r w:rsidRPr="00396DB7">
        <w:t xml:space="preserve"> “La tendencia alcista se está debilitando y puede venir una caída”</w:t>
      </w:r>
    </w:p>
    <w:p w14:paraId="0BA96471" w14:textId="77777777" w:rsidR="00396DB7" w:rsidRPr="00396DB7" w:rsidRDefault="00396DB7" w:rsidP="00396DB7">
      <w:r w:rsidRPr="00396DB7">
        <w:t xml:space="preserve">Cuando el precio </w:t>
      </w:r>
      <w:r w:rsidRPr="00396DB7">
        <w:rPr>
          <w:b/>
          <w:bCs/>
        </w:rPr>
        <w:t>rompe la línea de cuello</w:t>
      </w:r>
      <w:r w:rsidRPr="00396DB7">
        <w:t>, muchos traders:</w:t>
      </w:r>
    </w:p>
    <w:p w14:paraId="7C7EFD7E" w14:textId="77777777" w:rsidR="00396DB7" w:rsidRPr="00396DB7" w:rsidRDefault="00396DB7" w:rsidP="00396DB7">
      <w:pPr>
        <w:numPr>
          <w:ilvl w:val="0"/>
          <w:numId w:val="72"/>
        </w:numPr>
      </w:pPr>
      <w:r w:rsidRPr="00396DB7">
        <w:t>venden (SHORT)</w:t>
      </w:r>
    </w:p>
    <w:p w14:paraId="2ECFBEB0" w14:textId="77777777" w:rsidR="00396DB7" w:rsidRPr="00396DB7" w:rsidRDefault="00396DB7" w:rsidP="00396DB7">
      <w:pPr>
        <w:numPr>
          <w:ilvl w:val="0"/>
          <w:numId w:val="72"/>
        </w:numPr>
      </w:pPr>
      <w:r w:rsidRPr="00396DB7">
        <w:t>o cierran posiciones largas</w:t>
      </w:r>
    </w:p>
    <w:p w14:paraId="72D33FC6" w14:textId="77777777" w:rsidR="00396DB7" w:rsidRPr="00396DB7" w:rsidRDefault="00396DB7" w:rsidP="00396DB7">
      <w:pPr>
        <w:pStyle w:val="Subttulo"/>
      </w:pPr>
      <w:r w:rsidRPr="00396DB7">
        <w:t>Versión inversa</w:t>
      </w:r>
    </w:p>
    <w:p w14:paraId="2D4286F7" w14:textId="77777777" w:rsidR="00396DB7" w:rsidRPr="00396DB7" w:rsidRDefault="00396DB7" w:rsidP="00396DB7">
      <w:r w:rsidRPr="00396DB7">
        <w:t xml:space="preserve">Existe el </w:t>
      </w:r>
      <w:r w:rsidRPr="00396DB7">
        <w:rPr>
          <w:b/>
          <w:bCs/>
        </w:rPr>
        <w:t>HCH invertido</w:t>
      </w:r>
      <w:r w:rsidRPr="00396DB7">
        <w:t>, que se usa como señal alcista.</w:t>
      </w:r>
    </w:p>
    <w:p w14:paraId="2D89F78F" w14:textId="1B909A4F" w:rsidR="00396DB7" w:rsidRDefault="00396DB7" w:rsidP="00396DB7">
      <w:pPr>
        <w:pStyle w:val="Ttulo2"/>
      </w:pPr>
      <w:r w:rsidRPr="00396DB7">
        <w:rPr>
          <w:rFonts w:ascii="Segoe UI Emoji" w:hAnsi="Segoe UI Emoji" w:cs="Segoe UI Emoji"/>
        </w:rPr>
        <w:t>📉</w:t>
      </w:r>
      <w:r w:rsidRPr="00396DB7">
        <w:t xml:space="preserve"> Doble Techo</w:t>
      </w:r>
    </w:p>
    <w:p w14:paraId="1D9DF601" w14:textId="1BF3914D" w:rsidR="00396DB7" w:rsidRDefault="00396DB7" w:rsidP="00396DB7">
      <w:r w:rsidRPr="00396DB7">
        <w:rPr>
          <w:noProof/>
        </w:rPr>
        <w:drawing>
          <wp:inline distT="0" distB="0" distL="0" distR="0" wp14:anchorId="6A1A044C" wp14:editId="25FF4F59">
            <wp:extent cx="6119495" cy="2777490"/>
            <wp:effectExtent l="0" t="0" r="0" b="3810"/>
            <wp:docPr id="74163734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37349" name="Imagen 1" descr="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0911" w14:textId="5A04B97C" w:rsidR="00396DB7" w:rsidRDefault="00396DB7" w:rsidP="00396DB7">
      <w:r w:rsidRPr="00396DB7">
        <w:rPr>
          <w:noProof/>
        </w:rPr>
        <w:lastRenderedPageBreak/>
        <w:drawing>
          <wp:inline distT="0" distB="0" distL="0" distR="0" wp14:anchorId="024CBF63" wp14:editId="1AAA205A">
            <wp:extent cx="6119495" cy="3176270"/>
            <wp:effectExtent l="0" t="0" r="0" b="5080"/>
            <wp:docPr id="80705957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59574" name="Imagen 1" descr="Gráf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0A44" w14:textId="7A13F345" w:rsidR="00396DB7" w:rsidRDefault="00396DB7" w:rsidP="00396DB7">
      <w:pPr>
        <w:pStyle w:val="Subttulo"/>
      </w:pPr>
      <w:r w:rsidRPr="00396DB7">
        <w:t>¿Qué es?</w:t>
      </w:r>
    </w:p>
    <w:p w14:paraId="45E88D7C" w14:textId="77777777" w:rsidR="00396DB7" w:rsidRPr="00396DB7" w:rsidRDefault="00396DB7" w:rsidP="00396DB7">
      <w:r w:rsidRPr="00396DB7">
        <w:t xml:space="preserve">El </w:t>
      </w:r>
      <w:r w:rsidRPr="00396DB7">
        <w:rPr>
          <w:b/>
          <w:bCs/>
        </w:rPr>
        <w:t>doble techo</w:t>
      </w:r>
      <w:r w:rsidRPr="00396DB7">
        <w:t xml:space="preserve"> es otro </w:t>
      </w:r>
      <w:r w:rsidRPr="00396DB7">
        <w:rPr>
          <w:b/>
          <w:bCs/>
        </w:rPr>
        <w:t>patrón de cambio de tendencia</w:t>
      </w:r>
      <w:r w:rsidRPr="00396DB7">
        <w:t>, más simple que el HCH.</w:t>
      </w:r>
    </w:p>
    <w:p w14:paraId="0588A950" w14:textId="77777777" w:rsidR="00396DB7" w:rsidRPr="00396DB7" w:rsidRDefault="00396DB7" w:rsidP="00396DB7">
      <w:pPr>
        <w:pStyle w:val="Subttulo"/>
      </w:pPr>
      <w:r w:rsidRPr="00396DB7">
        <w:t>Cómo se ve</w:t>
      </w:r>
    </w:p>
    <w:p w14:paraId="66D41EAD" w14:textId="77777777" w:rsidR="00396DB7" w:rsidRPr="00396DB7" w:rsidRDefault="00396DB7" w:rsidP="00396DB7">
      <w:pPr>
        <w:numPr>
          <w:ilvl w:val="0"/>
          <w:numId w:val="73"/>
        </w:numPr>
      </w:pPr>
      <w:r w:rsidRPr="00396DB7">
        <w:t>El precio sube</w:t>
      </w:r>
    </w:p>
    <w:p w14:paraId="72A9D106" w14:textId="77777777" w:rsidR="00396DB7" w:rsidRPr="00396DB7" w:rsidRDefault="00396DB7" w:rsidP="00396DB7">
      <w:pPr>
        <w:numPr>
          <w:ilvl w:val="0"/>
          <w:numId w:val="73"/>
        </w:numPr>
      </w:pPr>
      <w:r w:rsidRPr="00396DB7">
        <w:t>llega a un máximo</w:t>
      </w:r>
    </w:p>
    <w:p w14:paraId="77C4CEE2" w14:textId="77777777" w:rsidR="00396DB7" w:rsidRPr="00396DB7" w:rsidRDefault="00396DB7" w:rsidP="00396DB7">
      <w:pPr>
        <w:numPr>
          <w:ilvl w:val="0"/>
          <w:numId w:val="73"/>
        </w:numPr>
      </w:pPr>
      <w:r w:rsidRPr="00396DB7">
        <w:t>baja</w:t>
      </w:r>
    </w:p>
    <w:p w14:paraId="5441B01B" w14:textId="77777777" w:rsidR="00396DB7" w:rsidRPr="00396DB7" w:rsidRDefault="00396DB7" w:rsidP="00396DB7">
      <w:pPr>
        <w:numPr>
          <w:ilvl w:val="0"/>
          <w:numId w:val="73"/>
        </w:numPr>
      </w:pPr>
      <w:r w:rsidRPr="00396DB7">
        <w:t xml:space="preserve">vuelve a subir </w:t>
      </w:r>
      <w:r w:rsidRPr="00396DB7">
        <w:rPr>
          <w:b/>
          <w:bCs/>
        </w:rPr>
        <w:t>hasta un nivel similar</w:t>
      </w:r>
    </w:p>
    <w:p w14:paraId="770DED52" w14:textId="77777777" w:rsidR="00396DB7" w:rsidRPr="00396DB7" w:rsidRDefault="00396DB7" w:rsidP="00396DB7">
      <w:pPr>
        <w:numPr>
          <w:ilvl w:val="0"/>
          <w:numId w:val="73"/>
        </w:numPr>
      </w:pPr>
      <w:r w:rsidRPr="00396DB7">
        <w:t>no logra superarlo</w:t>
      </w:r>
    </w:p>
    <w:p w14:paraId="6C566A1B" w14:textId="77777777" w:rsidR="00396DB7" w:rsidRPr="00396DB7" w:rsidRDefault="00396DB7" w:rsidP="00396DB7">
      <w:pPr>
        <w:numPr>
          <w:ilvl w:val="0"/>
          <w:numId w:val="73"/>
        </w:numPr>
      </w:pPr>
      <w:r w:rsidRPr="00396DB7">
        <w:t>y cae</w:t>
      </w:r>
    </w:p>
    <w:p w14:paraId="4A318FCF" w14:textId="77777777" w:rsidR="00396DB7" w:rsidRPr="00396DB7" w:rsidRDefault="00396DB7" w:rsidP="00396DB7">
      <w:r w:rsidRPr="00396DB7">
        <w:t xml:space="preserve">Tiene forma de </w:t>
      </w:r>
      <w:r w:rsidRPr="00396DB7">
        <w:rPr>
          <w:b/>
          <w:bCs/>
        </w:rPr>
        <w:t>“M”</w:t>
      </w:r>
      <w:r w:rsidRPr="00396DB7">
        <w:t>.</w:t>
      </w:r>
    </w:p>
    <w:p w14:paraId="6A66D7BB" w14:textId="77777777" w:rsidR="00396DB7" w:rsidRPr="00396DB7" w:rsidRDefault="00396DB7" w:rsidP="00396DB7">
      <w:pPr>
        <w:pStyle w:val="Subttulo"/>
      </w:pPr>
      <w:r w:rsidRPr="00396DB7">
        <w:t>Qué “significa” para un trader clásico</w:t>
      </w:r>
    </w:p>
    <w:p w14:paraId="066F117B" w14:textId="77777777" w:rsidR="00396DB7" w:rsidRPr="00396DB7" w:rsidRDefault="00396DB7" w:rsidP="00396DB7">
      <w:r w:rsidRPr="00396DB7">
        <w:rPr>
          <w:rFonts w:ascii="Segoe UI Emoji" w:hAnsi="Segoe UI Emoji" w:cs="Segoe UI Emoji"/>
        </w:rPr>
        <w:t>👉</w:t>
      </w:r>
      <w:r w:rsidRPr="00396DB7">
        <w:t xml:space="preserve"> “El mercado intentó subir dos veces y falló → posible caída”</w:t>
      </w:r>
    </w:p>
    <w:p w14:paraId="6DFE486A" w14:textId="77777777" w:rsidR="00396DB7" w:rsidRPr="00396DB7" w:rsidRDefault="00396DB7" w:rsidP="00396DB7">
      <w:r w:rsidRPr="00396DB7">
        <w:t>Cuando rompe el mínimo entre los dos picos:</w:t>
      </w:r>
    </w:p>
    <w:p w14:paraId="4F2CF535" w14:textId="77777777" w:rsidR="00396DB7" w:rsidRPr="00396DB7" w:rsidRDefault="00396DB7" w:rsidP="00396DB7">
      <w:pPr>
        <w:numPr>
          <w:ilvl w:val="0"/>
          <w:numId w:val="74"/>
        </w:numPr>
      </w:pPr>
      <w:r w:rsidRPr="00396DB7">
        <w:t>se considera confirmación bajista</w:t>
      </w:r>
    </w:p>
    <w:p w14:paraId="0AC7BEE9" w14:textId="77777777" w:rsidR="00396DB7" w:rsidRPr="00396DB7" w:rsidRDefault="00000000" w:rsidP="00396DB7">
      <w:r>
        <w:pict w14:anchorId="358F3237">
          <v:rect id="_x0000_i1071" style="width:0;height:1.5pt" o:hralign="center" o:hrstd="t" o:hr="t" fillcolor="#a0a0a0" stroked="f"/>
        </w:pict>
      </w:r>
    </w:p>
    <w:p w14:paraId="7FD27CF1" w14:textId="77777777" w:rsidR="00396DB7" w:rsidRDefault="00396DB7">
      <w:pPr>
        <w:spacing w:before="0"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BF39D27" w14:textId="0B7E1AB0" w:rsidR="00396DB7" w:rsidRPr="00396DB7" w:rsidRDefault="00396DB7" w:rsidP="00396DB7">
      <w:pPr>
        <w:pStyle w:val="Subttulo"/>
      </w:pPr>
      <w:r w:rsidRPr="00396DB7">
        <w:lastRenderedPageBreak/>
        <w:t>¿Por qué existen estos conceptos?</w:t>
      </w:r>
    </w:p>
    <w:p w14:paraId="3BE0B6F6" w14:textId="77777777" w:rsidR="00396DB7" w:rsidRPr="00396DB7" w:rsidRDefault="00396DB7" w:rsidP="00396DB7">
      <w:r w:rsidRPr="00396DB7">
        <w:t xml:space="preserve">Estos patrones vienen del </w:t>
      </w:r>
      <w:r w:rsidRPr="00396DB7">
        <w:rPr>
          <w:b/>
          <w:bCs/>
        </w:rPr>
        <w:t>análisis técnico discrecional</w:t>
      </w:r>
      <w:r w:rsidRPr="00396DB7">
        <w:t>, donde:</w:t>
      </w:r>
    </w:p>
    <w:p w14:paraId="36D7D462" w14:textId="77777777" w:rsidR="00396DB7" w:rsidRPr="00396DB7" w:rsidRDefault="00396DB7" w:rsidP="00396DB7">
      <w:pPr>
        <w:numPr>
          <w:ilvl w:val="0"/>
          <w:numId w:val="75"/>
        </w:numPr>
      </w:pPr>
      <w:r w:rsidRPr="00396DB7">
        <w:t xml:space="preserve">el trader </w:t>
      </w:r>
      <w:r w:rsidRPr="00396DB7">
        <w:rPr>
          <w:b/>
          <w:bCs/>
        </w:rPr>
        <w:t>mira el gráfico</w:t>
      </w:r>
    </w:p>
    <w:p w14:paraId="10FB855A" w14:textId="77777777" w:rsidR="00396DB7" w:rsidRPr="00396DB7" w:rsidRDefault="00396DB7" w:rsidP="00396DB7">
      <w:pPr>
        <w:numPr>
          <w:ilvl w:val="0"/>
          <w:numId w:val="75"/>
        </w:numPr>
      </w:pPr>
      <w:r w:rsidRPr="00396DB7">
        <w:t>interpreta formas</w:t>
      </w:r>
    </w:p>
    <w:p w14:paraId="1C3787B1" w14:textId="77777777" w:rsidR="00396DB7" w:rsidRPr="00396DB7" w:rsidRDefault="00396DB7" w:rsidP="00396DB7">
      <w:pPr>
        <w:numPr>
          <w:ilvl w:val="0"/>
          <w:numId w:val="75"/>
        </w:numPr>
      </w:pPr>
      <w:r w:rsidRPr="00396DB7">
        <w:t>toma decisiones “visuales”</w:t>
      </w:r>
    </w:p>
    <w:p w14:paraId="195D5B68" w14:textId="77777777" w:rsidR="00396DB7" w:rsidRPr="00396DB7" w:rsidRDefault="00396DB7" w:rsidP="00396DB7">
      <w:r w:rsidRPr="00396DB7">
        <w:t>Son muy antiguos y populares.</w:t>
      </w:r>
    </w:p>
    <w:p w14:paraId="2D8870E9" w14:textId="77777777" w:rsidR="00396DB7" w:rsidRPr="00396DB7" w:rsidRDefault="00000000" w:rsidP="00396DB7">
      <w:r>
        <w:pict w14:anchorId="51864019">
          <v:rect id="_x0000_i1072" style="width:0;height:1.5pt" o:hralign="center" o:hrstd="t" o:hr="t" fillcolor="#a0a0a0" stroked="f"/>
        </w:pict>
      </w:r>
    </w:p>
    <w:p w14:paraId="66606319" w14:textId="77777777" w:rsidR="00396DB7" w:rsidRPr="00396DB7" w:rsidRDefault="00396DB7" w:rsidP="00396DB7">
      <w:pPr>
        <w:pStyle w:val="Subttulo"/>
      </w:pPr>
      <w:r w:rsidRPr="00396DB7">
        <w:t>Punto MUY importante (conexión con lo que tú estás aprendiendo)</w:t>
      </w:r>
    </w:p>
    <w:p w14:paraId="1AC6A8BA" w14:textId="77777777" w:rsidR="00396DB7" w:rsidRPr="00396DB7" w:rsidRDefault="00396DB7" w:rsidP="00396DB7">
      <w:pPr>
        <w:rPr>
          <w:b/>
          <w:bCs/>
        </w:rPr>
      </w:pPr>
      <w:r w:rsidRPr="00396DB7">
        <w:rPr>
          <w:b/>
          <w:bCs/>
        </w:rPr>
        <w:t>HCH y doble techo son:</w:t>
      </w:r>
    </w:p>
    <w:p w14:paraId="52439799" w14:textId="77777777" w:rsidR="00396DB7" w:rsidRPr="00396DB7" w:rsidRDefault="00396DB7" w:rsidP="00396DB7">
      <w:pPr>
        <w:numPr>
          <w:ilvl w:val="0"/>
          <w:numId w:val="76"/>
        </w:numPr>
      </w:pPr>
      <w:r w:rsidRPr="00396DB7">
        <w:rPr>
          <w:rFonts w:ascii="Segoe UI Emoji" w:hAnsi="Segoe UI Emoji" w:cs="Segoe UI Emoji"/>
        </w:rPr>
        <w:t>❌</w:t>
      </w:r>
      <w:r w:rsidRPr="00396DB7">
        <w:t xml:space="preserve"> </w:t>
      </w:r>
      <w:r w:rsidRPr="00396DB7">
        <w:rPr>
          <w:b/>
          <w:bCs/>
        </w:rPr>
        <w:t>subjetivos</w:t>
      </w:r>
    </w:p>
    <w:p w14:paraId="061BB2FC" w14:textId="77777777" w:rsidR="00396DB7" w:rsidRPr="00396DB7" w:rsidRDefault="00396DB7" w:rsidP="00396DB7">
      <w:pPr>
        <w:numPr>
          <w:ilvl w:val="0"/>
          <w:numId w:val="76"/>
        </w:numPr>
      </w:pPr>
      <w:r w:rsidRPr="00396DB7">
        <w:rPr>
          <w:rFonts w:ascii="Segoe UI Emoji" w:hAnsi="Segoe UI Emoji" w:cs="Segoe UI Emoji"/>
        </w:rPr>
        <w:t>❌</w:t>
      </w:r>
      <w:r w:rsidRPr="00396DB7">
        <w:t xml:space="preserve"> dependen del ojo del trader</w:t>
      </w:r>
    </w:p>
    <w:p w14:paraId="6FAE1E53" w14:textId="77777777" w:rsidR="00396DB7" w:rsidRPr="00396DB7" w:rsidRDefault="00396DB7" w:rsidP="00396DB7">
      <w:pPr>
        <w:numPr>
          <w:ilvl w:val="0"/>
          <w:numId w:val="76"/>
        </w:numPr>
      </w:pPr>
      <w:r w:rsidRPr="00396DB7">
        <w:rPr>
          <w:rFonts w:ascii="Segoe UI Emoji" w:hAnsi="Segoe UI Emoji" w:cs="Segoe UI Emoji"/>
        </w:rPr>
        <w:t>❌</w:t>
      </w:r>
      <w:r w:rsidRPr="00396DB7">
        <w:t xml:space="preserve"> difíciles de definir exactamente en código</w:t>
      </w:r>
    </w:p>
    <w:p w14:paraId="05CE3983" w14:textId="77777777" w:rsidR="00396DB7" w:rsidRPr="00396DB7" w:rsidRDefault="00396DB7" w:rsidP="00396DB7">
      <w:pPr>
        <w:numPr>
          <w:ilvl w:val="0"/>
          <w:numId w:val="76"/>
        </w:numPr>
      </w:pPr>
      <w:r w:rsidRPr="00396DB7">
        <w:rPr>
          <w:rFonts w:ascii="Segoe UI Emoji" w:hAnsi="Segoe UI Emoji" w:cs="Segoe UI Emoji"/>
        </w:rPr>
        <w:t>❌</w:t>
      </w:r>
      <w:r w:rsidRPr="00396DB7">
        <w:t xml:space="preserve"> inconsistentes entre personas</w:t>
      </w:r>
    </w:p>
    <w:p w14:paraId="538104AB" w14:textId="77777777" w:rsidR="00396DB7" w:rsidRPr="00396DB7" w:rsidRDefault="00396DB7" w:rsidP="00396DB7">
      <w:r w:rsidRPr="00396DB7">
        <w:t>Por eso:</w:t>
      </w:r>
    </w:p>
    <w:p w14:paraId="179D0929" w14:textId="77777777" w:rsidR="00396DB7" w:rsidRPr="00396DB7" w:rsidRDefault="00396DB7" w:rsidP="00396DB7">
      <w:r w:rsidRPr="00396DB7">
        <w:rPr>
          <w:rFonts w:ascii="Segoe UI Emoji" w:hAnsi="Segoe UI Emoji" w:cs="Segoe UI Emoji"/>
        </w:rPr>
        <w:t>👉</w:t>
      </w:r>
      <w:r w:rsidRPr="00396DB7">
        <w:t xml:space="preserve"> </w:t>
      </w:r>
      <w:r w:rsidRPr="00396DB7">
        <w:rPr>
          <w:b/>
          <w:bCs/>
        </w:rPr>
        <w:t>Los traders cuantitativos y los sistemas con ML NO suelen usarlos directamente</w:t>
      </w:r>
    </w:p>
    <w:p w14:paraId="7E753917" w14:textId="77777777" w:rsidR="00396DB7" w:rsidRPr="00396DB7" w:rsidRDefault="00000000" w:rsidP="00396DB7">
      <w:r>
        <w:pict w14:anchorId="2655D567">
          <v:rect id="_x0000_i1073" style="width:0;height:1.5pt" o:hralign="center" o:hrstd="t" o:hr="t" fillcolor="#a0a0a0" stroked="f"/>
        </w:pict>
      </w:r>
    </w:p>
    <w:p w14:paraId="721C2755" w14:textId="77777777" w:rsidR="00396DB7" w:rsidRPr="00396DB7" w:rsidRDefault="00396DB7" w:rsidP="00396DB7">
      <w:pPr>
        <w:pStyle w:val="Subttulo"/>
      </w:pPr>
      <w:r w:rsidRPr="00396DB7">
        <w:t>Relación con ML y trading cuantitativo</w:t>
      </w:r>
    </w:p>
    <w:p w14:paraId="3D1DCB02" w14:textId="77777777" w:rsidR="00396DB7" w:rsidRPr="00396DB7" w:rsidRDefault="00396DB7" w:rsidP="00396DB7">
      <w:r w:rsidRPr="00396DB7">
        <w:t>En lugar de decir:</w:t>
      </w:r>
    </w:p>
    <w:p w14:paraId="3B01F18E" w14:textId="77777777" w:rsidR="00396DB7" w:rsidRPr="00396DB7" w:rsidRDefault="00396DB7" w:rsidP="00396DB7">
      <w:r w:rsidRPr="00396DB7">
        <w:t>“Veo un HCH”</w:t>
      </w:r>
    </w:p>
    <w:p w14:paraId="549CA8A8" w14:textId="77777777" w:rsidR="00396DB7" w:rsidRPr="00396DB7" w:rsidRDefault="00396DB7" w:rsidP="00396DB7">
      <w:r w:rsidRPr="00396DB7">
        <w:t>Un trader cuantitativo diría:</w:t>
      </w:r>
    </w:p>
    <w:p w14:paraId="18FF073B" w14:textId="77777777" w:rsidR="00396DB7" w:rsidRPr="00396DB7" w:rsidRDefault="00396DB7" w:rsidP="00396DB7">
      <w:r w:rsidRPr="00396DB7">
        <w:t>“La probabilidad de continuación alcista, dada esta estructura de precios, es baja”</w:t>
      </w:r>
    </w:p>
    <w:p w14:paraId="272E8B9D" w14:textId="77777777" w:rsidR="00396DB7" w:rsidRDefault="00396DB7">
      <w:pPr>
        <w:spacing w:before="0" w:after="160" w:line="259" w:lineRule="auto"/>
        <w:jc w:val="left"/>
      </w:pPr>
      <w:r>
        <w:br w:type="page"/>
      </w:r>
    </w:p>
    <w:p w14:paraId="0AC51FE1" w14:textId="2B278BE5" w:rsidR="00396DB7" w:rsidRPr="00396DB7" w:rsidRDefault="00396DB7" w:rsidP="00396DB7">
      <w:r w:rsidRPr="00396DB7">
        <w:lastRenderedPageBreak/>
        <w:t>Es decir:</w:t>
      </w:r>
    </w:p>
    <w:p w14:paraId="4764AC1E" w14:textId="77777777" w:rsidR="00396DB7" w:rsidRPr="00396DB7" w:rsidRDefault="00396DB7" w:rsidP="00396DB7">
      <w:pPr>
        <w:numPr>
          <w:ilvl w:val="0"/>
          <w:numId w:val="77"/>
        </w:numPr>
      </w:pPr>
      <w:r w:rsidRPr="00396DB7">
        <w:t xml:space="preserve">el ML </w:t>
      </w:r>
      <w:r w:rsidRPr="00396DB7">
        <w:rPr>
          <w:b/>
          <w:bCs/>
        </w:rPr>
        <w:t>no busca dibujos</w:t>
      </w:r>
    </w:p>
    <w:p w14:paraId="7C2BC945" w14:textId="77777777" w:rsidR="00396DB7" w:rsidRPr="00396DB7" w:rsidRDefault="00396DB7" w:rsidP="00396DB7">
      <w:pPr>
        <w:numPr>
          <w:ilvl w:val="0"/>
          <w:numId w:val="77"/>
        </w:numPr>
      </w:pPr>
      <w:r w:rsidRPr="00396DB7">
        <w:t xml:space="preserve">busca </w:t>
      </w:r>
      <w:r w:rsidRPr="00396DB7">
        <w:rPr>
          <w:b/>
          <w:bCs/>
        </w:rPr>
        <w:t>patrones estadísticos</w:t>
      </w:r>
      <w:r w:rsidRPr="00396DB7">
        <w:t xml:space="preserve">, aunque a veces </w:t>
      </w:r>
      <w:r w:rsidRPr="00396DB7">
        <w:rPr>
          <w:i/>
          <w:iCs/>
        </w:rPr>
        <w:t>indirectamente</w:t>
      </w:r>
      <w:r w:rsidRPr="00396DB7">
        <w:t xml:space="preserve"> capture cosas parecidas</w:t>
      </w:r>
    </w:p>
    <w:p w14:paraId="21F7CE2F" w14:textId="38605948" w:rsidR="00396DB7" w:rsidRDefault="00396DB7" w:rsidP="00396DB7">
      <w:r w:rsidRPr="00396DB7">
        <w:rPr>
          <w:noProof/>
        </w:rPr>
        <w:drawing>
          <wp:inline distT="0" distB="0" distL="0" distR="0" wp14:anchorId="634E01AF" wp14:editId="180A4B69">
            <wp:extent cx="5744377" cy="1838582"/>
            <wp:effectExtent l="0" t="0" r="0" b="9525"/>
            <wp:docPr id="7743421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42133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CFA1" w14:textId="77777777" w:rsidR="00F94BCC" w:rsidRPr="00F94BCC" w:rsidRDefault="00F94BCC" w:rsidP="00F94BCC">
      <w:pPr>
        <w:pStyle w:val="Subttulo"/>
      </w:pPr>
      <w:r w:rsidRPr="00F94BCC">
        <w:t>Resumen claro (para que te quede grabado)</w:t>
      </w:r>
    </w:p>
    <w:p w14:paraId="6513284E" w14:textId="77777777" w:rsidR="00F94BCC" w:rsidRPr="00F94BCC" w:rsidRDefault="00F94BCC" w:rsidP="00F94BCC">
      <w:pPr>
        <w:numPr>
          <w:ilvl w:val="0"/>
          <w:numId w:val="78"/>
        </w:numPr>
      </w:pPr>
      <w:r w:rsidRPr="00F94BCC">
        <w:rPr>
          <w:b/>
          <w:bCs/>
        </w:rPr>
        <w:t>HCH</w:t>
      </w:r>
      <w:r w:rsidRPr="00F94BCC">
        <w:t xml:space="preserve"> y </w:t>
      </w:r>
      <w:r w:rsidRPr="00F94BCC">
        <w:rPr>
          <w:b/>
          <w:bCs/>
        </w:rPr>
        <w:t>doble techo</w:t>
      </w:r>
      <w:r w:rsidRPr="00F94BCC">
        <w:t xml:space="preserve"> son </w:t>
      </w:r>
      <w:r w:rsidRPr="00F94BCC">
        <w:rPr>
          <w:b/>
          <w:bCs/>
        </w:rPr>
        <w:t>patrones gráficos clásicos</w:t>
      </w:r>
    </w:p>
    <w:p w14:paraId="2AFE29DB" w14:textId="77777777" w:rsidR="00F94BCC" w:rsidRPr="00F94BCC" w:rsidRDefault="00F94BCC" w:rsidP="00F94BCC">
      <w:pPr>
        <w:numPr>
          <w:ilvl w:val="0"/>
          <w:numId w:val="78"/>
        </w:numPr>
      </w:pPr>
      <w:r w:rsidRPr="00F94BCC">
        <w:t xml:space="preserve">Se usan para </w:t>
      </w:r>
      <w:r w:rsidRPr="00F94BCC">
        <w:rPr>
          <w:b/>
          <w:bCs/>
        </w:rPr>
        <w:t>anticipar cambios de tendencia</w:t>
      </w:r>
    </w:p>
    <w:p w14:paraId="73987126" w14:textId="77777777" w:rsidR="00F94BCC" w:rsidRPr="00F94BCC" w:rsidRDefault="00F94BCC" w:rsidP="00F94BCC">
      <w:pPr>
        <w:numPr>
          <w:ilvl w:val="0"/>
          <w:numId w:val="78"/>
        </w:numPr>
      </w:pPr>
      <w:r w:rsidRPr="00F94BCC">
        <w:t xml:space="preserve">Funcionan de forma </w:t>
      </w:r>
      <w:r w:rsidRPr="00F94BCC">
        <w:rPr>
          <w:b/>
          <w:bCs/>
        </w:rPr>
        <w:t>visual y subjetiva</w:t>
      </w:r>
    </w:p>
    <w:p w14:paraId="3A39C0A8" w14:textId="77777777" w:rsidR="00F94BCC" w:rsidRPr="00F94BCC" w:rsidRDefault="00F94BCC" w:rsidP="00F94BCC">
      <w:pPr>
        <w:numPr>
          <w:ilvl w:val="0"/>
          <w:numId w:val="78"/>
        </w:numPr>
      </w:pPr>
      <w:r w:rsidRPr="00F94BCC">
        <w:rPr>
          <w:b/>
          <w:bCs/>
        </w:rPr>
        <w:t>No son la base del trading cuantitativo moderno</w:t>
      </w:r>
    </w:p>
    <w:p w14:paraId="54A0BEA1" w14:textId="77777777" w:rsidR="00F94BCC" w:rsidRPr="00F94BCC" w:rsidRDefault="00F94BCC" w:rsidP="00F94BCC">
      <w:pPr>
        <w:numPr>
          <w:ilvl w:val="0"/>
          <w:numId w:val="78"/>
        </w:numPr>
      </w:pPr>
      <w:r w:rsidRPr="00F94BCC">
        <w:t xml:space="preserve">El ML reemplaza “ver figuras” por </w:t>
      </w:r>
      <w:r w:rsidRPr="00F94BCC">
        <w:rPr>
          <w:b/>
          <w:bCs/>
        </w:rPr>
        <w:t>medir probabilidades</w:t>
      </w:r>
    </w:p>
    <w:p w14:paraId="4CF00550" w14:textId="3B742823" w:rsidR="00AD1CB0" w:rsidRPr="00AD1CB0" w:rsidRDefault="00AD1CB0" w:rsidP="00AD1CB0">
      <w:pPr>
        <w:pStyle w:val="Ttulo1"/>
      </w:pPr>
      <w:r w:rsidRPr="00AD1CB0">
        <w:t>CIERRE CLAVE</w:t>
      </w:r>
    </w:p>
    <w:p w14:paraId="5BFC1E06" w14:textId="77777777" w:rsidR="00AD1CB0" w:rsidRDefault="00AD1CB0" w:rsidP="00AD1CB0">
      <w:r w:rsidRPr="00AD1CB0">
        <w:t xml:space="preserve">Todo esto </w:t>
      </w:r>
      <w:r w:rsidRPr="00AD1CB0">
        <w:rPr>
          <w:b/>
          <w:bCs/>
        </w:rPr>
        <w:t>no se usa a la vez</w:t>
      </w:r>
      <w:r w:rsidRPr="00AD1CB0">
        <w:t>.</w:t>
      </w:r>
    </w:p>
    <w:p w14:paraId="2F08A355" w14:textId="7CF84857" w:rsidR="00AD1CB0" w:rsidRPr="00AD1CB0" w:rsidRDefault="00AD1CB0" w:rsidP="00AD1CB0">
      <w:r w:rsidRPr="00AD1CB0">
        <w:t xml:space="preserve">Un buen sistema usa </w:t>
      </w:r>
      <w:r w:rsidRPr="00AD1CB0">
        <w:rPr>
          <w:b/>
          <w:bCs/>
        </w:rPr>
        <w:t>lo justo y necesario</w:t>
      </w:r>
      <w:r w:rsidRPr="00AD1CB0">
        <w:t>.</w:t>
      </w:r>
    </w:p>
    <w:p w14:paraId="796EC27A" w14:textId="77777777" w:rsidR="00AD1CB0" w:rsidRPr="00AD1CB0" w:rsidRDefault="00AD1CB0" w:rsidP="00AD1CB0">
      <w:r w:rsidRPr="00AD1CB0">
        <w:t>Para tu caso:</w:t>
      </w:r>
    </w:p>
    <w:p w14:paraId="2927B0EB" w14:textId="77777777" w:rsidR="00AD1CB0" w:rsidRPr="00AD1CB0" w:rsidRDefault="00AD1CB0" w:rsidP="00AD1CB0">
      <w:pPr>
        <w:numPr>
          <w:ilvl w:val="0"/>
          <w:numId w:val="13"/>
        </w:numPr>
      </w:pPr>
      <w:r w:rsidRPr="00AD1CB0">
        <w:t xml:space="preserve">ML → </w:t>
      </w:r>
      <w:r w:rsidRPr="00AD1CB0">
        <w:rPr>
          <w:b/>
          <w:bCs/>
        </w:rPr>
        <w:t>clasificación</w:t>
      </w:r>
    </w:p>
    <w:p w14:paraId="72BADEBE" w14:textId="77777777" w:rsidR="00AD1CB0" w:rsidRPr="00AD1CB0" w:rsidRDefault="00AD1CB0" w:rsidP="00AD1CB0">
      <w:pPr>
        <w:numPr>
          <w:ilvl w:val="0"/>
          <w:numId w:val="13"/>
        </w:numPr>
      </w:pPr>
      <w:r w:rsidRPr="00AD1CB0">
        <w:t>estrategia → riesgo</w:t>
      </w:r>
    </w:p>
    <w:p w14:paraId="060001C8" w14:textId="77777777" w:rsidR="00AD1CB0" w:rsidRPr="00AD1CB0" w:rsidRDefault="00AD1CB0" w:rsidP="00AD1CB0">
      <w:pPr>
        <w:numPr>
          <w:ilvl w:val="0"/>
          <w:numId w:val="13"/>
        </w:numPr>
      </w:pPr>
      <w:r w:rsidRPr="00AD1CB0">
        <w:t>análisis cuantitativo → validación</w:t>
      </w:r>
    </w:p>
    <w:p w14:paraId="3F8A5ADB" w14:textId="77777777" w:rsidR="00AD1CB0" w:rsidRDefault="00AD1CB0" w:rsidP="00AD1CB0">
      <w:r w:rsidRPr="00AD1CB0">
        <w:t>Si quieres, el próximo paso ideal es:</w:t>
      </w:r>
    </w:p>
    <w:p w14:paraId="495118B8" w14:textId="62BE748E" w:rsidR="00AD1CB0" w:rsidRPr="00AD1CB0" w:rsidRDefault="00AD1CB0" w:rsidP="00AD1CB0">
      <w:r w:rsidRPr="00AD1CB0">
        <w:rPr>
          <w:rFonts w:ascii="Segoe UI Emoji" w:hAnsi="Segoe UI Emoji" w:cs="Segoe UI Emoji"/>
        </w:rPr>
        <w:t>👉</w:t>
      </w:r>
      <w:r w:rsidRPr="00AD1CB0">
        <w:t xml:space="preserve"> </w:t>
      </w:r>
      <w:r w:rsidRPr="00AD1CB0">
        <w:rPr>
          <w:b/>
          <w:bCs/>
        </w:rPr>
        <w:t>ordenar todo esto en un flujo mínimo y limpio</w:t>
      </w:r>
      <w:r w:rsidRPr="00AD1CB0">
        <w:t>, solo con lo que realmente necesitas.</w:t>
      </w:r>
    </w:p>
    <w:p w14:paraId="472E1420" w14:textId="77777777" w:rsidR="00AD1CB0" w:rsidRPr="00AD1CB0" w:rsidRDefault="00AD1CB0" w:rsidP="00AD1CB0">
      <w:r w:rsidRPr="00AD1CB0">
        <w:t>Dime y lo armamos paso a paso.</w:t>
      </w:r>
    </w:p>
    <w:p w14:paraId="521BB353" w14:textId="2B5D253D" w:rsidR="00AD1CB0" w:rsidRDefault="00DE6587" w:rsidP="00F94BCC">
      <w:pPr>
        <w:pStyle w:val="Ttulo1"/>
        <w:rPr>
          <w:lang w:val="es-ES"/>
        </w:rPr>
      </w:pPr>
      <w:r>
        <w:rPr>
          <w:lang w:val="es-ES"/>
        </w:rPr>
        <w:br w:type="page"/>
      </w:r>
      <w:r>
        <w:rPr>
          <w:lang w:val="es-ES"/>
        </w:rPr>
        <w:lastRenderedPageBreak/>
        <w:t>INTERPRETAR RESULTADOS</w:t>
      </w:r>
    </w:p>
    <w:p w14:paraId="1C6879E7" w14:textId="77777777" w:rsidR="00A7552D" w:rsidRDefault="00A7552D" w:rsidP="00A7552D">
      <w:r>
        <w:rPr>
          <w:b/>
          <w:bCs/>
        </w:rPr>
        <w:t>Todos los</w:t>
      </w:r>
      <w:r w:rsidRPr="00A7552D">
        <w:rPr>
          <w:b/>
          <w:bCs/>
        </w:rPr>
        <w:t xml:space="preserve"> resultados válidos y reales que puede darte un modelo de ML en trading</w:t>
      </w:r>
      <w:r w:rsidRPr="00A7552D">
        <w:t>.</w:t>
      </w:r>
    </w:p>
    <w:p w14:paraId="21F24E6F" w14:textId="6D1010FC" w:rsidR="00A7552D" w:rsidRPr="00A7552D" w:rsidRDefault="00A7552D" w:rsidP="00A7552D">
      <w:r w:rsidRPr="00A7552D">
        <w:t xml:space="preserve">No son teorías distintas ni cosas incompatibles: son </w:t>
      </w:r>
      <w:r w:rsidRPr="00A7552D">
        <w:rPr>
          <w:b/>
          <w:bCs/>
        </w:rPr>
        <w:t>formas diferentes de “empaquetar” la información</w:t>
      </w:r>
      <w:r w:rsidRPr="00A7552D">
        <w:t xml:space="preserve"> que el ML aprende del mercado.</w:t>
      </w:r>
    </w:p>
    <w:p w14:paraId="67B7AFEB" w14:textId="77777777" w:rsidR="00A7552D" w:rsidRDefault="00A7552D" w:rsidP="00A7552D">
      <w:r w:rsidRPr="00A7552D">
        <w:t xml:space="preserve">Ahora te lo explico </w:t>
      </w:r>
      <w:r w:rsidRPr="00A7552D">
        <w:rPr>
          <w:b/>
          <w:bCs/>
        </w:rPr>
        <w:t>de forma ordenada y coherente</w:t>
      </w:r>
      <w:r w:rsidRPr="00A7552D">
        <w:t xml:space="preserve">, para que veas </w:t>
      </w:r>
      <w:r w:rsidRPr="00A7552D">
        <w:rPr>
          <w:b/>
          <w:bCs/>
        </w:rPr>
        <w:t>qué es cada uno, qué objetivo tiene y cómo se relacionan entre sí</w:t>
      </w:r>
      <w:r w:rsidRPr="00A7552D">
        <w:t>.</w:t>
      </w:r>
    </w:p>
    <w:p w14:paraId="17DAD736" w14:textId="77777777" w:rsidR="00AC3C97" w:rsidRPr="00AC3C97" w:rsidRDefault="00AC3C97" w:rsidP="00AC3C97">
      <w:r w:rsidRPr="00AC3C97">
        <w:t xml:space="preserve">Cuando entrenas un modelo de ML </w:t>
      </w:r>
      <w:r w:rsidRPr="00AC3C97">
        <w:rPr>
          <w:b/>
          <w:bCs/>
        </w:rPr>
        <w:t>siempre obtienes información</w:t>
      </w:r>
      <w:r w:rsidRPr="00AC3C97">
        <w:t xml:space="preserve">, pero esa información puede responder </w:t>
      </w:r>
      <w:r w:rsidRPr="00AC3C97">
        <w:rPr>
          <w:b/>
          <w:bCs/>
        </w:rPr>
        <w:t>preguntas distintas</w:t>
      </w:r>
      <w:r w:rsidRPr="00AC3C97">
        <w:t>:</w:t>
      </w:r>
    </w:p>
    <w:p w14:paraId="417EEE1C" w14:textId="77777777" w:rsidR="00AC3C97" w:rsidRPr="00AC3C97" w:rsidRDefault="00AC3C97" w:rsidP="00AC3C97">
      <w:pPr>
        <w:numPr>
          <w:ilvl w:val="0"/>
          <w:numId w:val="17"/>
        </w:numPr>
      </w:pPr>
      <w:r w:rsidRPr="00AC3C97">
        <w:t>¿Cuánto?</w:t>
      </w:r>
    </w:p>
    <w:p w14:paraId="3D818A8E" w14:textId="77777777" w:rsidR="00AC3C97" w:rsidRPr="00AC3C97" w:rsidRDefault="00AC3C97" w:rsidP="00AC3C97">
      <w:pPr>
        <w:numPr>
          <w:ilvl w:val="0"/>
          <w:numId w:val="17"/>
        </w:numPr>
      </w:pPr>
      <w:r w:rsidRPr="00AC3C97">
        <w:t>¿En qué dirección?</w:t>
      </w:r>
    </w:p>
    <w:p w14:paraId="2DAD3005" w14:textId="77777777" w:rsidR="00AC3C97" w:rsidRPr="00AC3C97" w:rsidRDefault="00AC3C97" w:rsidP="00AC3C97">
      <w:pPr>
        <w:numPr>
          <w:ilvl w:val="0"/>
          <w:numId w:val="17"/>
        </w:numPr>
      </w:pPr>
      <w:r w:rsidRPr="00AC3C97">
        <w:t>¿Cuál es mejor?</w:t>
      </w:r>
    </w:p>
    <w:p w14:paraId="6817FFC3" w14:textId="77777777" w:rsidR="00AC3C97" w:rsidRPr="00AC3C97" w:rsidRDefault="00AC3C97" w:rsidP="00AC3C97">
      <w:pPr>
        <w:numPr>
          <w:ilvl w:val="0"/>
          <w:numId w:val="17"/>
        </w:numPr>
      </w:pPr>
      <w:r w:rsidRPr="00AC3C97">
        <w:t>¿En qué contexto estoy?</w:t>
      </w:r>
    </w:p>
    <w:p w14:paraId="7BBBD4C5" w14:textId="77777777" w:rsidR="00AC3C97" w:rsidRPr="00AC3C97" w:rsidRDefault="00AC3C97" w:rsidP="00AC3C97">
      <w:r w:rsidRPr="00AC3C97">
        <w:t xml:space="preserve">Eso es exactamente </w:t>
      </w:r>
      <w:r w:rsidRPr="00AC3C97">
        <w:rPr>
          <w:b/>
          <w:bCs/>
        </w:rPr>
        <w:t>A, B, C y D</w:t>
      </w:r>
      <w:r w:rsidRPr="00AC3C97">
        <w:t>.</w:t>
      </w:r>
    </w:p>
    <w:p w14:paraId="7C3492C6" w14:textId="0E9295C4" w:rsidR="00DE6587" w:rsidRDefault="00A7552D" w:rsidP="00DE6587">
      <w:pPr>
        <w:rPr>
          <w:lang w:val="es-ES"/>
        </w:rPr>
      </w:pPr>
      <w:r>
        <w:rPr>
          <w:lang w:val="es-ES"/>
        </w:rPr>
        <w:t>Los resultados útiles de los ML son los siguientes:</w:t>
      </w:r>
    </w:p>
    <w:p w14:paraId="0EEE1D8D" w14:textId="77777777" w:rsidR="00A7552D" w:rsidRPr="00A7552D" w:rsidRDefault="00A7552D" w:rsidP="00A7552D">
      <w:pPr>
        <w:pStyle w:val="Ttulo2"/>
      </w:pPr>
      <w:r w:rsidRPr="00A7552D">
        <w:t>A) Un pronóstico (forecast)</w:t>
      </w:r>
    </w:p>
    <w:p w14:paraId="5FF051DC" w14:textId="77777777" w:rsidR="00A7552D" w:rsidRPr="00A7552D" w:rsidRDefault="00A7552D" w:rsidP="00A7552D">
      <w:pPr>
        <w:numPr>
          <w:ilvl w:val="0"/>
          <w:numId w:val="14"/>
        </w:numPr>
      </w:pPr>
      <w:r w:rsidRPr="00A7552D">
        <w:t xml:space="preserve">Ej: predice el </w:t>
      </w:r>
      <w:r w:rsidRPr="00A7552D">
        <w:rPr>
          <w:b/>
          <w:bCs/>
        </w:rPr>
        <w:t>retorno</w:t>
      </w:r>
      <w:r w:rsidRPr="00A7552D">
        <w:t xml:space="preserve"> del próximo día, o el </w:t>
      </w:r>
      <w:r w:rsidRPr="00A7552D">
        <w:rPr>
          <w:b/>
          <w:bCs/>
        </w:rPr>
        <w:t>precio</w:t>
      </w:r>
      <w:r w:rsidRPr="00A7552D">
        <w:t xml:space="preserve"> en 1 hora.</w:t>
      </w:r>
    </w:p>
    <w:p w14:paraId="21814223" w14:textId="77777777" w:rsidR="00A7552D" w:rsidRPr="00A7552D" w:rsidRDefault="00A7552D" w:rsidP="00A7552D">
      <w:pPr>
        <w:numPr>
          <w:ilvl w:val="0"/>
          <w:numId w:val="14"/>
        </w:numPr>
      </w:pPr>
      <w:r w:rsidRPr="00A7552D">
        <w:t>Salida típica: un número continuo (regresión).</w:t>
      </w:r>
    </w:p>
    <w:p w14:paraId="76D2EAB0" w14:textId="77777777" w:rsidR="00A7552D" w:rsidRPr="00A7552D" w:rsidRDefault="00A7552D" w:rsidP="00A7552D">
      <w:pPr>
        <w:numPr>
          <w:ilvl w:val="1"/>
          <w:numId w:val="14"/>
        </w:numPr>
      </w:pPr>
      <w:r w:rsidRPr="00A7552D">
        <w:t>Ej: ŷ = +0.0025 (retorno esperado +0.25%)</w:t>
      </w:r>
    </w:p>
    <w:p w14:paraId="3D843AC5" w14:textId="04759ED8" w:rsidR="00A7552D" w:rsidRDefault="00A7552D" w:rsidP="00DE6587">
      <w:pPr>
        <w:rPr>
          <w:lang w:val="es-ES"/>
        </w:rPr>
      </w:pPr>
      <w:r>
        <w:rPr>
          <w:lang w:val="es-ES"/>
        </w:rPr>
        <w:t>En realidad, este resultado me indica:</w:t>
      </w:r>
    </w:p>
    <w:p w14:paraId="1DA0DDD5" w14:textId="77777777" w:rsidR="003F234B" w:rsidRDefault="003F234B" w:rsidP="00486EF9">
      <w:pPr>
        <w:spacing w:before="200"/>
        <w:rPr>
          <w:b/>
          <w:bCs/>
        </w:rPr>
      </w:pPr>
      <w:r w:rsidRPr="003F234B">
        <w:rPr>
          <w:b/>
          <w:bCs/>
        </w:rPr>
        <w:t>“¿Cuánto va a subir o bajar el precio (o el retorno)?”</w:t>
      </w:r>
    </w:p>
    <w:p w14:paraId="30D67C24" w14:textId="77777777" w:rsidR="003C63B9" w:rsidRDefault="003F234B" w:rsidP="003C63B9">
      <w:pPr>
        <w:pStyle w:val="Subttulo"/>
      </w:pPr>
      <w:r>
        <w:t xml:space="preserve">Objetivo: </w:t>
      </w:r>
    </w:p>
    <w:p w14:paraId="5FEFCD07" w14:textId="6CFFEA90" w:rsidR="003F234B" w:rsidRDefault="003F234B" w:rsidP="00DE6587">
      <w:r>
        <w:t>Estimar el valor futuro.</w:t>
      </w:r>
    </w:p>
    <w:p w14:paraId="5B1D74DF" w14:textId="53E0BC5D" w:rsidR="003C63B9" w:rsidRPr="003C63B9" w:rsidRDefault="003C63B9" w:rsidP="003C63B9">
      <w:pPr>
        <w:pStyle w:val="Subttulo"/>
      </w:pPr>
      <w:r w:rsidRPr="003C63B9">
        <w:t>Qué resultado obtienes:</w:t>
      </w:r>
    </w:p>
    <w:p w14:paraId="69615AA2" w14:textId="77777777" w:rsidR="003C63B9" w:rsidRPr="003C63B9" w:rsidRDefault="003C63B9" w:rsidP="003C63B9">
      <w:r w:rsidRPr="003C63B9">
        <w:t xml:space="preserve">Un </w:t>
      </w:r>
      <w:r w:rsidRPr="003C63B9">
        <w:rPr>
          <w:b/>
          <w:bCs/>
        </w:rPr>
        <w:t>número continuo</w:t>
      </w:r>
      <w:r w:rsidRPr="003C63B9">
        <w:t xml:space="preserve"> (regresión), por ejemplo:</w:t>
      </w:r>
    </w:p>
    <w:p w14:paraId="56DEF528" w14:textId="77777777" w:rsidR="003C63B9" w:rsidRPr="003C63B9" w:rsidRDefault="003C63B9" w:rsidP="003C63B9">
      <w:pPr>
        <w:numPr>
          <w:ilvl w:val="0"/>
          <w:numId w:val="18"/>
        </w:numPr>
      </w:pPr>
      <w:r w:rsidRPr="003C63B9">
        <w:lastRenderedPageBreak/>
        <w:t>+0.0025 → retorno esperado +0.25%</w:t>
      </w:r>
    </w:p>
    <w:p w14:paraId="426FE67C" w14:textId="77777777" w:rsidR="003C63B9" w:rsidRPr="003C63B9" w:rsidRDefault="003C63B9" w:rsidP="003C63B9">
      <w:pPr>
        <w:numPr>
          <w:ilvl w:val="0"/>
          <w:numId w:val="18"/>
        </w:numPr>
      </w:pPr>
      <w:r w:rsidRPr="003C63B9">
        <w:t>-0.0018 → retorno esperado −0.18%</w:t>
      </w:r>
    </w:p>
    <w:p w14:paraId="5E2AC1A6" w14:textId="77777777" w:rsidR="00486EF9" w:rsidRDefault="00486EF9" w:rsidP="00486EF9">
      <w:pPr>
        <w:pStyle w:val="Subttulo"/>
      </w:pPr>
      <w:r w:rsidRPr="00A7552D">
        <w:t>Cómo se usa</w:t>
      </w:r>
    </w:p>
    <w:p w14:paraId="2349C55E" w14:textId="77777777" w:rsidR="00486EF9" w:rsidRPr="003C63B9" w:rsidRDefault="00486EF9" w:rsidP="00486EF9">
      <w:r w:rsidRPr="003C63B9">
        <w:t>TÚ decides:</w:t>
      </w:r>
    </w:p>
    <w:p w14:paraId="2953DBDE" w14:textId="77777777" w:rsidR="00486EF9" w:rsidRPr="00A7552D" w:rsidRDefault="00486EF9" w:rsidP="00486EF9">
      <w:pPr>
        <w:numPr>
          <w:ilvl w:val="0"/>
          <w:numId w:val="16"/>
        </w:numPr>
      </w:pPr>
      <w:r w:rsidRPr="00A7552D">
        <w:t>Si el retorno esperado es suficientemente grande → entras</w:t>
      </w:r>
    </w:p>
    <w:p w14:paraId="11268FF8" w14:textId="77777777" w:rsidR="00486EF9" w:rsidRDefault="00486EF9" w:rsidP="00486EF9">
      <w:pPr>
        <w:numPr>
          <w:ilvl w:val="0"/>
          <w:numId w:val="16"/>
        </w:numPr>
      </w:pPr>
      <w:r w:rsidRPr="00A7552D">
        <w:t>Si es pequeño → no operas</w:t>
      </w:r>
    </w:p>
    <w:p w14:paraId="2461FD8F" w14:textId="77777777" w:rsidR="00486EF9" w:rsidRPr="00A7552D" w:rsidRDefault="00486EF9" w:rsidP="00486EF9">
      <w:pPr>
        <w:pStyle w:val="Subttulo"/>
        <w:numPr>
          <w:ilvl w:val="0"/>
          <w:numId w:val="0"/>
        </w:numPr>
      </w:pPr>
      <w:r w:rsidRPr="00A7552D">
        <w:t>Ejemplo real:</w:t>
      </w:r>
    </w:p>
    <w:p w14:paraId="5E49204D" w14:textId="77777777" w:rsidR="00486EF9" w:rsidRPr="00A7552D" w:rsidRDefault="00486EF9" w:rsidP="00486EF9">
      <w:pPr>
        <w:pStyle w:val="Prrafodelista"/>
        <w:numPr>
          <w:ilvl w:val="0"/>
          <w:numId w:val="16"/>
        </w:numPr>
      </w:pPr>
      <w:r w:rsidRPr="00A7552D">
        <w:t xml:space="preserve">“En la próxima vela de 1H, el retorno esperado es </w:t>
      </w:r>
      <w:r w:rsidRPr="00486EF9">
        <w:rPr>
          <w:b/>
          <w:bCs/>
        </w:rPr>
        <w:t>+0.2%</w:t>
      </w:r>
      <w:r w:rsidRPr="00A7552D">
        <w:t>”</w:t>
      </w:r>
    </w:p>
    <w:p w14:paraId="36692382" w14:textId="77777777" w:rsidR="00486EF9" w:rsidRDefault="00486EF9" w:rsidP="00486EF9">
      <w:pPr>
        <w:pStyle w:val="Subttulo"/>
        <w:numPr>
          <w:ilvl w:val="0"/>
          <w:numId w:val="0"/>
        </w:numPr>
      </w:pPr>
      <w:r w:rsidRPr="00A7552D">
        <w:t>Ejemplo mental</w:t>
      </w:r>
    </w:p>
    <w:p w14:paraId="53F15D52" w14:textId="1AE6414F" w:rsidR="00486EF9" w:rsidRDefault="00486EF9" w:rsidP="00486EF9">
      <w:r w:rsidRPr="00A7552D">
        <w:rPr>
          <w:noProof/>
          <w:lang w:val="es-ES"/>
        </w:rPr>
        <w:drawing>
          <wp:inline distT="0" distB="0" distL="0" distR="0" wp14:anchorId="0E642874" wp14:editId="337098D2">
            <wp:extent cx="4553585" cy="552527"/>
            <wp:effectExtent l="0" t="0" r="0" b="0"/>
            <wp:docPr id="75460443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04438" name="Imagen 1" descr="Imagen que contien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3FA8" w14:textId="77777777" w:rsidR="00486EF9" w:rsidRPr="00A7552D" w:rsidRDefault="00486EF9" w:rsidP="00486EF9">
      <w:pPr>
        <w:pStyle w:val="Subttulo"/>
      </w:pPr>
      <w:r w:rsidRPr="00A7552D">
        <w:t>Ventajas</w:t>
      </w:r>
    </w:p>
    <w:p w14:paraId="4D1EEC44" w14:textId="77777777" w:rsidR="00486EF9" w:rsidRDefault="00486EF9" w:rsidP="00486EF9">
      <w:r w:rsidRPr="00A7552D">
        <w:rPr>
          <w:rFonts w:ascii="Segoe UI Symbol" w:hAnsi="Segoe UI Symbol" w:cs="Segoe UI Symbol"/>
        </w:rPr>
        <w:t>✔</w:t>
      </w:r>
      <w:r w:rsidRPr="00A7552D">
        <w:t xml:space="preserve"> Te dice </w:t>
      </w:r>
      <w:r w:rsidRPr="00A7552D">
        <w:rPr>
          <w:b/>
          <w:bCs/>
        </w:rPr>
        <w:t>cuánto</w:t>
      </w:r>
      <w:r w:rsidRPr="00A7552D">
        <w:t xml:space="preserve"> podrías ganar</w:t>
      </w:r>
    </w:p>
    <w:p w14:paraId="365ADD8C" w14:textId="77777777" w:rsidR="00486EF9" w:rsidRPr="00A7552D" w:rsidRDefault="00486EF9" w:rsidP="00486EF9">
      <w:r w:rsidRPr="00A7552D">
        <w:rPr>
          <w:rFonts w:ascii="Segoe UI Symbol" w:hAnsi="Segoe UI Symbol" w:cs="Segoe UI Symbol"/>
        </w:rPr>
        <w:t>✔</w:t>
      </w:r>
      <w:r w:rsidRPr="00A7552D">
        <w:t xml:space="preserve"> </w:t>
      </w:r>
      <w:r w:rsidRPr="00A7552D">
        <w:rPr>
          <w:rFonts w:ascii="Aptos" w:hAnsi="Aptos" w:cs="Aptos"/>
        </w:rPr>
        <w:t>Ú</w:t>
      </w:r>
      <w:r w:rsidRPr="00A7552D">
        <w:t>til para position sizing</w:t>
      </w:r>
    </w:p>
    <w:p w14:paraId="6950141D" w14:textId="77777777" w:rsidR="00486EF9" w:rsidRPr="00A7552D" w:rsidRDefault="00486EF9" w:rsidP="00486EF9">
      <w:pPr>
        <w:pStyle w:val="Subttulo"/>
      </w:pPr>
      <w:r w:rsidRPr="00A7552D">
        <w:t>Desventajas</w:t>
      </w:r>
    </w:p>
    <w:p w14:paraId="40208AFB" w14:textId="77777777" w:rsidR="00486EF9" w:rsidRDefault="00486EF9" w:rsidP="00486EF9">
      <w:r w:rsidRPr="00A7552D">
        <w:rPr>
          <w:rFonts w:ascii="Segoe UI Emoji" w:hAnsi="Segoe UI Emoji" w:cs="Segoe UI Emoji"/>
        </w:rPr>
        <w:t>❌</w:t>
      </w:r>
      <w:r w:rsidRPr="00A7552D">
        <w:t xml:space="preserve"> Muy sensible al ruido</w:t>
      </w:r>
    </w:p>
    <w:p w14:paraId="3B808EFC" w14:textId="77777777" w:rsidR="00486EF9" w:rsidRPr="00A7552D" w:rsidRDefault="00486EF9" w:rsidP="00486EF9">
      <w:r w:rsidRPr="00A7552D">
        <w:rPr>
          <w:rFonts w:ascii="Segoe UI Emoji" w:hAnsi="Segoe UI Emoji" w:cs="Segoe UI Emoji"/>
        </w:rPr>
        <w:t>❌</w:t>
      </w:r>
      <w:r w:rsidRPr="00A7552D">
        <w:t xml:space="preserve"> Difícil de acertar magnitudes en mercados financieros</w:t>
      </w:r>
    </w:p>
    <w:p w14:paraId="4DFA1E2E" w14:textId="77777777" w:rsidR="00486EF9" w:rsidRPr="00A7552D" w:rsidRDefault="00486EF9" w:rsidP="00486EF9">
      <w:r w:rsidRPr="00A7552D">
        <w:rPr>
          <w:rFonts w:ascii="Segoe UI Emoji" w:hAnsi="Segoe UI Emoji" w:cs="Segoe UI Emoji"/>
        </w:rPr>
        <w:t>📌</w:t>
      </w:r>
      <w:r w:rsidRPr="00A7552D">
        <w:t xml:space="preserve"> </w:t>
      </w:r>
      <w:r w:rsidRPr="00A7552D">
        <w:rPr>
          <w:b/>
          <w:bCs/>
        </w:rPr>
        <w:t>Conclusión</w:t>
      </w:r>
      <w:r w:rsidRPr="00A7552D">
        <w:t xml:space="preserve">: se usa, pero </w:t>
      </w:r>
      <w:r w:rsidRPr="00A7552D">
        <w:rPr>
          <w:b/>
          <w:bCs/>
        </w:rPr>
        <w:t>no es lo más común para ganar</w:t>
      </w:r>
      <w:r w:rsidRPr="00A7552D">
        <w:t>.</w:t>
      </w:r>
    </w:p>
    <w:p w14:paraId="20441D14" w14:textId="77777777" w:rsidR="003C63B9" w:rsidRDefault="003C63B9" w:rsidP="003C63B9">
      <w:pPr>
        <w:rPr>
          <w:b/>
          <w:bCs/>
        </w:rPr>
      </w:pPr>
      <w:r w:rsidRPr="003C63B9">
        <w:rPr>
          <w:rFonts w:ascii="Segoe UI Emoji" w:hAnsi="Segoe UI Emoji" w:cs="Segoe UI Emoji"/>
        </w:rPr>
        <w:t>📌</w:t>
      </w:r>
      <w:r w:rsidRPr="003C63B9">
        <w:t xml:space="preserve"> </w:t>
      </w:r>
      <w:r w:rsidRPr="003C63B9">
        <w:rPr>
          <w:b/>
          <w:bCs/>
        </w:rPr>
        <w:t>Qué tipo de información es</w:t>
      </w:r>
    </w:p>
    <w:p w14:paraId="4A1DA424" w14:textId="2275E7A3" w:rsidR="003C63B9" w:rsidRPr="003C63B9" w:rsidRDefault="003C63B9" w:rsidP="003C63B9">
      <w:r w:rsidRPr="003C63B9">
        <w:rPr>
          <w:rFonts w:ascii="Segoe UI Emoji" w:hAnsi="Segoe UI Emoji" w:cs="Segoe UI Emoji"/>
        </w:rPr>
        <w:t>👉</w:t>
      </w:r>
      <w:r w:rsidRPr="003C63B9">
        <w:t xml:space="preserve"> Información </w:t>
      </w:r>
      <w:r w:rsidRPr="003C63B9">
        <w:rPr>
          <w:b/>
          <w:bCs/>
        </w:rPr>
        <w:t>cuantitativa de magnitud</w:t>
      </w:r>
    </w:p>
    <w:p w14:paraId="7841BFC3" w14:textId="7F7994E6" w:rsidR="00A7552D" w:rsidRPr="00A7552D" w:rsidRDefault="00486EF9" w:rsidP="00486EF9">
      <w:pPr>
        <w:spacing w:before="200"/>
        <w:rPr>
          <w:b/>
          <w:bCs/>
        </w:rPr>
      </w:pPr>
      <w:r w:rsidRPr="00486EF9">
        <w:rPr>
          <w:b/>
          <w:bCs/>
        </w:rPr>
        <w:t>Ejemplo</w:t>
      </w:r>
      <w:r w:rsidR="00A7552D" w:rsidRPr="00A7552D">
        <w:rPr>
          <w:b/>
          <w:bCs/>
        </w:rPr>
        <w:t>:</w:t>
      </w:r>
    </w:p>
    <w:p w14:paraId="0D669261" w14:textId="77777777" w:rsidR="00A7552D" w:rsidRPr="00A7552D" w:rsidRDefault="00A7552D" w:rsidP="00A7552D">
      <w:pPr>
        <w:numPr>
          <w:ilvl w:val="0"/>
          <w:numId w:val="15"/>
        </w:numPr>
      </w:pPr>
      <w:r w:rsidRPr="00A7552D">
        <w:t>+0.15%</w:t>
      </w:r>
    </w:p>
    <w:p w14:paraId="330A5480" w14:textId="77777777" w:rsidR="00A7552D" w:rsidRPr="00A7552D" w:rsidRDefault="00A7552D" w:rsidP="00A7552D">
      <w:pPr>
        <w:numPr>
          <w:ilvl w:val="0"/>
          <w:numId w:val="15"/>
        </w:numPr>
      </w:pPr>
      <w:r w:rsidRPr="00A7552D">
        <w:t>-0.40</w:t>
      </w:r>
    </w:p>
    <w:p w14:paraId="2E58945C" w14:textId="77777777" w:rsidR="00A7552D" w:rsidRDefault="00A7552D" w:rsidP="00A7552D">
      <w:pPr>
        <w:numPr>
          <w:ilvl w:val="0"/>
          <w:numId w:val="15"/>
        </w:numPr>
      </w:pPr>
      <w:r w:rsidRPr="00A7552D">
        <w:t>+120 puntos</w:t>
      </w:r>
    </w:p>
    <w:p w14:paraId="3FA801E3" w14:textId="77777777" w:rsidR="003C63B9" w:rsidRDefault="003C63B9" w:rsidP="003C63B9">
      <w:pPr>
        <w:numPr>
          <w:ilvl w:val="0"/>
          <w:numId w:val="15"/>
        </w:numPr>
      </w:pPr>
      <w:r w:rsidRPr="00A7552D">
        <w:t>+0.15%</w:t>
      </w:r>
    </w:p>
    <w:p w14:paraId="3B4D7B4C" w14:textId="77777777" w:rsidR="003C63B9" w:rsidRPr="00A7552D" w:rsidRDefault="003C63B9" w:rsidP="003C63B9">
      <w:pPr>
        <w:ind w:left="720"/>
      </w:pPr>
    </w:p>
    <w:p w14:paraId="2B5D3037" w14:textId="77777777" w:rsidR="003C63B9" w:rsidRDefault="003C63B9" w:rsidP="003C63B9">
      <w:pPr>
        <w:rPr>
          <w:b/>
          <w:bCs/>
          <w:color w:val="3A7C22" w:themeColor="accent6" w:themeShade="BF"/>
          <w:sz w:val="36"/>
          <w:szCs w:val="36"/>
        </w:rPr>
      </w:pPr>
      <w:r w:rsidRPr="00A7552D">
        <w:rPr>
          <w:b/>
          <w:bCs/>
          <w:color w:val="3A7C22" w:themeColor="accent6" w:themeShade="BF"/>
          <w:sz w:val="36"/>
          <w:szCs w:val="36"/>
        </w:rPr>
        <w:t>+0.15%</w:t>
      </w:r>
    </w:p>
    <w:p w14:paraId="38C1E4FA" w14:textId="5FF19E05" w:rsidR="003C63B9" w:rsidRDefault="003C63B9" w:rsidP="003C63B9">
      <w:r w:rsidRPr="003C63B9">
        <w:t xml:space="preserve">El modelo estima que el precio </w:t>
      </w:r>
      <w:r w:rsidRPr="003C63B9">
        <w:rPr>
          <w:b/>
          <w:bCs/>
        </w:rPr>
        <w:t>subirá un 0.15%</w:t>
      </w:r>
      <w:r w:rsidRPr="003C63B9">
        <w:t xml:space="preserve"> en el horizonte que definiste.</w:t>
      </w:r>
    </w:p>
    <w:p w14:paraId="08F6581E" w14:textId="77777777" w:rsidR="003C63B9" w:rsidRPr="003C63B9" w:rsidRDefault="003C63B9" w:rsidP="003C63B9">
      <w:r w:rsidRPr="003C63B9">
        <w:t>Ejemplo:</w:t>
      </w:r>
    </w:p>
    <w:p w14:paraId="6D9F2B92" w14:textId="77777777" w:rsidR="003C63B9" w:rsidRPr="003C63B9" w:rsidRDefault="003C63B9" w:rsidP="003C63B9">
      <w:pPr>
        <w:numPr>
          <w:ilvl w:val="0"/>
          <w:numId w:val="20"/>
        </w:numPr>
      </w:pPr>
      <w:r w:rsidRPr="003C63B9">
        <w:t>Precio actual: 10 000</w:t>
      </w:r>
    </w:p>
    <w:p w14:paraId="0E57747B" w14:textId="77777777" w:rsidR="003C63B9" w:rsidRPr="003C63B9" w:rsidRDefault="003C63B9" w:rsidP="003C63B9">
      <w:pPr>
        <w:numPr>
          <w:ilvl w:val="0"/>
          <w:numId w:val="20"/>
        </w:numPr>
      </w:pPr>
      <w:r w:rsidRPr="003C63B9">
        <w:t>+0.15% ≈ +15 puntos</w:t>
      </w:r>
    </w:p>
    <w:p w14:paraId="4C1C50A6" w14:textId="77777777" w:rsidR="003C63B9" w:rsidRPr="003C63B9" w:rsidRDefault="003C63B9" w:rsidP="003C63B9">
      <w:pPr>
        <w:numPr>
          <w:ilvl w:val="0"/>
          <w:numId w:val="20"/>
        </w:numPr>
      </w:pPr>
      <w:r w:rsidRPr="003C63B9">
        <w:t>Precio esperado ≈ 10 015</w:t>
      </w:r>
    </w:p>
    <w:p w14:paraId="242E28F3" w14:textId="353A265B" w:rsidR="003C63B9" w:rsidRPr="003C63B9" w:rsidRDefault="003C63B9" w:rsidP="00486EF9">
      <w:pPr>
        <w:spacing w:before="200"/>
        <w:rPr>
          <w:b/>
          <w:bCs/>
        </w:rPr>
      </w:pPr>
      <w:r w:rsidRPr="003C63B9">
        <w:rPr>
          <w:b/>
          <w:bCs/>
        </w:rPr>
        <w:t>Cuando se usa</w:t>
      </w:r>
    </w:p>
    <w:p w14:paraId="19E5BF9B" w14:textId="77777777" w:rsidR="003C63B9" w:rsidRPr="003C63B9" w:rsidRDefault="003C63B9" w:rsidP="003C63B9">
      <w:pPr>
        <w:numPr>
          <w:ilvl w:val="0"/>
          <w:numId w:val="21"/>
        </w:numPr>
      </w:pPr>
      <w:r w:rsidRPr="003C63B9">
        <w:t xml:space="preserve">Cuando el modelo predice </w:t>
      </w:r>
      <w:r w:rsidRPr="003C63B9">
        <w:rPr>
          <w:b/>
          <w:bCs/>
        </w:rPr>
        <w:t>retornos porcentuales</w:t>
      </w:r>
    </w:p>
    <w:p w14:paraId="1DF4622C" w14:textId="77777777" w:rsidR="003C63B9" w:rsidRPr="003C63B9" w:rsidRDefault="003C63B9" w:rsidP="003C63B9">
      <w:pPr>
        <w:numPr>
          <w:ilvl w:val="0"/>
          <w:numId w:val="21"/>
        </w:numPr>
      </w:pPr>
      <w:r w:rsidRPr="003C63B9">
        <w:t>Muy común en:</w:t>
      </w:r>
    </w:p>
    <w:p w14:paraId="4366E2B0" w14:textId="77777777" w:rsidR="003C63B9" w:rsidRPr="003C63B9" w:rsidRDefault="003C63B9" w:rsidP="003C63B9">
      <w:pPr>
        <w:numPr>
          <w:ilvl w:val="1"/>
          <w:numId w:val="21"/>
        </w:numPr>
      </w:pPr>
      <w:r w:rsidRPr="003C63B9">
        <w:t>acciones</w:t>
      </w:r>
    </w:p>
    <w:p w14:paraId="5D135653" w14:textId="77777777" w:rsidR="003C63B9" w:rsidRPr="003C63B9" w:rsidRDefault="003C63B9" w:rsidP="003C63B9">
      <w:pPr>
        <w:numPr>
          <w:ilvl w:val="1"/>
          <w:numId w:val="21"/>
        </w:numPr>
      </w:pPr>
      <w:r w:rsidRPr="003C63B9">
        <w:t>crypto</w:t>
      </w:r>
    </w:p>
    <w:p w14:paraId="7F81FC65" w14:textId="2869CDEF" w:rsidR="003C63B9" w:rsidRPr="003C63B9" w:rsidRDefault="003C63B9" w:rsidP="00486EF9">
      <w:pPr>
        <w:numPr>
          <w:ilvl w:val="1"/>
          <w:numId w:val="21"/>
        </w:numPr>
      </w:pPr>
      <w:r w:rsidRPr="003C63B9">
        <w:t>trading cuantitativo</w:t>
      </w:r>
    </w:p>
    <w:p w14:paraId="2215E6EE" w14:textId="0A31AF7E" w:rsidR="003C63B9" w:rsidRPr="003C63B9" w:rsidRDefault="003C63B9" w:rsidP="00486EF9">
      <w:pPr>
        <w:spacing w:before="200"/>
        <w:rPr>
          <w:b/>
          <w:bCs/>
        </w:rPr>
      </w:pPr>
      <w:r w:rsidRPr="003C63B9">
        <w:rPr>
          <w:b/>
          <w:bCs/>
        </w:rPr>
        <w:t>Interpretación correcta</w:t>
      </w:r>
    </w:p>
    <w:p w14:paraId="00115E99" w14:textId="319BC98D" w:rsidR="003C63B9" w:rsidRDefault="003C63B9" w:rsidP="003C63B9">
      <w:r w:rsidRPr="003C63B9">
        <w:rPr>
          <w:noProof/>
        </w:rPr>
        <w:drawing>
          <wp:inline distT="0" distB="0" distL="0" distR="0" wp14:anchorId="408FF679" wp14:editId="0FAB776F">
            <wp:extent cx="3829584" cy="743054"/>
            <wp:effectExtent l="0" t="0" r="0" b="0"/>
            <wp:docPr id="6149569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5699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2380" w14:textId="77777777" w:rsidR="003C63B9" w:rsidRPr="003C63B9" w:rsidRDefault="003C63B9" w:rsidP="00486EF9">
      <w:pPr>
        <w:spacing w:before="200"/>
        <w:rPr>
          <w:b/>
          <w:bCs/>
        </w:rPr>
      </w:pPr>
      <w:r w:rsidRPr="003C63B9">
        <w:rPr>
          <w:b/>
          <w:bCs/>
        </w:rPr>
        <w:t>En trading real</w:t>
      </w:r>
    </w:p>
    <w:p w14:paraId="79D4EFE4" w14:textId="77777777" w:rsidR="003C63B9" w:rsidRPr="003C63B9" w:rsidRDefault="003C63B9" w:rsidP="003C63B9">
      <w:pPr>
        <w:numPr>
          <w:ilvl w:val="0"/>
          <w:numId w:val="22"/>
        </w:numPr>
      </w:pPr>
      <w:r w:rsidRPr="003C63B9">
        <w:t>+0.15% puede ser:</w:t>
      </w:r>
    </w:p>
    <w:p w14:paraId="7903EA8C" w14:textId="77777777" w:rsidR="003C63B9" w:rsidRPr="003C63B9" w:rsidRDefault="003C63B9" w:rsidP="003C63B9">
      <w:pPr>
        <w:numPr>
          <w:ilvl w:val="1"/>
          <w:numId w:val="22"/>
        </w:numPr>
      </w:pPr>
      <w:r w:rsidRPr="003C63B9">
        <w:rPr>
          <w:rFonts w:ascii="Segoe UI Emoji" w:hAnsi="Segoe UI Emoji" w:cs="Segoe UI Emoji"/>
        </w:rPr>
        <w:t>❌</w:t>
      </w:r>
      <w:r w:rsidRPr="003C63B9">
        <w:t xml:space="preserve"> poco (si tus costos son altos)</w:t>
      </w:r>
    </w:p>
    <w:p w14:paraId="2649EC48" w14:textId="77777777" w:rsidR="003C63B9" w:rsidRPr="003C63B9" w:rsidRDefault="003C63B9" w:rsidP="003C63B9">
      <w:pPr>
        <w:numPr>
          <w:ilvl w:val="1"/>
          <w:numId w:val="22"/>
        </w:numPr>
      </w:pPr>
      <w:r w:rsidRPr="003C63B9">
        <w:rPr>
          <w:rFonts w:ascii="Segoe UI Emoji" w:hAnsi="Segoe UI Emoji" w:cs="Segoe UI Emoji"/>
        </w:rPr>
        <w:t>✅</w:t>
      </w:r>
      <w:r w:rsidRPr="003C63B9">
        <w:t xml:space="preserve"> suficiente (en timeframes cortos y costos bajos)</w:t>
      </w:r>
    </w:p>
    <w:p w14:paraId="755C462E" w14:textId="00B75811" w:rsidR="003C63B9" w:rsidRPr="00A7552D" w:rsidRDefault="00486EF9" w:rsidP="00486EF9">
      <w:pPr>
        <w:spacing w:before="300"/>
        <w:rPr>
          <w:b/>
          <w:bCs/>
          <w:color w:val="3A7C22" w:themeColor="accent6" w:themeShade="BF"/>
          <w:sz w:val="36"/>
          <w:szCs w:val="36"/>
        </w:rPr>
      </w:pPr>
      <w:r w:rsidRPr="00486EF9">
        <w:rPr>
          <w:b/>
          <w:bCs/>
          <w:color w:val="3A7C22" w:themeColor="accent6" w:themeShade="BF"/>
          <w:sz w:val="36"/>
          <w:szCs w:val="36"/>
        </w:rPr>
        <w:t>-0.40</w:t>
      </w:r>
    </w:p>
    <w:p w14:paraId="410656A5" w14:textId="7DE443F3" w:rsidR="00A7552D" w:rsidRDefault="00486EF9" w:rsidP="00486EF9">
      <w:r w:rsidRPr="00486EF9">
        <w:t xml:space="preserve">Aquí hay </w:t>
      </w:r>
      <w:r w:rsidRPr="00486EF9">
        <w:rPr>
          <w:b/>
          <w:bCs/>
        </w:rPr>
        <w:t>dos interpretaciones posibles</w:t>
      </w:r>
      <w:r w:rsidRPr="00486EF9">
        <w:t>, y esto es MUY importante.</w:t>
      </w:r>
    </w:p>
    <w:p w14:paraId="4DD0239B" w14:textId="77777777" w:rsidR="00486EF9" w:rsidRPr="00486EF9" w:rsidRDefault="00486EF9" w:rsidP="00486EF9">
      <w:pPr>
        <w:spacing w:before="200"/>
        <w:rPr>
          <w:b/>
          <w:bCs/>
        </w:rPr>
      </w:pPr>
      <w:r w:rsidRPr="00486EF9">
        <w:rPr>
          <w:rFonts w:ascii="Segoe UI Emoji" w:hAnsi="Segoe UI Emoji" w:cs="Segoe UI Emoji"/>
          <w:b/>
          <w:bCs/>
        </w:rPr>
        <w:t>🔸</w:t>
      </w:r>
      <w:r w:rsidRPr="00486EF9">
        <w:rPr>
          <w:b/>
          <w:bCs/>
        </w:rPr>
        <w:t xml:space="preserve"> Caso A: -0.40 como precio</w:t>
      </w:r>
    </w:p>
    <w:p w14:paraId="44F2CEE5" w14:textId="77777777" w:rsidR="00486EF9" w:rsidRPr="00486EF9" w:rsidRDefault="00486EF9" w:rsidP="00486EF9">
      <w:r w:rsidRPr="00486EF9">
        <w:rPr>
          <w:rFonts w:ascii="Segoe UI Emoji" w:hAnsi="Segoe UI Emoji" w:cs="Segoe UI Emoji"/>
        </w:rPr>
        <w:t>👉</w:t>
      </w:r>
      <w:r w:rsidRPr="00486EF9">
        <w:t xml:space="preserve"> El modelo predice que el precio </w:t>
      </w:r>
      <w:r w:rsidRPr="00486EF9">
        <w:rPr>
          <w:b/>
          <w:bCs/>
        </w:rPr>
        <w:t>bajará 0.40 unidades de precio</w:t>
      </w:r>
      <w:r w:rsidRPr="00486EF9">
        <w:t>.</w:t>
      </w:r>
    </w:p>
    <w:p w14:paraId="6F4EFA52" w14:textId="77777777" w:rsidR="00486EF9" w:rsidRPr="00486EF9" w:rsidRDefault="00486EF9" w:rsidP="00486EF9">
      <w:r w:rsidRPr="00486EF9">
        <w:t>Ejemplo:</w:t>
      </w:r>
    </w:p>
    <w:p w14:paraId="43E6043D" w14:textId="77777777" w:rsidR="00486EF9" w:rsidRPr="00486EF9" w:rsidRDefault="00486EF9" w:rsidP="00486EF9">
      <w:pPr>
        <w:numPr>
          <w:ilvl w:val="0"/>
          <w:numId w:val="23"/>
        </w:numPr>
      </w:pPr>
      <w:r w:rsidRPr="00486EF9">
        <w:lastRenderedPageBreak/>
        <w:t>Precio actual: 100.0</w:t>
      </w:r>
    </w:p>
    <w:p w14:paraId="6A3D7A17" w14:textId="77777777" w:rsidR="00486EF9" w:rsidRPr="00486EF9" w:rsidRDefault="00486EF9" w:rsidP="00486EF9">
      <w:pPr>
        <w:numPr>
          <w:ilvl w:val="0"/>
          <w:numId w:val="23"/>
        </w:numPr>
      </w:pPr>
      <w:r w:rsidRPr="00486EF9">
        <w:t>Precio esperado: 99.6</w:t>
      </w:r>
    </w:p>
    <w:p w14:paraId="5381ADB4" w14:textId="77777777" w:rsidR="00486EF9" w:rsidRPr="00486EF9" w:rsidRDefault="00486EF9" w:rsidP="00486EF9">
      <w:r w:rsidRPr="00486EF9">
        <w:t>Esto es típico en:</w:t>
      </w:r>
    </w:p>
    <w:p w14:paraId="30F1BB11" w14:textId="77777777" w:rsidR="00486EF9" w:rsidRPr="00486EF9" w:rsidRDefault="00486EF9" w:rsidP="00486EF9">
      <w:pPr>
        <w:numPr>
          <w:ilvl w:val="0"/>
          <w:numId w:val="24"/>
        </w:numPr>
      </w:pPr>
      <w:r w:rsidRPr="00486EF9">
        <w:t>acciones</w:t>
      </w:r>
    </w:p>
    <w:p w14:paraId="44A24B80" w14:textId="77777777" w:rsidR="00486EF9" w:rsidRPr="00486EF9" w:rsidRDefault="00486EF9" w:rsidP="00486EF9">
      <w:pPr>
        <w:numPr>
          <w:ilvl w:val="0"/>
          <w:numId w:val="24"/>
        </w:numPr>
      </w:pPr>
      <w:r w:rsidRPr="00486EF9">
        <w:t>forex</w:t>
      </w:r>
    </w:p>
    <w:p w14:paraId="21373C8D" w14:textId="77777777" w:rsidR="00486EF9" w:rsidRPr="00486EF9" w:rsidRDefault="00486EF9" w:rsidP="00486EF9">
      <w:pPr>
        <w:numPr>
          <w:ilvl w:val="0"/>
          <w:numId w:val="24"/>
        </w:numPr>
      </w:pPr>
      <w:r w:rsidRPr="00486EF9">
        <w:t>futuros</w:t>
      </w:r>
    </w:p>
    <w:p w14:paraId="74C97E83" w14:textId="77777777" w:rsidR="00486EF9" w:rsidRPr="00486EF9" w:rsidRDefault="00486EF9" w:rsidP="00486EF9">
      <w:pPr>
        <w:spacing w:before="200"/>
        <w:rPr>
          <w:b/>
          <w:bCs/>
        </w:rPr>
      </w:pPr>
      <w:r w:rsidRPr="00486EF9">
        <w:rPr>
          <w:rFonts w:ascii="Segoe UI Emoji" w:hAnsi="Segoe UI Emoji" w:cs="Segoe UI Emoji"/>
          <w:b/>
          <w:bCs/>
        </w:rPr>
        <w:t>🔸</w:t>
      </w:r>
      <w:r w:rsidRPr="00486EF9">
        <w:rPr>
          <w:b/>
          <w:bCs/>
        </w:rPr>
        <w:t xml:space="preserve"> Caso B: -0.40 como retorno logarítmico o normalizado</w:t>
      </w:r>
    </w:p>
    <w:p w14:paraId="71074AB8" w14:textId="77777777" w:rsidR="00486EF9" w:rsidRPr="00486EF9" w:rsidRDefault="00486EF9" w:rsidP="00486EF9">
      <w:r w:rsidRPr="00486EF9">
        <w:rPr>
          <w:rFonts w:ascii="Segoe UI Emoji" w:hAnsi="Segoe UI Emoji" w:cs="Segoe UI Emoji"/>
        </w:rPr>
        <w:t>👉</w:t>
      </w:r>
      <w:r w:rsidRPr="00486EF9">
        <w:t xml:space="preserve"> Es un valor </w:t>
      </w:r>
      <w:r w:rsidRPr="00486EF9">
        <w:rPr>
          <w:b/>
          <w:bCs/>
        </w:rPr>
        <w:t>adimensional</w:t>
      </w:r>
      <w:r w:rsidRPr="00486EF9">
        <w:t>, usado internamente en ML.</w:t>
      </w:r>
    </w:p>
    <w:p w14:paraId="3FCA5AAC" w14:textId="77777777" w:rsidR="00486EF9" w:rsidRPr="00486EF9" w:rsidRDefault="00486EF9" w:rsidP="00486EF9">
      <w:r w:rsidRPr="00486EF9">
        <w:t>Ejemplo:</w:t>
      </w:r>
    </w:p>
    <w:p w14:paraId="51054CA1" w14:textId="77777777" w:rsidR="00486EF9" w:rsidRPr="00486EF9" w:rsidRDefault="00486EF9" w:rsidP="00486EF9">
      <w:pPr>
        <w:numPr>
          <w:ilvl w:val="0"/>
          <w:numId w:val="25"/>
        </w:numPr>
      </w:pPr>
      <w:r w:rsidRPr="00486EF9">
        <w:t>retorno log</w:t>
      </w:r>
    </w:p>
    <w:p w14:paraId="535995A7" w14:textId="77777777" w:rsidR="00486EF9" w:rsidRPr="00486EF9" w:rsidRDefault="00486EF9" w:rsidP="00486EF9">
      <w:pPr>
        <w:numPr>
          <w:ilvl w:val="0"/>
          <w:numId w:val="25"/>
        </w:numPr>
      </w:pPr>
      <w:r w:rsidRPr="00486EF9">
        <w:t>retorno estandarizado</w:t>
      </w:r>
    </w:p>
    <w:p w14:paraId="1E7F7433" w14:textId="77777777" w:rsidR="00486EF9" w:rsidRDefault="00486EF9" w:rsidP="00486EF9">
      <w:pPr>
        <w:spacing w:before="200"/>
        <w:rPr>
          <w:b/>
          <w:bCs/>
        </w:rPr>
      </w:pPr>
      <w:r w:rsidRPr="00486EF9">
        <w:rPr>
          <w:rFonts w:ascii="Segoe UI Emoji" w:hAnsi="Segoe UI Emoji" w:cs="Segoe UI Emoji"/>
        </w:rPr>
        <w:t>⚠️</w:t>
      </w:r>
      <w:r w:rsidRPr="00486EF9">
        <w:t xml:space="preserve"> </w:t>
      </w:r>
      <w:r w:rsidRPr="00486EF9">
        <w:rPr>
          <w:b/>
          <w:bCs/>
        </w:rPr>
        <w:t>Esto NO se usa directamente para trading</w:t>
      </w:r>
    </w:p>
    <w:p w14:paraId="2ECF075A" w14:textId="5164AE4C" w:rsidR="00486EF9" w:rsidRPr="00486EF9" w:rsidRDefault="00486EF9" w:rsidP="00486EF9">
      <w:r w:rsidRPr="00486EF9">
        <w:t>Primero se transforma a:</w:t>
      </w:r>
    </w:p>
    <w:p w14:paraId="5759DFCF" w14:textId="77777777" w:rsidR="00486EF9" w:rsidRPr="00486EF9" w:rsidRDefault="00486EF9" w:rsidP="00486EF9">
      <w:pPr>
        <w:numPr>
          <w:ilvl w:val="0"/>
          <w:numId w:val="26"/>
        </w:numPr>
      </w:pPr>
      <w:r w:rsidRPr="00486EF9">
        <w:t>porcentaje</w:t>
      </w:r>
    </w:p>
    <w:p w14:paraId="2DEBF96B" w14:textId="77777777" w:rsidR="00486EF9" w:rsidRPr="00486EF9" w:rsidRDefault="00486EF9" w:rsidP="00486EF9">
      <w:pPr>
        <w:numPr>
          <w:ilvl w:val="0"/>
          <w:numId w:val="26"/>
        </w:numPr>
      </w:pPr>
      <w:r w:rsidRPr="00486EF9">
        <w:t>puntos</w:t>
      </w:r>
    </w:p>
    <w:p w14:paraId="50CC42F4" w14:textId="77777777" w:rsidR="00486EF9" w:rsidRPr="00486EF9" w:rsidRDefault="00486EF9" w:rsidP="00486EF9">
      <w:pPr>
        <w:numPr>
          <w:ilvl w:val="0"/>
          <w:numId w:val="26"/>
        </w:numPr>
      </w:pPr>
      <w:r w:rsidRPr="00486EF9">
        <w:t>decisión (long/short)</w:t>
      </w:r>
    </w:p>
    <w:p w14:paraId="09C30025" w14:textId="77777777" w:rsidR="00486EF9" w:rsidRPr="00486EF9" w:rsidRDefault="00486EF9" w:rsidP="00486EF9">
      <w:pPr>
        <w:pStyle w:val="Ttulo3"/>
        <w:spacing w:before="200"/>
        <w:rPr>
          <w:rFonts w:eastAsiaTheme="minorHAnsi" w:cstheme="minorBidi"/>
          <w:b/>
          <w:bCs/>
          <w:color w:val="auto"/>
          <w:sz w:val="32"/>
          <w:szCs w:val="22"/>
        </w:rPr>
      </w:pPr>
      <w:r w:rsidRPr="00486EF9">
        <w:rPr>
          <w:rFonts w:eastAsiaTheme="minorHAnsi" w:cstheme="minorBidi"/>
          <w:b/>
          <w:bCs/>
          <w:color w:val="auto"/>
          <w:sz w:val="32"/>
          <w:szCs w:val="22"/>
        </w:rPr>
        <w:t>Interpretación correcta</w:t>
      </w:r>
    </w:p>
    <w:p w14:paraId="18E95300" w14:textId="77777777" w:rsidR="00486EF9" w:rsidRPr="00486EF9" w:rsidRDefault="00486EF9" w:rsidP="00486EF9">
      <w:pPr>
        <w:pStyle w:val="NormalWeb"/>
        <w:rPr>
          <w:rFonts w:asciiTheme="minorHAnsi" w:eastAsiaTheme="minorHAnsi" w:hAnsiTheme="minorHAnsi" w:cstheme="minorBidi"/>
          <w:sz w:val="32"/>
          <w:szCs w:val="22"/>
          <w:lang w:eastAsia="en-US"/>
          <w14:ligatures w14:val="standardContextual"/>
        </w:rPr>
      </w:pPr>
      <w:r w:rsidRPr="00486EF9">
        <w:rPr>
          <w:rFonts w:asciiTheme="minorHAnsi" w:eastAsiaTheme="minorHAnsi" w:hAnsiTheme="minorHAnsi" w:cstheme="minorBidi"/>
          <w:sz w:val="32"/>
          <w:szCs w:val="22"/>
          <w:lang w:eastAsia="en-US"/>
          <w14:ligatures w14:val="standardContextual"/>
        </w:rPr>
        <w:t>Siempre debes preguntarte:</w:t>
      </w:r>
    </w:p>
    <w:p w14:paraId="1BC702F3" w14:textId="5E222F5F" w:rsidR="00486EF9" w:rsidRPr="00486EF9" w:rsidRDefault="00486EF9" w:rsidP="00486EF9">
      <w:r w:rsidRPr="00486EF9">
        <w:t>“¿En qué unidades está entrenado el modelo?”</w:t>
      </w:r>
    </w:p>
    <w:p w14:paraId="678275F0" w14:textId="77777777" w:rsidR="008F7ACB" w:rsidRDefault="00486EF9" w:rsidP="00486EF9">
      <w:pPr>
        <w:spacing w:before="0" w:after="160" w:line="259" w:lineRule="auto"/>
      </w:pPr>
      <w:r w:rsidRPr="00486EF9">
        <w:t xml:space="preserve">Sin eso, el número </w:t>
      </w:r>
      <w:r w:rsidRPr="00486EF9">
        <w:rPr>
          <w:b/>
          <w:bCs/>
        </w:rPr>
        <w:t>no significa nada operativo</w:t>
      </w:r>
      <w:r w:rsidRPr="00486EF9">
        <w:t>.</w:t>
      </w:r>
    </w:p>
    <w:p w14:paraId="3E21A708" w14:textId="77777777" w:rsidR="006707F2" w:rsidRDefault="008F7ACB" w:rsidP="006707F2">
      <w:pPr>
        <w:spacing w:before="300" w:after="160"/>
        <w:rPr>
          <w:b/>
          <w:bCs/>
          <w:color w:val="3A7C22" w:themeColor="accent6" w:themeShade="BF"/>
          <w:sz w:val="36"/>
          <w:szCs w:val="36"/>
        </w:rPr>
      </w:pPr>
      <w:r w:rsidRPr="006707F2">
        <w:rPr>
          <w:b/>
          <w:bCs/>
          <w:color w:val="3A7C22" w:themeColor="accent6" w:themeShade="BF"/>
          <w:sz w:val="36"/>
          <w:szCs w:val="36"/>
        </w:rPr>
        <w:t>+120 puntos</w:t>
      </w:r>
    </w:p>
    <w:p w14:paraId="59058886" w14:textId="77777777" w:rsidR="006707F2" w:rsidRPr="006707F2" w:rsidRDefault="006707F2" w:rsidP="006707F2">
      <w:pPr>
        <w:rPr>
          <w:b/>
          <w:bCs/>
        </w:rPr>
      </w:pPr>
      <w:r w:rsidRPr="006707F2">
        <w:rPr>
          <w:b/>
          <w:bCs/>
        </w:rPr>
        <w:t>Qué significa</w:t>
      </w:r>
    </w:p>
    <w:p w14:paraId="44536129" w14:textId="77777777" w:rsidR="006707F2" w:rsidRPr="006707F2" w:rsidRDefault="006707F2" w:rsidP="006707F2">
      <w:r w:rsidRPr="006707F2">
        <w:rPr>
          <w:rFonts w:ascii="Segoe UI Emoji" w:hAnsi="Segoe UI Emoji" w:cs="Segoe UI Emoji"/>
        </w:rPr>
        <w:t>👉</w:t>
      </w:r>
      <w:r w:rsidRPr="006707F2">
        <w:t xml:space="preserve"> El modelo estima que el precio </w:t>
      </w:r>
      <w:r w:rsidRPr="006707F2">
        <w:rPr>
          <w:b/>
          <w:bCs/>
        </w:rPr>
        <w:t>subirá 120 puntos</w:t>
      </w:r>
      <w:r w:rsidRPr="006707F2">
        <w:t>.</w:t>
      </w:r>
    </w:p>
    <w:p w14:paraId="4DC32BA0" w14:textId="77777777" w:rsidR="006707F2" w:rsidRPr="006707F2" w:rsidRDefault="006707F2" w:rsidP="006707F2">
      <w:r w:rsidRPr="006707F2">
        <w:t>Ejemplo:</w:t>
      </w:r>
    </w:p>
    <w:p w14:paraId="536D68C6" w14:textId="77777777" w:rsidR="006707F2" w:rsidRPr="006707F2" w:rsidRDefault="006707F2" w:rsidP="006707F2">
      <w:pPr>
        <w:numPr>
          <w:ilvl w:val="0"/>
          <w:numId w:val="27"/>
        </w:numPr>
      </w:pPr>
      <w:r w:rsidRPr="006707F2">
        <w:t>Índice: SP500</w:t>
      </w:r>
    </w:p>
    <w:p w14:paraId="275950FE" w14:textId="77777777" w:rsidR="006707F2" w:rsidRPr="006707F2" w:rsidRDefault="006707F2" w:rsidP="006707F2">
      <w:pPr>
        <w:numPr>
          <w:ilvl w:val="0"/>
          <w:numId w:val="27"/>
        </w:numPr>
      </w:pPr>
      <w:r w:rsidRPr="006707F2">
        <w:t>Forex: pips</w:t>
      </w:r>
    </w:p>
    <w:p w14:paraId="2884EAAE" w14:textId="77777777" w:rsidR="006707F2" w:rsidRPr="006707F2" w:rsidRDefault="006707F2" w:rsidP="006707F2">
      <w:pPr>
        <w:numPr>
          <w:ilvl w:val="0"/>
          <w:numId w:val="27"/>
        </w:numPr>
      </w:pPr>
      <w:r w:rsidRPr="006707F2">
        <w:lastRenderedPageBreak/>
        <w:t>Crypto: dólares</w:t>
      </w:r>
    </w:p>
    <w:p w14:paraId="0E2BD6DA" w14:textId="77777777" w:rsidR="006707F2" w:rsidRPr="006707F2" w:rsidRDefault="006707F2" w:rsidP="006707F2">
      <w:r w:rsidRPr="006707F2">
        <w:t>Ejemplo real:</w:t>
      </w:r>
    </w:p>
    <w:p w14:paraId="42DE212B" w14:textId="77777777" w:rsidR="006707F2" w:rsidRPr="006707F2" w:rsidRDefault="006707F2" w:rsidP="006707F2">
      <w:pPr>
        <w:numPr>
          <w:ilvl w:val="0"/>
          <w:numId w:val="28"/>
        </w:numPr>
      </w:pPr>
      <w:r w:rsidRPr="006707F2">
        <w:t>BTCUSDT en 40 000</w:t>
      </w:r>
    </w:p>
    <w:p w14:paraId="5EAB3C65" w14:textId="77777777" w:rsidR="006707F2" w:rsidRPr="006707F2" w:rsidRDefault="006707F2" w:rsidP="006707F2">
      <w:pPr>
        <w:numPr>
          <w:ilvl w:val="0"/>
          <w:numId w:val="28"/>
        </w:numPr>
      </w:pPr>
      <w:r w:rsidRPr="006707F2">
        <w:t>Forecast: +120</w:t>
      </w:r>
    </w:p>
    <w:p w14:paraId="6A38DD5C" w14:textId="77777777" w:rsidR="006707F2" w:rsidRPr="006707F2" w:rsidRDefault="006707F2" w:rsidP="006707F2">
      <w:pPr>
        <w:numPr>
          <w:ilvl w:val="0"/>
          <w:numId w:val="28"/>
        </w:numPr>
      </w:pPr>
      <w:r w:rsidRPr="006707F2">
        <w:t>Precio esperado ≈ 40 120</w:t>
      </w:r>
    </w:p>
    <w:p w14:paraId="540F4937" w14:textId="6E518C54" w:rsidR="006707F2" w:rsidRPr="006707F2" w:rsidRDefault="006707F2" w:rsidP="006707F2">
      <w:pPr>
        <w:rPr>
          <w:b/>
          <w:bCs/>
        </w:rPr>
      </w:pPr>
      <w:r w:rsidRPr="006707F2">
        <w:rPr>
          <w:b/>
          <w:bCs/>
        </w:rPr>
        <w:t>Cuando se usa</w:t>
      </w:r>
    </w:p>
    <w:p w14:paraId="6978A609" w14:textId="77777777" w:rsidR="006707F2" w:rsidRPr="006707F2" w:rsidRDefault="006707F2" w:rsidP="006707F2">
      <w:pPr>
        <w:numPr>
          <w:ilvl w:val="0"/>
          <w:numId w:val="29"/>
        </w:numPr>
      </w:pPr>
      <w:r w:rsidRPr="006707F2">
        <w:t>Índices</w:t>
      </w:r>
    </w:p>
    <w:p w14:paraId="5486860E" w14:textId="77777777" w:rsidR="006707F2" w:rsidRPr="006707F2" w:rsidRDefault="006707F2" w:rsidP="006707F2">
      <w:pPr>
        <w:numPr>
          <w:ilvl w:val="0"/>
          <w:numId w:val="29"/>
        </w:numPr>
      </w:pPr>
      <w:r w:rsidRPr="006707F2">
        <w:t>Futuros</w:t>
      </w:r>
    </w:p>
    <w:p w14:paraId="47D1984F" w14:textId="77777777" w:rsidR="006707F2" w:rsidRPr="006707F2" w:rsidRDefault="006707F2" w:rsidP="006707F2">
      <w:pPr>
        <w:numPr>
          <w:ilvl w:val="0"/>
          <w:numId w:val="29"/>
        </w:numPr>
      </w:pPr>
      <w:r w:rsidRPr="006707F2">
        <w:t>Trading institucional</w:t>
      </w:r>
    </w:p>
    <w:p w14:paraId="4ECCE4A4" w14:textId="77777777" w:rsidR="006707F2" w:rsidRDefault="006707F2" w:rsidP="006707F2">
      <w:pPr>
        <w:numPr>
          <w:ilvl w:val="0"/>
          <w:numId w:val="29"/>
        </w:numPr>
      </w:pPr>
      <w:r w:rsidRPr="006707F2">
        <w:t>Sistemas donde el punto tiene significado económico</w:t>
      </w:r>
    </w:p>
    <w:p w14:paraId="1EF6183B" w14:textId="77777777" w:rsidR="006707F2" w:rsidRDefault="006707F2" w:rsidP="006707F2">
      <w:pPr>
        <w:rPr>
          <w:sz w:val="36"/>
        </w:rPr>
      </w:pPr>
      <w:r>
        <w:rPr>
          <w:rFonts w:ascii="Segoe UI Emoji" w:hAnsi="Segoe UI Emoji" w:cs="Segoe UI Emoji"/>
        </w:rPr>
        <w:t>🔑</w:t>
      </w:r>
      <w:r>
        <w:t xml:space="preserve"> IDEA CLAVE (muy importante)</w:t>
      </w:r>
    </w:p>
    <w:p w14:paraId="2DC3DE85" w14:textId="77777777" w:rsidR="006707F2" w:rsidRDefault="006707F2" w:rsidP="006707F2">
      <w:r>
        <w:t xml:space="preserve">Estos </w:t>
      </w:r>
      <w:r>
        <w:rPr>
          <w:rStyle w:val="Fuerte"/>
        </w:rPr>
        <w:t>tres números NO son órdenes de trading</w:t>
      </w:r>
      <w:r>
        <w:t>.</w:t>
      </w:r>
    </w:p>
    <w:p w14:paraId="620C5A36" w14:textId="21BEBF76" w:rsidR="006707F2" w:rsidRDefault="006707F2" w:rsidP="006707F2">
      <w:r>
        <w:t xml:space="preserve">Son </w:t>
      </w:r>
      <w:r>
        <w:rPr>
          <w:rStyle w:val="Fuerte"/>
        </w:rPr>
        <w:t>estimaciones estadísticas</w:t>
      </w:r>
      <w:r>
        <w:t>.</w:t>
      </w:r>
    </w:p>
    <w:p w14:paraId="7E4F723A" w14:textId="2231C84E" w:rsidR="006707F2" w:rsidRDefault="006707F2" w:rsidP="006707F2">
      <w:r w:rsidRPr="006707F2">
        <w:rPr>
          <w:noProof/>
        </w:rPr>
        <w:drawing>
          <wp:inline distT="0" distB="0" distL="0" distR="0" wp14:anchorId="6ADE1C98" wp14:editId="0AB10AD9">
            <wp:extent cx="2019582" cy="876422"/>
            <wp:effectExtent l="0" t="0" r="0" b="0"/>
            <wp:docPr id="10449333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3333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8E4F" w14:textId="77777777" w:rsidR="006707F2" w:rsidRPr="006707F2" w:rsidRDefault="006707F2" w:rsidP="006707F2">
      <w:pPr>
        <w:rPr>
          <w:b/>
          <w:bCs/>
        </w:rPr>
      </w:pPr>
      <w:r w:rsidRPr="006707F2">
        <w:rPr>
          <w:b/>
          <w:bCs/>
        </w:rPr>
        <w:t>¿Cómo se usa un forecast en una estrategia?</w:t>
      </w:r>
    </w:p>
    <w:p w14:paraId="10A21BC2" w14:textId="77777777" w:rsidR="006707F2" w:rsidRPr="006707F2" w:rsidRDefault="006707F2" w:rsidP="006707F2">
      <w:r w:rsidRPr="006707F2">
        <w:t>Ejemplo lógico:</w:t>
      </w:r>
    </w:p>
    <w:p w14:paraId="41A5E9F2" w14:textId="4E13155E" w:rsidR="006707F2" w:rsidRDefault="006707F2" w:rsidP="006707F2">
      <w:r w:rsidRPr="006707F2">
        <w:rPr>
          <w:noProof/>
        </w:rPr>
        <w:drawing>
          <wp:inline distT="0" distB="0" distL="0" distR="0" wp14:anchorId="4D27A85D" wp14:editId="731DF35F">
            <wp:extent cx="3439005" cy="1076475"/>
            <wp:effectExtent l="0" t="0" r="9525" b="9525"/>
            <wp:docPr id="9825511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51181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CE51" w14:textId="77777777" w:rsidR="006707F2" w:rsidRPr="006707F2" w:rsidRDefault="006707F2" w:rsidP="006707F2">
      <w:r w:rsidRPr="006707F2">
        <w:t>Ejemplo concreto:</w:t>
      </w:r>
    </w:p>
    <w:p w14:paraId="4267C22E" w14:textId="77777777" w:rsidR="006707F2" w:rsidRPr="006707F2" w:rsidRDefault="006707F2" w:rsidP="006707F2">
      <w:pPr>
        <w:numPr>
          <w:ilvl w:val="0"/>
          <w:numId w:val="30"/>
        </w:numPr>
      </w:pPr>
      <w:r w:rsidRPr="006707F2">
        <w:t>Forecast: +0.15%</w:t>
      </w:r>
    </w:p>
    <w:p w14:paraId="219146DD" w14:textId="77777777" w:rsidR="006707F2" w:rsidRPr="006707F2" w:rsidRDefault="006707F2" w:rsidP="006707F2">
      <w:pPr>
        <w:numPr>
          <w:ilvl w:val="0"/>
          <w:numId w:val="30"/>
        </w:numPr>
      </w:pPr>
      <w:r w:rsidRPr="006707F2">
        <w:t>Costos: 0.08%</w:t>
      </w:r>
    </w:p>
    <w:p w14:paraId="5D585231" w14:textId="77777777" w:rsidR="006707F2" w:rsidRPr="006707F2" w:rsidRDefault="006707F2" w:rsidP="006707F2">
      <w:pPr>
        <w:numPr>
          <w:ilvl w:val="0"/>
          <w:numId w:val="30"/>
        </w:numPr>
      </w:pPr>
      <w:r w:rsidRPr="006707F2">
        <w:t>Margen mínimo: 0.05%</w:t>
      </w:r>
    </w:p>
    <w:p w14:paraId="5FDF71BA" w14:textId="77777777" w:rsidR="006707F2" w:rsidRDefault="006707F2" w:rsidP="006707F2">
      <w:r w:rsidRPr="006707F2">
        <w:rPr>
          <w:rFonts w:ascii="Segoe UI Emoji" w:hAnsi="Segoe UI Emoji" w:cs="Segoe UI Emoji"/>
        </w:rPr>
        <w:t>👉</w:t>
      </w:r>
      <w:r w:rsidRPr="006707F2">
        <w:t xml:space="preserve"> +0.15% &gt; 0.13% → posible trade</w:t>
      </w:r>
    </w:p>
    <w:p w14:paraId="20560DB3" w14:textId="218AAB6E" w:rsidR="006707F2" w:rsidRDefault="006707F2" w:rsidP="006707F2">
      <w:r w:rsidRPr="006707F2">
        <w:rPr>
          <w:rFonts w:ascii="Segoe UI Emoji" w:hAnsi="Segoe UI Emoji" w:cs="Segoe UI Emoji"/>
        </w:rPr>
        <w:t>👉</w:t>
      </w:r>
      <w:r w:rsidRPr="006707F2">
        <w:t xml:space="preserve"> +0.15% ≤ 0.13% → no trade</w:t>
      </w:r>
    </w:p>
    <w:p w14:paraId="122EA551" w14:textId="2288D34B" w:rsidR="006707F2" w:rsidRDefault="006707F2">
      <w:pPr>
        <w:spacing w:before="0" w:after="160" w:line="259" w:lineRule="auto"/>
        <w:jc w:val="left"/>
      </w:pPr>
      <w:r>
        <w:lastRenderedPageBreak/>
        <w:br w:type="page"/>
      </w:r>
    </w:p>
    <w:p w14:paraId="34C0834F" w14:textId="77777777" w:rsidR="006707F2" w:rsidRPr="006707F2" w:rsidRDefault="006707F2" w:rsidP="006707F2">
      <w:pPr>
        <w:rPr>
          <w:b/>
          <w:bCs/>
        </w:rPr>
      </w:pPr>
      <w:r w:rsidRPr="006707F2">
        <w:rPr>
          <w:b/>
          <w:bCs/>
        </w:rPr>
        <w:lastRenderedPageBreak/>
        <w:t>Por qué el forecast es peligroso para principiantes</w:t>
      </w:r>
    </w:p>
    <w:p w14:paraId="587A443D" w14:textId="77777777" w:rsidR="006707F2" w:rsidRPr="006707F2" w:rsidRDefault="006707F2" w:rsidP="006707F2">
      <w:pPr>
        <w:numPr>
          <w:ilvl w:val="0"/>
          <w:numId w:val="31"/>
        </w:numPr>
      </w:pPr>
      <w:r w:rsidRPr="006707F2">
        <w:t>El mercado es ruidoso</w:t>
      </w:r>
    </w:p>
    <w:p w14:paraId="6598D07E" w14:textId="77777777" w:rsidR="006707F2" w:rsidRPr="006707F2" w:rsidRDefault="006707F2" w:rsidP="006707F2">
      <w:pPr>
        <w:numPr>
          <w:ilvl w:val="0"/>
          <w:numId w:val="31"/>
        </w:numPr>
      </w:pPr>
      <w:r w:rsidRPr="006707F2">
        <w:t xml:space="preserve">Predecir </w:t>
      </w:r>
      <w:r w:rsidRPr="006707F2">
        <w:rPr>
          <w:b/>
          <w:bCs/>
        </w:rPr>
        <w:t>magnitudes exactas</w:t>
      </w:r>
      <w:r w:rsidRPr="006707F2">
        <w:t xml:space="preserve"> es muy difícil</w:t>
      </w:r>
    </w:p>
    <w:p w14:paraId="3283670A" w14:textId="77777777" w:rsidR="006707F2" w:rsidRPr="006707F2" w:rsidRDefault="006707F2" w:rsidP="006707F2">
      <w:pPr>
        <w:numPr>
          <w:ilvl w:val="0"/>
          <w:numId w:val="31"/>
        </w:numPr>
      </w:pPr>
      <w:r w:rsidRPr="006707F2">
        <w:t>Fácil sobreajustar</w:t>
      </w:r>
    </w:p>
    <w:p w14:paraId="7614A85F" w14:textId="77777777" w:rsidR="006707F2" w:rsidRPr="006707F2" w:rsidRDefault="006707F2" w:rsidP="006707F2">
      <w:pPr>
        <w:numPr>
          <w:ilvl w:val="0"/>
          <w:numId w:val="31"/>
        </w:numPr>
      </w:pPr>
      <w:r w:rsidRPr="006707F2">
        <w:t xml:space="preserve">Muchos modelos “aciertan” pero </w:t>
      </w:r>
      <w:r w:rsidRPr="006707F2">
        <w:rPr>
          <w:b/>
          <w:bCs/>
        </w:rPr>
        <w:t>pierden dinero</w:t>
      </w:r>
    </w:p>
    <w:p w14:paraId="6F59CCF9" w14:textId="77777777" w:rsidR="006707F2" w:rsidRDefault="006707F2" w:rsidP="006707F2">
      <w:r w:rsidRPr="006707F2">
        <w:t>Por eso te insistí antes:</w:t>
      </w:r>
    </w:p>
    <w:p w14:paraId="3B8F0BC7" w14:textId="77777777" w:rsidR="006707F2" w:rsidRDefault="006707F2" w:rsidP="006707F2">
      <w:pPr>
        <w:rPr>
          <w:b/>
          <w:bCs/>
        </w:rPr>
      </w:pPr>
      <w:r w:rsidRPr="006707F2">
        <w:rPr>
          <w:rFonts w:ascii="Segoe UI Emoji" w:hAnsi="Segoe UI Emoji" w:cs="Segoe UI Emoji"/>
        </w:rPr>
        <w:t>👉</w:t>
      </w:r>
      <w:r w:rsidRPr="006707F2">
        <w:t xml:space="preserve"> </w:t>
      </w:r>
      <w:r w:rsidRPr="006707F2">
        <w:rPr>
          <w:b/>
          <w:bCs/>
        </w:rPr>
        <w:t>forecast NO es obligatorio</w:t>
      </w:r>
    </w:p>
    <w:p w14:paraId="118C3821" w14:textId="600BB0EB" w:rsidR="006707F2" w:rsidRDefault="006707F2" w:rsidP="006707F2">
      <w:r w:rsidRPr="006707F2">
        <w:rPr>
          <w:rFonts w:ascii="Segoe UI Emoji" w:hAnsi="Segoe UI Emoji" w:cs="Segoe UI Emoji"/>
        </w:rPr>
        <w:t>👉</w:t>
      </w:r>
      <w:r w:rsidRPr="006707F2">
        <w:t xml:space="preserve"> Clasificación suele ser más robusta</w:t>
      </w:r>
    </w:p>
    <w:p w14:paraId="4C818C76" w14:textId="77777777" w:rsidR="006707F2" w:rsidRPr="006707F2" w:rsidRDefault="006707F2" w:rsidP="006707F2">
      <w:pPr>
        <w:pStyle w:val="Subttulo"/>
      </w:pPr>
      <w:r w:rsidRPr="006707F2">
        <w:t>Resumen claro (quédate con esto)</w:t>
      </w:r>
    </w:p>
    <w:p w14:paraId="20F65E44" w14:textId="77777777" w:rsidR="006707F2" w:rsidRPr="006707F2" w:rsidRDefault="006707F2" w:rsidP="006707F2">
      <w:pPr>
        <w:numPr>
          <w:ilvl w:val="0"/>
          <w:numId w:val="32"/>
        </w:numPr>
      </w:pPr>
      <w:r w:rsidRPr="006707F2">
        <w:t>+0.15% → retorno porcentual esperado</w:t>
      </w:r>
    </w:p>
    <w:p w14:paraId="268B108D" w14:textId="77777777" w:rsidR="006707F2" w:rsidRPr="006707F2" w:rsidRDefault="006707F2" w:rsidP="006707F2">
      <w:pPr>
        <w:numPr>
          <w:ilvl w:val="0"/>
          <w:numId w:val="32"/>
        </w:numPr>
      </w:pPr>
      <w:r w:rsidRPr="006707F2">
        <w:t>-0.40 → depende de la unidad (precio o retorno transformado)</w:t>
      </w:r>
    </w:p>
    <w:p w14:paraId="4006AD64" w14:textId="77777777" w:rsidR="006707F2" w:rsidRPr="006707F2" w:rsidRDefault="006707F2" w:rsidP="006707F2">
      <w:pPr>
        <w:numPr>
          <w:ilvl w:val="0"/>
          <w:numId w:val="32"/>
        </w:numPr>
      </w:pPr>
      <w:r w:rsidRPr="006707F2">
        <w:t>+120 puntos → movimiento absoluto esperado</w:t>
      </w:r>
    </w:p>
    <w:p w14:paraId="5B36A9B2" w14:textId="77777777" w:rsidR="006707F2" w:rsidRPr="006707F2" w:rsidRDefault="006707F2" w:rsidP="006707F2">
      <w:pPr>
        <w:numPr>
          <w:ilvl w:val="0"/>
          <w:numId w:val="32"/>
        </w:numPr>
      </w:pPr>
      <w:r w:rsidRPr="006707F2">
        <w:t>Ninguno es una orden de trading</w:t>
      </w:r>
    </w:p>
    <w:p w14:paraId="5B18FFBB" w14:textId="77777777" w:rsidR="006707F2" w:rsidRPr="006707F2" w:rsidRDefault="006707F2" w:rsidP="006707F2">
      <w:pPr>
        <w:numPr>
          <w:ilvl w:val="0"/>
          <w:numId w:val="32"/>
        </w:numPr>
      </w:pPr>
      <w:r w:rsidRPr="006707F2">
        <w:t>Siempre debes saber:</w:t>
      </w:r>
    </w:p>
    <w:p w14:paraId="6917A29D" w14:textId="77777777" w:rsidR="006707F2" w:rsidRPr="006707F2" w:rsidRDefault="006707F2" w:rsidP="006707F2">
      <w:pPr>
        <w:numPr>
          <w:ilvl w:val="1"/>
          <w:numId w:val="32"/>
        </w:numPr>
      </w:pPr>
      <w:r w:rsidRPr="006707F2">
        <w:rPr>
          <w:b/>
          <w:bCs/>
        </w:rPr>
        <w:t>qué predices</w:t>
      </w:r>
    </w:p>
    <w:p w14:paraId="4AC660A3" w14:textId="77777777" w:rsidR="006707F2" w:rsidRPr="006707F2" w:rsidRDefault="006707F2" w:rsidP="006707F2">
      <w:pPr>
        <w:numPr>
          <w:ilvl w:val="1"/>
          <w:numId w:val="32"/>
        </w:numPr>
      </w:pPr>
      <w:r w:rsidRPr="006707F2">
        <w:rPr>
          <w:b/>
          <w:bCs/>
        </w:rPr>
        <w:t>en qué unidades</w:t>
      </w:r>
    </w:p>
    <w:p w14:paraId="377633DE" w14:textId="77777777" w:rsidR="006707F2" w:rsidRPr="006707F2" w:rsidRDefault="006707F2" w:rsidP="006707F2">
      <w:pPr>
        <w:numPr>
          <w:ilvl w:val="1"/>
          <w:numId w:val="32"/>
        </w:numPr>
      </w:pPr>
      <w:r w:rsidRPr="006707F2">
        <w:rPr>
          <w:b/>
          <w:bCs/>
        </w:rPr>
        <w:t>para qué horizonte</w:t>
      </w:r>
    </w:p>
    <w:p w14:paraId="5F13B0DB" w14:textId="545F3B9D" w:rsidR="006707F2" w:rsidRDefault="006707F2" w:rsidP="006707F2">
      <w:pPr>
        <w:pStyle w:val="Ttulo2"/>
      </w:pPr>
      <w:r w:rsidRPr="006707F2">
        <w:t xml:space="preserve">B) Una </w:t>
      </w:r>
      <w:r w:rsidRPr="006707F2">
        <w:rPr>
          <w:b/>
          <w:bCs/>
        </w:rPr>
        <w:t>señal de clase</w:t>
      </w:r>
      <w:r w:rsidRPr="006707F2">
        <w:t xml:space="preserve"> (clasificación)</w:t>
      </w:r>
    </w:p>
    <w:p w14:paraId="5CB61804" w14:textId="1E2B1862" w:rsidR="006707F2" w:rsidRPr="006707F2" w:rsidRDefault="006707F2" w:rsidP="006707F2">
      <w:pPr>
        <w:pStyle w:val="Prrafodelista"/>
        <w:numPr>
          <w:ilvl w:val="0"/>
          <w:numId w:val="34"/>
        </w:numPr>
      </w:pPr>
      <w:r w:rsidRPr="006707F2">
        <w:t xml:space="preserve">Ej: predice si el precio </w:t>
      </w:r>
      <w:r w:rsidRPr="006707F2">
        <w:rPr>
          <w:b/>
          <w:bCs/>
        </w:rPr>
        <w:t>sube/baja</w:t>
      </w:r>
      <w:r w:rsidRPr="006707F2">
        <w:t xml:space="preserve"> en la próxima vela.</w:t>
      </w:r>
    </w:p>
    <w:p w14:paraId="50C43016" w14:textId="77414619" w:rsidR="006707F2" w:rsidRPr="006707F2" w:rsidRDefault="006707F2" w:rsidP="006707F2">
      <w:pPr>
        <w:pStyle w:val="Prrafodelista"/>
        <w:numPr>
          <w:ilvl w:val="0"/>
          <w:numId w:val="34"/>
        </w:numPr>
      </w:pPr>
      <w:r w:rsidRPr="006707F2">
        <w:t>Salida típica:</w:t>
      </w:r>
    </w:p>
    <w:p w14:paraId="1175A5A5" w14:textId="77777777" w:rsidR="006707F2" w:rsidRPr="006707F2" w:rsidRDefault="006707F2" w:rsidP="006707F2">
      <w:pPr>
        <w:numPr>
          <w:ilvl w:val="0"/>
          <w:numId w:val="33"/>
        </w:numPr>
      </w:pPr>
      <w:r w:rsidRPr="006707F2">
        <w:t>Clase: UP o DOWN</w:t>
      </w:r>
    </w:p>
    <w:p w14:paraId="696062C3" w14:textId="77777777" w:rsidR="006707F2" w:rsidRPr="006707F2" w:rsidRDefault="006707F2" w:rsidP="006707F2">
      <w:pPr>
        <w:numPr>
          <w:ilvl w:val="0"/>
          <w:numId w:val="33"/>
        </w:numPr>
      </w:pPr>
      <w:r w:rsidRPr="006707F2">
        <w:t>o probabilidad: P(UP)=0.63</w:t>
      </w:r>
    </w:p>
    <w:p w14:paraId="7D48B892" w14:textId="6A862E54" w:rsidR="00C24D1D" w:rsidRDefault="00C24D1D" w:rsidP="00C24D1D">
      <w:pPr>
        <w:rPr>
          <w:b/>
          <w:bCs/>
        </w:rPr>
      </w:pPr>
      <w:r w:rsidRPr="00C24D1D">
        <w:rPr>
          <w:b/>
          <w:bCs/>
        </w:rPr>
        <w:t>“¿Sube o baja?”</w:t>
      </w:r>
    </w:p>
    <w:p w14:paraId="40BDF1EB" w14:textId="77777777" w:rsidR="00C24D1D" w:rsidRPr="00687F0D" w:rsidRDefault="00C24D1D" w:rsidP="00C24D1D">
      <w:pPr>
        <w:pStyle w:val="Subttulo"/>
      </w:pPr>
      <w:r w:rsidRPr="00687F0D">
        <w:t>Qué devuelve el modelo</w:t>
      </w:r>
    </w:p>
    <w:p w14:paraId="51F69F1C" w14:textId="77777777" w:rsidR="00C24D1D" w:rsidRDefault="00C24D1D" w:rsidP="00C24D1D">
      <w:pPr>
        <w:numPr>
          <w:ilvl w:val="0"/>
          <w:numId w:val="35"/>
        </w:numPr>
      </w:pPr>
      <w:r w:rsidRPr="00687F0D">
        <w:t>LONG / SHORT</w:t>
      </w:r>
    </w:p>
    <w:p w14:paraId="7D42CDBC" w14:textId="77777777" w:rsidR="00C24D1D" w:rsidRPr="00687F0D" w:rsidRDefault="00C24D1D" w:rsidP="005D48C5">
      <w:pPr>
        <w:ind w:left="720"/>
      </w:pPr>
      <w:r w:rsidRPr="00687F0D">
        <w:t>o</w:t>
      </w:r>
    </w:p>
    <w:p w14:paraId="06DB99F7" w14:textId="77777777" w:rsidR="00C24D1D" w:rsidRDefault="00C24D1D" w:rsidP="00C24D1D">
      <w:pPr>
        <w:numPr>
          <w:ilvl w:val="0"/>
          <w:numId w:val="35"/>
        </w:numPr>
      </w:pPr>
      <w:r w:rsidRPr="00687F0D">
        <w:lastRenderedPageBreak/>
        <w:t>P(up) = 0.63</w:t>
      </w:r>
    </w:p>
    <w:p w14:paraId="15418341" w14:textId="304E15EC" w:rsidR="002B5523" w:rsidRPr="002B5523" w:rsidRDefault="002B5523" w:rsidP="002B5523">
      <w:pPr>
        <w:rPr>
          <w:b/>
          <w:bCs/>
          <w:sz w:val="36"/>
        </w:rPr>
      </w:pPr>
      <w:r w:rsidRPr="002B5523">
        <w:rPr>
          <w:b/>
          <w:bCs/>
        </w:rPr>
        <w:t>¿Quién me da P?</w:t>
      </w:r>
    </w:p>
    <w:p w14:paraId="0D5517C1" w14:textId="77777777" w:rsidR="002B5523" w:rsidRDefault="002B5523" w:rsidP="002B5523">
      <w:r>
        <w:t>Primero lo primero.</w:t>
      </w:r>
    </w:p>
    <w:p w14:paraId="147CF100" w14:textId="163F17D1" w:rsidR="002B5523" w:rsidRDefault="002B5523" w:rsidP="002B5523">
      <w:r w:rsidRPr="002B5523">
        <w:rPr>
          <w:b/>
          <w:bCs/>
        </w:rPr>
        <w:t>“P”</w:t>
      </w:r>
      <w:r>
        <w:t xml:space="preserve"> </w:t>
      </w:r>
      <w:r>
        <w:rPr>
          <w:rStyle w:val="Fuerte"/>
        </w:rPr>
        <w:t>sí te lo da alguien</w:t>
      </w:r>
      <w:r>
        <w:t>:</w:t>
      </w:r>
    </w:p>
    <w:p w14:paraId="18365515" w14:textId="77777777" w:rsidR="002B5523" w:rsidRDefault="002B5523" w:rsidP="002B5523">
      <w:pPr>
        <w:rPr>
          <w:rStyle w:val="Fuerte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Fuerte"/>
        </w:rPr>
        <w:t>te lo da tu modelo de Machine Learning</w:t>
      </w:r>
    </w:p>
    <w:p w14:paraId="3AC5F9C6" w14:textId="376FF738" w:rsidR="002B5523" w:rsidRDefault="002B5523" w:rsidP="002B5523">
      <w:r w:rsidRPr="002B5523">
        <w:rPr>
          <w:noProof/>
        </w:rPr>
        <w:drawing>
          <wp:inline distT="0" distB="0" distL="0" distR="0" wp14:anchorId="5D6C03AC" wp14:editId="13D5BFA5">
            <wp:extent cx="3048425" cy="457264"/>
            <wp:effectExtent l="0" t="0" r="0" b="0"/>
            <wp:docPr id="1907233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33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A311" w14:textId="77777777" w:rsidR="002B5523" w:rsidRPr="002B5523" w:rsidRDefault="002B5523" w:rsidP="002B5523">
      <w:r w:rsidRPr="002B5523">
        <w:t>Eso significa:</w:t>
      </w:r>
    </w:p>
    <w:p w14:paraId="6CD8AF85" w14:textId="77777777" w:rsidR="002B5523" w:rsidRPr="002B5523" w:rsidRDefault="002B5523" w:rsidP="002B5523">
      <w:pPr>
        <w:numPr>
          <w:ilvl w:val="0"/>
          <w:numId w:val="40"/>
        </w:numPr>
      </w:pPr>
      <w:r w:rsidRPr="002B5523">
        <w:t xml:space="preserve">p = 0.61 → el modelo estima </w:t>
      </w:r>
      <w:r w:rsidRPr="002B5523">
        <w:rPr>
          <w:b/>
          <w:bCs/>
        </w:rPr>
        <w:t>61% de probabilidad de subida</w:t>
      </w:r>
    </w:p>
    <w:p w14:paraId="4FD2742E" w14:textId="77777777" w:rsidR="002B5523" w:rsidRPr="002B5523" w:rsidRDefault="002B5523" w:rsidP="002B5523">
      <w:pPr>
        <w:numPr>
          <w:ilvl w:val="0"/>
          <w:numId w:val="40"/>
        </w:numPr>
      </w:pPr>
      <w:r w:rsidRPr="002B5523">
        <w:t>p = 0.48 → incertidumbre</w:t>
      </w:r>
    </w:p>
    <w:p w14:paraId="57BFF415" w14:textId="77777777" w:rsidR="002B5523" w:rsidRPr="002B5523" w:rsidRDefault="002B5523" w:rsidP="002B5523">
      <w:pPr>
        <w:numPr>
          <w:ilvl w:val="0"/>
          <w:numId w:val="40"/>
        </w:numPr>
      </w:pPr>
      <w:r w:rsidRPr="002B5523">
        <w:t>p = 0.30 → mayor probabilidad de bajada</w:t>
      </w:r>
    </w:p>
    <w:p w14:paraId="7A03AEA1" w14:textId="77777777" w:rsidR="002B5523" w:rsidRPr="002B5523" w:rsidRDefault="002B5523" w:rsidP="002B5523">
      <w:r w:rsidRPr="002B5523">
        <w:t xml:space="preserve">Hasta aquí </w:t>
      </w:r>
      <w:r w:rsidRPr="002B5523">
        <w:rPr>
          <w:b/>
          <w:bCs/>
        </w:rPr>
        <w:t>solo tienes probabilidades</w:t>
      </w:r>
      <w:r w:rsidRPr="002B5523">
        <w:t>, no decisiones.</w:t>
      </w:r>
    </w:p>
    <w:p w14:paraId="1D27B17F" w14:textId="77777777" w:rsidR="002B5523" w:rsidRPr="002B5523" w:rsidRDefault="002B5523" w:rsidP="002B5523">
      <w:pPr>
        <w:rPr>
          <w:b/>
          <w:bCs/>
        </w:rPr>
      </w:pPr>
      <w:r w:rsidRPr="002B5523">
        <w:rPr>
          <w:b/>
          <w:bCs/>
        </w:rPr>
        <w:t>¿Quién decide entonces 0.58 y 0.42?</w:t>
      </w:r>
    </w:p>
    <w:p w14:paraId="16D11C9F" w14:textId="77777777" w:rsidR="002B5523" w:rsidRPr="002B5523" w:rsidRDefault="002B5523" w:rsidP="002B5523">
      <w:r w:rsidRPr="002B5523">
        <w:rPr>
          <w:rFonts w:ascii="Segoe UI Emoji" w:hAnsi="Segoe UI Emoji" w:cs="Segoe UI Emoji"/>
        </w:rPr>
        <w:t>👉</w:t>
      </w:r>
      <w:r w:rsidRPr="002B5523">
        <w:t xml:space="preserve"> </w:t>
      </w:r>
      <w:r w:rsidRPr="002B5523">
        <w:rPr>
          <w:b/>
          <w:bCs/>
        </w:rPr>
        <w:t>TÚ</w:t>
      </w:r>
      <w:r w:rsidRPr="002B5523">
        <w:t>, usando análisis cuantitativo.</w:t>
      </w:r>
    </w:p>
    <w:p w14:paraId="6F43BE2D" w14:textId="77777777" w:rsidR="002B5523" w:rsidRPr="002B5523" w:rsidRDefault="002B5523" w:rsidP="002B5523">
      <w:r w:rsidRPr="002B5523">
        <w:t xml:space="preserve">Esos números </w:t>
      </w:r>
      <w:r w:rsidRPr="002B5523">
        <w:rPr>
          <w:b/>
          <w:bCs/>
        </w:rPr>
        <w:t>no son mágicos</w:t>
      </w:r>
      <w:r w:rsidRPr="002B5523">
        <w:t xml:space="preserve">, son </w:t>
      </w:r>
      <w:r w:rsidRPr="002B5523">
        <w:rPr>
          <w:b/>
          <w:bCs/>
        </w:rPr>
        <w:t>umbrales operativos</w:t>
      </w:r>
      <w:r w:rsidRPr="002B5523">
        <w:t xml:space="preserve"> que se construyen </w:t>
      </w:r>
      <w:r w:rsidRPr="002B5523">
        <w:rPr>
          <w:b/>
          <w:bCs/>
        </w:rPr>
        <w:t>después</w:t>
      </w:r>
      <w:r w:rsidRPr="002B5523">
        <w:t xml:space="preserve"> de entrenar el modelo.</w:t>
      </w:r>
    </w:p>
    <w:p w14:paraId="14E3A9F4" w14:textId="77777777" w:rsidR="002B5523" w:rsidRPr="002B5523" w:rsidRDefault="00000000" w:rsidP="002B5523">
      <w:r>
        <w:pict w14:anchorId="770B36A6">
          <v:rect id="_x0000_i1074" style="width:0;height:1.5pt" o:hralign="center" o:hrstd="t" o:hr="t" fillcolor="#a0a0a0" stroked="f"/>
        </w:pict>
      </w:r>
    </w:p>
    <w:p w14:paraId="7CFBB4CD" w14:textId="77777777" w:rsidR="002B5523" w:rsidRPr="002B5523" w:rsidRDefault="002B5523" w:rsidP="002B5523">
      <w:pPr>
        <w:rPr>
          <w:b/>
          <w:bCs/>
        </w:rPr>
      </w:pPr>
      <w:r w:rsidRPr="002B5523">
        <w:rPr>
          <w:b/>
          <w:bCs/>
        </w:rPr>
        <w:t>¿Por qué NO usar simplemente 0.50?</w:t>
      </w:r>
    </w:p>
    <w:p w14:paraId="5F542165" w14:textId="77777777" w:rsidR="002B5523" w:rsidRPr="002B5523" w:rsidRDefault="002B5523" w:rsidP="002B5523">
      <w:r w:rsidRPr="002B5523">
        <w:t>Porque en mercados financieros:</w:t>
      </w:r>
    </w:p>
    <w:p w14:paraId="39920286" w14:textId="77777777" w:rsidR="002B5523" w:rsidRPr="002B5523" w:rsidRDefault="002B5523" w:rsidP="002B5523">
      <w:pPr>
        <w:numPr>
          <w:ilvl w:val="0"/>
          <w:numId w:val="41"/>
        </w:numPr>
      </w:pPr>
      <w:r w:rsidRPr="002B5523">
        <w:t>0.50 no tiene ventaja estadística</w:t>
      </w:r>
    </w:p>
    <w:p w14:paraId="3177988F" w14:textId="77777777" w:rsidR="002B5523" w:rsidRPr="002B5523" w:rsidRDefault="002B5523" w:rsidP="002B5523">
      <w:pPr>
        <w:numPr>
          <w:ilvl w:val="0"/>
          <w:numId w:val="41"/>
        </w:numPr>
      </w:pPr>
      <w:r w:rsidRPr="002B5523">
        <w:t>los costos (spread, slippage) matan señales débiles</w:t>
      </w:r>
    </w:p>
    <w:p w14:paraId="54248389" w14:textId="77777777" w:rsidR="002B5523" w:rsidRPr="002B5523" w:rsidRDefault="002B5523" w:rsidP="002B5523">
      <w:pPr>
        <w:numPr>
          <w:ilvl w:val="0"/>
          <w:numId w:val="41"/>
        </w:numPr>
      </w:pPr>
      <w:r w:rsidRPr="002B5523">
        <w:t>muchas predicciones “apenas mejores que azar” pierden dinero</w:t>
      </w:r>
    </w:p>
    <w:p w14:paraId="17D6F397" w14:textId="77777777" w:rsidR="002B5523" w:rsidRPr="002B5523" w:rsidRDefault="002B5523" w:rsidP="002B5523">
      <w:r w:rsidRPr="002B5523">
        <w:rPr>
          <w:rFonts w:ascii="Segoe UI Emoji" w:hAnsi="Segoe UI Emoji" w:cs="Segoe UI Emoji"/>
        </w:rPr>
        <w:t>📌</w:t>
      </w:r>
      <w:r w:rsidRPr="002B5523">
        <w:t xml:space="preserve"> Por eso se crea una </w:t>
      </w:r>
      <w:r w:rsidRPr="002B5523">
        <w:rPr>
          <w:b/>
          <w:bCs/>
        </w:rPr>
        <w:t>zona gris</w:t>
      </w:r>
      <w:r w:rsidRPr="002B5523">
        <w:t>.</w:t>
      </w:r>
    </w:p>
    <w:p w14:paraId="2C4BB303" w14:textId="77777777" w:rsidR="002B5523" w:rsidRPr="002B5523" w:rsidRDefault="00000000" w:rsidP="002B5523">
      <w:r>
        <w:pict w14:anchorId="043C6CD4">
          <v:rect id="_x0000_i1075" style="width:0;height:1.5pt" o:hralign="center" o:hrstd="t" o:hr="t" fillcolor="#a0a0a0" stroked="f"/>
        </w:pict>
      </w:r>
    </w:p>
    <w:p w14:paraId="74308CA9" w14:textId="77777777" w:rsidR="002B5523" w:rsidRDefault="002B5523">
      <w:pPr>
        <w:spacing w:before="0"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F1F34AE" w14:textId="13746AC4" w:rsidR="002B5523" w:rsidRPr="002B5523" w:rsidRDefault="002B5523" w:rsidP="002B5523">
      <w:pPr>
        <w:rPr>
          <w:b/>
          <w:bCs/>
        </w:rPr>
      </w:pPr>
      <w:r w:rsidRPr="002B5523">
        <w:rPr>
          <w:b/>
          <w:bCs/>
        </w:rPr>
        <w:lastRenderedPageBreak/>
        <w:t>Cómo se construyen esos umbrales (paso a paso)</w:t>
      </w:r>
    </w:p>
    <w:p w14:paraId="1B34F910" w14:textId="77777777" w:rsidR="002B5523" w:rsidRPr="002B5523" w:rsidRDefault="002B5523" w:rsidP="002B5523">
      <w:pPr>
        <w:rPr>
          <w:b/>
          <w:bCs/>
        </w:rPr>
      </w:pPr>
      <w:r w:rsidRPr="002B5523">
        <w:rPr>
          <w:b/>
          <w:bCs/>
        </w:rPr>
        <w:t>Paso 1 — Guardas las probabilidades del modelo</w:t>
      </w:r>
    </w:p>
    <w:p w14:paraId="676EADE7" w14:textId="7DA70DCF" w:rsidR="002B5523" w:rsidRDefault="002B5523" w:rsidP="002B5523">
      <w:r w:rsidRPr="002B5523">
        <w:rPr>
          <w:noProof/>
        </w:rPr>
        <w:drawing>
          <wp:inline distT="0" distB="0" distL="0" distR="0" wp14:anchorId="0CC9C9CB" wp14:editId="3275AAB0">
            <wp:extent cx="6119495" cy="2557780"/>
            <wp:effectExtent l="0" t="0" r="0" b="0"/>
            <wp:docPr id="23395679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56791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4923" w14:textId="65A46452" w:rsidR="002B5523" w:rsidRPr="002B5523" w:rsidRDefault="002B5523" w:rsidP="002B5523">
      <w:pPr>
        <w:rPr>
          <w:b/>
          <w:bCs/>
        </w:rPr>
      </w:pPr>
      <w:r w:rsidRPr="002B5523">
        <w:rPr>
          <w:b/>
          <w:bCs/>
        </w:rPr>
        <w:t>Paso 2 — Analizas qué pasa según el valor de p</w:t>
      </w:r>
    </w:p>
    <w:p w14:paraId="644A4A48" w14:textId="269604B6" w:rsidR="002B5523" w:rsidRDefault="002B5523" w:rsidP="002B5523">
      <w:r w:rsidRPr="002B5523">
        <w:rPr>
          <w:noProof/>
        </w:rPr>
        <w:drawing>
          <wp:inline distT="0" distB="0" distL="0" distR="0" wp14:anchorId="643F87E4" wp14:editId="507BB24E">
            <wp:extent cx="6119495" cy="3175000"/>
            <wp:effectExtent l="0" t="0" r="0" b="6350"/>
            <wp:docPr id="35064197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41971" name="Imagen 1" descr="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E49E" w14:textId="77777777" w:rsidR="002B5523" w:rsidRPr="002B5523" w:rsidRDefault="002B5523" w:rsidP="002B5523">
      <w:r w:rsidRPr="002B5523">
        <w:rPr>
          <w:rFonts w:ascii="Segoe UI Emoji" w:hAnsi="Segoe UI Emoji" w:cs="Segoe UI Emoji"/>
        </w:rPr>
        <w:t>🔍</w:t>
      </w:r>
      <w:r w:rsidRPr="002B5523">
        <w:t xml:space="preserve"> Aquí ves algo clave:</w:t>
      </w:r>
    </w:p>
    <w:p w14:paraId="397E74DD" w14:textId="77777777" w:rsidR="002B5523" w:rsidRPr="002B5523" w:rsidRDefault="002B5523" w:rsidP="002B5523">
      <w:pPr>
        <w:numPr>
          <w:ilvl w:val="0"/>
          <w:numId w:val="42"/>
        </w:numPr>
      </w:pPr>
      <w:r w:rsidRPr="002B5523">
        <w:rPr>
          <w:b/>
          <w:bCs/>
        </w:rPr>
        <w:t>el edge solo existe en los extremos</w:t>
      </w:r>
    </w:p>
    <w:p w14:paraId="435618AD" w14:textId="77777777" w:rsidR="002B5523" w:rsidRPr="002B5523" w:rsidRDefault="002B5523" w:rsidP="002B5523">
      <w:pPr>
        <w:numPr>
          <w:ilvl w:val="0"/>
          <w:numId w:val="42"/>
        </w:numPr>
      </w:pPr>
      <w:r w:rsidRPr="002B5523">
        <w:t>el centro es ruido</w:t>
      </w:r>
    </w:p>
    <w:p w14:paraId="4AA240DF" w14:textId="77777777" w:rsidR="002B5523" w:rsidRPr="002B5523" w:rsidRDefault="002B5523" w:rsidP="002B5523">
      <w:pPr>
        <w:rPr>
          <w:b/>
          <w:bCs/>
        </w:rPr>
      </w:pPr>
      <w:r w:rsidRPr="002B5523">
        <w:rPr>
          <w:b/>
          <w:bCs/>
        </w:rPr>
        <w:t>Paso 3 — Definir la zona gris</w:t>
      </w:r>
    </w:p>
    <w:p w14:paraId="4D9F88AC" w14:textId="77777777" w:rsidR="002B5523" w:rsidRPr="002B5523" w:rsidRDefault="002B5523" w:rsidP="002B5523">
      <w:r w:rsidRPr="002B5523">
        <w:t>Ves que:</w:t>
      </w:r>
    </w:p>
    <w:p w14:paraId="7C4B0A45" w14:textId="77777777" w:rsidR="002B5523" w:rsidRPr="002B5523" w:rsidRDefault="002B5523" w:rsidP="002B5523">
      <w:pPr>
        <w:numPr>
          <w:ilvl w:val="0"/>
          <w:numId w:val="43"/>
        </w:numPr>
      </w:pPr>
      <w:r w:rsidRPr="002B5523">
        <w:t xml:space="preserve">arriba de </w:t>
      </w:r>
      <w:r w:rsidRPr="002B5523">
        <w:rPr>
          <w:b/>
          <w:bCs/>
        </w:rPr>
        <w:t>0.58</w:t>
      </w:r>
      <w:r w:rsidRPr="002B5523">
        <w:t xml:space="preserve"> empieza a haber ventaja clara</w:t>
      </w:r>
    </w:p>
    <w:p w14:paraId="65D5E676" w14:textId="77777777" w:rsidR="002B5523" w:rsidRPr="002B5523" w:rsidRDefault="002B5523" w:rsidP="002B5523">
      <w:pPr>
        <w:numPr>
          <w:ilvl w:val="0"/>
          <w:numId w:val="43"/>
        </w:numPr>
      </w:pPr>
      <w:r w:rsidRPr="002B5523">
        <w:t xml:space="preserve">abajo de </w:t>
      </w:r>
      <w:r w:rsidRPr="002B5523">
        <w:rPr>
          <w:b/>
          <w:bCs/>
        </w:rPr>
        <w:t>0.42</w:t>
      </w:r>
      <w:r w:rsidRPr="002B5523">
        <w:t xml:space="preserve"> empieza a haber ventaja short</w:t>
      </w:r>
    </w:p>
    <w:p w14:paraId="59F71E33" w14:textId="77777777" w:rsidR="002B5523" w:rsidRPr="002B5523" w:rsidRDefault="002B5523" w:rsidP="002B5523">
      <w:pPr>
        <w:numPr>
          <w:ilvl w:val="0"/>
          <w:numId w:val="43"/>
        </w:numPr>
      </w:pPr>
      <w:r w:rsidRPr="002B5523">
        <w:lastRenderedPageBreak/>
        <w:t>en medio → ruido + costos = pérdida</w:t>
      </w:r>
    </w:p>
    <w:p w14:paraId="784E627D" w14:textId="77777777" w:rsidR="002B5523" w:rsidRPr="002B5523" w:rsidRDefault="002B5523" w:rsidP="002B5523">
      <w:r w:rsidRPr="002B5523">
        <w:t>Entonces defines:</w:t>
      </w:r>
    </w:p>
    <w:p w14:paraId="1F35AFA1" w14:textId="49F3EEE4" w:rsidR="002B5523" w:rsidRDefault="002B5523" w:rsidP="002B5523">
      <w:r w:rsidRPr="002B5523">
        <w:rPr>
          <w:noProof/>
        </w:rPr>
        <w:drawing>
          <wp:inline distT="0" distB="0" distL="0" distR="0" wp14:anchorId="2E20781F" wp14:editId="3F200BDA">
            <wp:extent cx="2391109" cy="857370"/>
            <wp:effectExtent l="0" t="0" r="0" b="0"/>
            <wp:docPr id="1407913280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13280" name="Imagen 1" descr="Imagen que contiene Calendari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3D83" w14:textId="77777777" w:rsidR="002B5523" w:rsidRPr="002B5523" w:rsidRDefault="002B5523" w:rsidP="002B5523">
      <w:pPr>
        <w:rPr>
          <w:b/>
          <w:bCs/>
        </w:rPr>
      </w:pPr>
      <w:r w:rsidRPr="002B5523">
        <w:rPr>
          <w:b/>
          <w:bCs/>
        </w:rPr>
        <w:t>¿Esto es parte del ML?</w:t>
      </w:r>
    </w:p>
    <w:p w14:paraId="6767D19C" w14:textId="77777777" w:rsidR="002B5523" w:rsidRPr="002B5523" w:rsidRDefault="002B5523" w:rsidP="002B5523">
      <w:r w:rsidRPr="002B5523">
        <w:t>No.</w:t>
      </w:r>
    </w:p>
    <w:p w14:paraId="70AC0059" w14:textId="77777777" w:rsidR="002B5523" w:rsidRDefault="002B5523" w:rsidP="002B5523">
      <w:pPr>
        <w:rPr>
          <w:b/>
          <w:bCs/>
        </w:rPr>
      </w:pPr>
      <w:r w:rsidRPr="002B5523">
        <w:rPr>
          <w:rFonts w:ascii="Segoe UI Emoji" w:hAnsi="Segoe UI Emoji" w:cs="Segoe UI Emoji"/>
        </w:rPr>
        <w:t>⚠️</w:t>
      </w:r>
      <w:r w:rsidRPr="002B5523">
        <w:t xml:space="preserve"> </w:t>
      </w:r>
      <w:r w:rsidRPr="002B5523">
        <w:rPr>
          <w:b/>
          <w:bCs/>
        </w:rPr>
        <w:t>Esto ya NO es ML</w:t>
      </w:r>
    </w:p>
    <w:p w14:paraId="14E133CD" w14:textId="43B7790F" w:rsidR="002B5523" w:rsidRPr="002B5523" w:rsidRDefault="002B5523" w:rsidP="002B5523">
      <w:r w:rsidRPr="002B5523">
        <w:t xml:space="preserve">Esto es </w:t>
      </w:r>
      <w:r w:rsidRPr="002B5523">
        <w:rPr>
          <w:b/>
          <w:bCs/>
        </w:rPr>
        <w:t>diseño de estrategia cuantitativa</w:t>
      </w:r>
      <w:r w:rsidRPr="002B5523">
        <w:t>.</w:t>
      </w:r>
    </w:p>
    <w:p w14:paraId="1E8D090E" w14:textId="77777777" w:rsidR="002B5523" w:rsidRPr="002B5523" w:rsidRDefault="002B5523" w:rsidP="002B5523">
      <w:r w:rsidRPr="002B5523">
        <w:t>El error típico es pensar:</w:t>
      </w:r>
    </w:p>
    <w:p w14:paraId="2BB6A6C2" w14:textId="7390A9A8" w:rsidR="002B5523" w:rsidRDefault="002B5523" w:rsidP="002B5523">
      <w:r w:rsidRPr="002B5523">
        <w:t>“el modelo debería decirme cuándo entrar”</w:t>
      </w:r>
    </w:p>
    <w:p w14:paraId="7240BF96" w14:textId="77777777" w:rsidR="002B5523" w:rsidRDefault="002B5523" w:rsidP="002B5523">
      <w:r w:rsidRPr="002B5523">
        <w:t>No.</w:t>
      </w:r>
      <w:r w:rsidRPr="002B5523">
        <w:br/>
        <w:t xml:space="preserve">El modelo </w:t>
      </w:r>
      <w:r w:rsidRPr="002B5523">
        <w:rPr>
          <w:b/>
          <w:bCs/>
        </w:rPr>
        <w:t>solo estima probabilidades</w:t>
      </w:r>
      <w:r w:rsidRPr="002B5523">
        <w:t>.</w:t>
      </w:r>
    </w:p>
    <w:p w14:paraId="698CC143" w14:textId="34D1DE0F" w:rsidR="002B5523" w:rsidRDefault="002B5523" w:rsidP="002B5523">
      <w:r w:rsidRPr="002B5523">
        <w:t xml:space="preserve">La </w:t>
      </w:r>
      <w:r w:rsidRPr="002B5523">
        <w:rPr>
          <w:b/>
          <w:bCs/>
        </w:rPr>
        <w:t>estrategia</w:t>
      </w:r>
      <w:r w:rsidRPr="002B5523">
        <w:t xml:space="preserve"> decide </w:t>
      </w:r>
      <w:r w:rsidRPr="002B5523">
        <w:rPr>
          <w:b/>
          <w:bCs/>
        </w:rPr>
        <w:t>qué hacer con ellas</w:t>
      </w:r>
      <w:r w:rsidRPr="002B5523">
        <w:t>.</w:t>
      </w:r>
    </w:p>
    <w:p w14:paraId="4758F82A" w14:textId="77777777" w:rsidR="002B5523" w:rsidRPr="002B5523" w:rsidRDefault="002B5523" w:rsidP="002B5523">
      <w:pPr>
        <w:rPr>
          <w:b/>
          <w:bCs/>
        </w:rPr>
      </w:pPr>
      <w:r w:rsidRPr="002B5523">
        <w:rPr>
          <w:b/>
          <w:bCs/>
        </w:rPr>
        <w:t>¿Dónde lo veo en la práctica?</w:t>
      </w:r>
    </w:p>
    <w:p w14:paraId="3B354BA2" w14:textId="77777777" w:rsidR="002B5523" w:rsidRPr="002B5523" w:rsidRDefault="002B5523" w:rsidP="002B5523">
      <w:r w:rsidRPr="002B5523">
        <w:t>Normalmente lo ves en:</w:t>
      </w:r>
    </w:p>
    <w:p w14:paraId="06A360AB" w14:textId="77777777" w:rsidR="002B5523" w:rsidRPr="002B5523" w:rsidRDefault="002B5523" w:rsidP="002B5523">
      <w:pPr>
        <w:rPr>
          <w:b/>
          <w:bCs/>
        </w:rPr>
      </w:pPr>
      <w:r w:rsidRPr="002B5523">
        <w:rPr>
          <w:b/>
          <w:bCs/>
        </w:rPr>
        <w:t>1️</w:t>
      </w:r>
      <w:r w:rsidRPr="002B5523">
        <w:rPr>
          <w:rFonts w:ascii="Segoe UI Symbol" w:hAnsi="Segoe UI Symbol" w:cs="Segoe UI Symbol"/>
          <w:b/>
          <w:bCs/>
        </w:rPr>
        <w:t>⃣</w:t>
      </w:r>
      <w:r w:rsidRPr="002B5523">
        <w:rPr>
          <w:b/>
          <w:bCs/>
        </w:rPr>
        <w:t xml:space="preserve"> Curvas por cuantiles</w:t>
      </w:r>
    </w:p>
    <w:p w14:paraId="44C0394B" w14:textId="77777777" w:rsidR="002B5523" w:rsidRPr="002B5523" w:rsidRDefault="002B5523" w:rsidP="002B5523">
      <w:r w:rsidRPr="002B5523">
        <w:t>Divides las predicciones en deciles (10%, 20%, etc.) y miras retornos.</w:t>
      </w:r>
    </w:p>
    <w:p w14:paraId="1D62BC6D" w14:textId="77777777" w:rsidR="002B5523" w:rsidRPr="002B5523" w:rsidRDefault="002B5523" w:rsidP="002B5523">
      <w:pPr>
        <w:rPr>
          <w:b/>
          <w:bCs/>
        </w:rPr>
      </w:pPr>
      <w:r w:rsidRPr="002B5523">
        <w:rPr>
          <w:b/>
          <w:bCs/>
        </w:rPr>
        <w:t>2️</w:t>
      </w:r>
      <w:r w:rsidRPr="002B5523">
        <w:rPr>
          <w:rFonts w:ascii="Segoe UI Symbol" w:hAnsi="Segoe UI Symbol" w:cs="Segoe UI Symbol"/>
          <w:b/>
          <w:bCs/>
        </w:rPr>
        <w:t>⃣</w:t>
      </w:r>
      <w:r w:rsidRPr="002B5523">
        <w:rPr>
          <w:b/>
          <w:bCs/>
        </w:rPr>
        <w:t xml:space="preserve"> Backtest por umbral</w:t>
      </w:r>
    </w:p>
    <w:p w14:paraId="6FE374B1" w14:textId="77777777" w:rsidR="002B5523" w:rsidRPr="002B5523" w:rsidRDefault="002B5523" w:rsidP="002B5523">
      <w:r w:rsidRPr="002B5523">
        <w:t>Pruebas:</w:t>
      </w:r>
    </w:p>
    <w:p w14:paraId="04009501" w14:textId="77777777" w:rsidR="002B5523" w:rsidRPr="002B5523" w:rsidRDefault="002B5523" w:rsidP="002B5523">
      <w:pPr>
        <w:numPr>
          <w:ilvl w:val="0"/>
          <w:numId w:val="44"/>
        </w:numPr>
      </w:pPr>
      <w:r w:rsidRPr="002B5523">
        <w:t>p &gt; 0.52</w:t>
      </w:r>
    </w:p>
    <w:p w14:paraId="2560EDA7" w14:textId="77777777" w:rsidR="002B5523" w:rsidRPr="002B5523" w:rsidRDefault="002B5523" w:rsidP="002B5523">
      <w:pPr>
        <w:numPr>
          <w:ilvl w:val="0"/>
          <w:numId w:val="44"/>
        </w:numPr>
      </w:pPr>
      <w:r w:rsidRPr="002B5523">
        <w:t>p &gt; 0.55</w:t>
      </w:r>
    </w:p>
    <w:p w14:paraId="1289F28B" w14:textId="77777777" w:rsidR="002B5523" w:rsidRPr="002B5523" w:rsidRDefault="002B5523" w:rsidP="002B5523">
      <w:pPr>
        <w:numPr>
          <w:ilvl w:val="0"/>
          <w:numId w:val="44"/>
        </w:numPr>
      </w:pPr>
      <w:r w:rsidRPr="002B5523">
        <w:t>p &gt; 0.58</w:t>
      </w:r>
    </w:p>
    <w:p w14:paraId="512A6DED" w14:textId="77777777" w:rsidR="002B5523" w:rsidRPr="002B5523" w:rsidRDefault="002B5523" w:rsidP="002B5523">
      <w:pPr>
        <w:numPr>
          <w:ilvl w:val="0"/>
          <w:numId w:val="44"/>
        </w:numPr>
      </w:pPr>
      <w:r w:rsidRPr="002B5523">
        <w:t>p &gt; 0.60</w:t>
      </w:r>
    </w:p>
    <w:p w14:paraId="63C7F61C" w14:textId="77777777" w:rsidR="002B5523" w:rsidRPr="002B5523" w:rsidRDefault="002B5523" w:rsidP="002B5523">
      <w:r w:rsidRPr="002B5523">
        <w:t>Y comparas:</w:t>
      </w:r>
    </w:p>
    <w:p w14:paraId="09398849" w14:textId="77777777" w:rsidR="002B5523" w:rsidRPr="002B5523" w:rsidRDefault="002B5523" w:rsidP="002B5523">
      <w:pPr>
        <w:numPr>
          <w:ilvl w:val="0"/>
          <w:numId w:val="45"/>
        </w:numPr>
      </w:pPr>
      <w:r w:rsidRPr="002B5523">
        <w:t>profit factor</w:t>
      </w:r>
    </w:p>
    <w:p w14:paraId="7F2E1283" w14:textId="77777777" w:rsidR="002B5523" w:rsidRPr="002B5523" w:rsidRDefault="002B5523" w:rsidP="002B5523">
      <w:pPr>
        <w:numPr>
          <w:ilvl w:val="0"/>
          <w:numId w:val="45"/>
        </w:numPr>
      </w:pPr>
      <w:r w:rsidRPr="002B5523">
        <w:t>drawdown</w:t>
      </w:r>
    </w:p>
    <w:p w14:paraId="25891C0F" w14:textId="77777777" w:rsidR="002B5523" w:rsidRPr="002B5523" w:rsidRDefault="002B5523" w:rsidP="002B5523">
      <w:pPr>
        <w:numPr>
          <w:ilvl w:val="0"/>
          <w:numId w:val="45"/>
        </w:numPr>
      </w:pPr>
      <w:r w:rsidRPr="002B5523">
        <w:lastRenderedPageBreak/>
        <w:t>estabilidad</w:t>
      </w:r>
    </w:p>
    <w:p w14:paraId="180637A7" w14:textId="77777777" w:rsidR="002B5523" w:rsidRPr="002B5523" w:rsidRDefault="002B5523" w:rsidP="002B5523">
      <w:pPr>
        <w:rPr>
          <w:b/>
          <w:bCs/>
        </w:rPr>
      </w:pPr>
      <w:r w:rsidRPr="002B5523">
        <w:rPr>
          <w:b/>
          <w:bCs/>
        </w:rPr>
        <w:t>3️</w:t>
      </w:r>
      <w:r w:rsidRPr="002B5523">
        <w:rPr>
          <w:rFonts w:ascii="Segoe UI Symbol" w:hAnsi="Segoe UI Symbol" w:cs="Segoe UI Symbol"/>
          <w:b/>
          <w:bCs/>
        </w:rPr>
        <w:t>⃣</w:t>
      </w:r>
      <w:r w:rsidRPr="002B5523">
        <w:rPr>
          <w:b/>
          <w:bCs/>
        </w:rPr>
        <w:t xml:space="preserve"> Heatmaps (muy común)</w:t>
      </w:r>
    </w:p>
    <w:p w14:paraId="4191D118" w14:textId="77777777" w:rsidR="002B5523" w:rsidRPr="002B5523" w:rsidRDefault="002B5523" w:rsidP="002B5523">
      <w:r w:rsidRPr="002B5523">
        <w:t>Ejes:</w:t>
      </w:r>
    </w:p>
    <w:p w14:paraId="120F4DE1" w14:textId="77777777" w:rsidR="002B5523" w:rsidRPr="002B5523" w:rsidRDefault="002B5523" w:rsidP="002B5523">
      <w:pPr>
        <w:numPr>
          <w:ilvl w:val="0"/>
          <w:numId w:val="46"/>
        </w:numPr>
      </w:pPr>
      <w:r w:rsidRPr="002B5523">
        <w:t>X = umbral long</w:t>
      </w:r>
    </w:p>
    <w:p w14:paraId="702B6124" w14:textId="77777777" w:rsidR="002B5523" w:rsidRPr="002B5523" w:rsidRDefault="002B5523" w:rsidP="002B5523">
      <w:pPr>
        <w:numPr>
          <w:ilvl w:val="0"/>
          <w:numId w:val="46"/>
        </w:numPr>
      </w:pPr>
      <w:r w:rsidRPr="002B5523">
        <w:t>Y = umbral short</w:t>
      </w:r>
    </w:p>
    <w:p w14:paraId="4B3A88F4" w14:textId="77777777" w:rsidR="002B5523" w:rsidRPr="002B5523" w:rsidRDefault="002B5523" w:rsidP="002B5523">
      <w:pPr>
        <w:numPr>
          <w:ilvl w:val="0"/>
          <w:numId w:val="46"/>
        </w:numPr>
      </w:pPr>
      <w:r w:rsidRPr="002B5523">
        <w:t>Color = Sharpe o retorno</w:t>
      </w:r>
    </w:p>
    <w:p w14:paraId="1FA4E19E" w14:textId="77777777" w:rsidR="002B5523" w:rsidRPr="002B5523" w:rsidRDefault="002B5523" w:rsidP="002B5523">
      <w:r w:rsidRPr="002B5523">
        <w:t xml:space="preserve">El “mejor” punto suele estar </w:t>
      </w:r>
      <w:r w:rsidRPr="002B5523">
        <w:rPr>
          <w:b/>
          <w:bCs/>
        </w:rPr>
        <w:t>lejos de 0.50</w:t>
      </w:r>
      <w:r w:rsidRPr="002B5523">
        <w:t>.</w:t>
      </w:r>
    </w:p>
    <w:p w14:paraId="1370303C" w14:textId="77777777" w:rsidR="002B5523" w:rsidRPr="002B5523" w:rsidRDefault="00000000" w:rsidP="002B5523">
      <w:r>
        <w:pict w14:anchorId="65BAC82A">
          <v:rect id="_x0000_i1076" style="width:0;height:1.5pt" o:hralign="center" o:hrstd="t" o:hr="t" fillcolor="#a0a0a0" stroked="f"/>
        </w:pict>
      </w:r>
    </w:p>
    <w:p w14:paraId="51F72C5C" w14:textId="77777777" w:rsidR="002B5523" w:rsidRPr="002B5523" w:rsidRDefault="002B5523" w:rsidP="002B5523">
      <w:pPr>
        <w:rPr>
          <w:b/>
          <w:bCs/>
        </w:rPr>
      </w:pPr>
      <w:r w:rsidRPr="002B5523">
        <w:rPr>
          <w:b/>
          <w:bCs/>
        </w:rPr>
        <w:t>Entonces, respondiendo directo a tu pregunta</w:t>
      </w:r>
    </w:p>
    <w:p w14:paraId="126DB8F7" w14:textId="77777777" w:rsidR="002B5523" w:rsidRPr="002B5523" w:rsidRDefault="002B5523" w:rsidP="002B5523">
      <w:r w:rsidRPr="002B5523">
        <w:rPr>
          <w:b/>
          <w:bCs/>
        </w:rPr>
        <w:t>¿Quién me da esto?</w:t>
      </w:r>
    </w:p>
    <w:p w14:paraId="165D92A8" w14:textId="77777777" w:rsidR="002B5523" w:rsidRPr="002B5523" w:rsidRDefault="002B5523" w:rsidP="002B5523">
      <w:pPr>
        <w:numPr>
          <w:ilvl w:val="0"/>
          <w:numId w:val="47"/>
        </w:numPr>
      </w:pPr>
      <w:r w:rsidRPr="002B5523">
        <w:rPr>
          <w:rFonts w:ascii="Segoe UI Emoji" w:hAnsi="Segoe UI Emoji" w:cs="Segoe UI Emoji"/>
        </w:rPr>
        <w:t>❌</w:t>
      </w:r>
      <w:r w:rsidRPr="002B5523">
        <w:t xml:space="preserve"> No te lo da Python</w:t>
      </w:r>
    </w:p>
    <w:p w14:paraId="1ECFEFFB" w14:textId="77777777" w:rsidR="002B5523" w:rsidRPr="002B5523" w:rsidRDefault="002B5523" w:rsidP="002B5523">
      <w:pPr>
        <w:numPr>
          <w:ilvl w:val="0"/>
          <w:numId w:val="47"/>
        </w:numPr>
      </w:pPr>
      <w:r w:rsidRPr="002B5523">
        <w:rPr>
          <w:rFonts w:ascii="Segoe UI Emoji" w:hAnsi="Segoe UI Emoji" w:cs="Segoe UI Emoji"/>
        </w:rPr>
        <w:t>❌</w:t>
      </w:r>
      <w:r w:rsidRPr="002B5523">
        <w:t xml:space="preserve"> No te lo da scikit-learn</w:t>
      </w:r>
    </w:p>
    <w:p w14:paraId="2A362576" w14:textId="77777777" w:rsidR="002B5523" w:rsidRPr="002B5523" w:rsidRDefault="002B5523" w:rsidP="002B5523">
      <w:pPr>
        <w:numPr>
          <w:ilvl w:val="0"/>
          <w:numId w:val="47"/>
        </w:numPr>
      </w:pPr>
      <w:r w:rsidRPr="002B5523">
        <w:rPr>
          <w:rFonts w:ascii="Segoe UI Emoji" w:hAnsi="Segoe UI Emoji" w:cs="Segoe UI Emoji"/>
        </w:rPr>
        <w:t>❌</w:t>
      </w:r>
      <w:r w:rsidRPr="002B5523">
        <w:t xml:space="preserve"> No te lo da el modelo</w:t>
      </w:r>
    </w:p>
    <w:p w14:paraId="7A47D8F6" w14:textId="77777777" w:rsidR="002B5523" w:rsidRPr="002B5523" w:rsidRDefault="002B5523" w:rsidP="002B5523">
      <w:pPr>
        <w:numPr>
          <w:ilvl w:val="0"/>
          <w:numId w:val="47"/>
        </w:numPr>
      </w:pPr>
      <w:r w:rsidRPr="002B5523">
        <w:rPr>
          <w:rFonts w:ascii="Segoe UI Emoji" w:hAnsi="Segoe UI Emoji" w:cs="Segoe UI Emoji"/>
        </w:rPr>
        <w:t>❌</w:t>
      </w:r>
      <w:r w:rsidRPr="002B5523">
        <w:t xml:space="preserve"> No te lo da MT5</w:t>
      </w:r>
    </w:p>
    <w:p w14:paraId="315B3EF1" w14:textId="77777777" w:rsidR="002B5523" w:rsidRPr="002B5523" w:rsidRDefault="002B5523" w:rsidP="002B5523">
      <w:r w:rsidRPr="002B5523">
        <w:rPr>
          <w:rFonts w:ascii="Segoe UI Emoji" w:hAnsi="Segoe UI Emoji" w:cs="Segoe UI Emoji"/>
        </w:rPr>
        <w:t>✅</w:t>
      </w:r>
      <w:r w:rsidRPr="002B5523">
        <w:t xml:space="preserve"> </w:t>
      </w:r>
      <w:r w:rsidRPr="002B5523">
        <w:rPr>
          <w:b/>
          <w:bCs/>
        </w:rPr>
        <w:t>Te lo da tu análisis cuantitativo sobre las salidas del modelo</w:t>
      </w:r>
    </w:p>
    <w:p w14:paraId="148A7AD8" w14:textId="77777777" w:rsidR="002B5523" w:rsidRPr="002B5523" w:rsidRDefault="002B5523" w:rsidP="002B5523">
      <w:r w:rsidRPr="002B5523">
        <w:t xml:space="preserve">Es una </w:t>
      </w:r>
      <w:r w:rsidRPr="002B5523">
        <w:rPr>
          <w:b/>
          <w:bCs/>
        </w:rPr>
        <w:t>decisión estadística + económica</w:t>
      </w:r>
      <w:r w:rsidRPr="002B5523">
        <w:t>, no de ML puro.</w:t>
      </w:r>
    </w:p>
    <w:p w14:paraId="1F977B66" w14:textId="77777777" w:rsidR="002B5523" w:rsidRPr="002B5523" w:rsidRDefault="00000000" w:rsidP="002B5523">
      <w:r>
        <w:pict w14:anchorId="499DD749">
          <v:rect id="_x0000_i1077" style="width:0;height:1.5pt" o:hralign="center" o:hrstd="t" o:hr="t" fillcolor="#a0a0a0" stroked="f"/>
        </w:pict>
      </w:r>
    </w:p>
    <w:p w14:paraId="1165C41C" w14:textId="77777777" w:rsidR="002B5523" w:rsidRPr="002B5523" w:rsidRDefault="002B5523" w:rsidP="002B5523">
      <w:pPr>
        <w:rPr>
          <w:b/>
          <w:bCs/>
        </w:rPr>
      </w:pPr>
      <w:r w:rsidRPr="002B5523">
        <w:rPr>
          <w:b/>
          <w:bCs/>
        </w:rPr>
        <w:t>Regla de oro (muy importante)</w:t>
      </w:r>
    </w:p>
    <w:p w14:paraId="082127AA" w14:textId="77777777" w:rsidR="002B5523" w:rsidRPr="002B5523" w:rsidRDefault="002B5523" w:rsidP="002B5523">
      <w:r w:rsidRPr="002B5523">
        <w:t>Si tu estrategia:</w:t>
      </w:r>
    </w:p>
    <w:p w14:paraId="7AFB4ECA" w14:textId="77777777" w:rsidR="002B5523" w:rsidRPr="002B5523" w:rsidRDefault="002B5523" w:rsidP="002B5523">
      <w:pPr>
        <w:numPr>
          <w:ilvl w:val="0"/>
          <w:numId w:val="48"/>
        </w:numPr>
      </w:pPr>
      <w:r w:rsidRPr="002B5523">
        <w:t>solo funciona con un umbral ultra específico (ej. 0.5837)</w:t>
      </w:r>
    </w:p>
    <w:p w14:paraId="160A97C4" w14:textId="77777777" w:rsidR="002B5523" w:rsidRPr="002B5523" w:rsidRDefault="002B5523" w:rsidP="002B5523">
      <w:pPr>
        <w:numPr>
          <w:ilvl w:val="0"/>
          <w:numId w:val="48"/>
        </w:numPr>
      </w:pPr>
      <w:r w:rsidRPr="002B5523">
        <w:t>cambia mucho con pequeñas variaciones</w:t>
      </w:r>
    </w:p>
    <w:p w14:paraId="2F6D01C3" w14:textId="77777777" w:rsidR="002B5523" w:rsidRPr="002B5523" w:rsidRDefault="002B5523" w:rsidP="002B5523">
      <w:r w:rsidRPr="002B5523">
        <w:rPr>
          <w:rFonts w:ascii="Segoe UI Emoji" w:hAnsi="Segoe UI Emoji" w:cs="Segoe UI Emoji"/>
        </w:rPr>
        <w:t>👉</w:t>
      </w:r>
      <w:r w:rsidRPr="002B5523">
        <w:t xml:space="preserve"> probablemente está </w:t>
      </w:r>
      <w:r w:rsidRPr="002B5523">
        <w:rPr>
          <w:b/>
          <w:bCs/>
        </w:rPr>
        <w:t>sobreajustada</w:t>
      </w:r>
      <w:r w:rsidRPr="002B5523">
        <w:t>.</w:t>
      </w:r>
    </w:p>
    <w:p w14:paraId="03E95B3A" w14:textId="77777777" w:rsidR="002B5523" w:rsidRPr="002B5523" w:rsidRDefault="002B5523" w:rsidP="002B5523">
      <w:r w:rsidRPr="002B5523">
        <w:t>Los buenos umbrales:</w:t>
      </w:r>
    </w:p>
    <w:p w14:paraId="2A5D7B31" w14:textId="77777777" w:rsidR="002B5523" w:rsidRPr="002B5523" w:rsidRDefault="002B5523" w:rsidP="002B5523">
      <w:pPr>
        <w:numPr>
          <w:ilvl w:val="0"/>
          <w:numId w:val="49"/>
        </w:numPr>
      </w:pPr>
      <w:r w:rsidRPr="002B5523">
        <w:t>funcionan en rangos (0.56–0.60)</w:t>
      </w:r>
    </w:p>
    <w:p w14:paraId="5F4BC657" w14:textId="77777777" w:rsidR="002B5523" w:rsidRPr="002B5523" w:rsidRDefault="002B5523" w:rsidP="002B5523">
      <w:pPr>
        <w:numPr>
          <w:ilvl w:val="0"/>
          <w:numId w:val="49"/>
        </w:numPr>
      </w:pPr>
      <w:r w:rsidRPr="002B5523">
        <w:t>son estables en distintos períodos</w:t>
      </w:r>
    </w:p>
    <w:p w14:paraId="3B3407B0" w14:textId="77777777" w:rsidR="002B5523" w:rsidRDefault="002B5523" w:rsidP="002B5523"/>
    <w:p w14:paraId="660AE85F" w14:textId="77777777" w:rsidR="002B5523" w:rsidRDefault="002B5523">
      <w:pPr>
        <w:spacing w:before="0"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F8A0380" w14:textId="31821275" w:rsidR="00C24D1D" w:rsidRDefault="00C24D1D" w:rsidP="00C24D1D">
      <w:pPr>
        <w:rPr>
          <w:b/>
          <w:bCs/>
        </w:rPr>
      </w:pPr>
      <w:r w:rsidRPr="00C24D1D">
        <w:rPr>
          <w:b/>
          <w:bCs/>
        </w:rPr>
        <w:lastRenderedPageBreak/>
        <w:t>Ejemplo real:</w:t>
      </w:r>
    </w:p>
    <w:p w14:paraId="75D7A730" w14:textId="77777777" w:rsidR="00C24D1D" w:rsidRPr="00687F0D" w:rsidRDefault="00C24D1D" w:rsidP="00C24D1D">
      <w:r w:rsidRPr="00687F0D">
        <w:t xml:space="preserve">“Hay un </w:t>
      </w:r>
      <w:r w:rsidRPr="00687F0D">
        <w:rPr>
          <w:b/>
          <w:bCs/>
        </w:rPr>
        <w:t>63% de probabilidad</w:t>
      </w:r>
      <w:r w:rsidRPr="00687F0D">
        <w:t xml:space="preserve"> de que el precio suba en la próxima vela”</w:t>
      </w:r>
    </w:p>
    <w:p w14:paraId="43EC066B" w14:textId="77777777" w:rsidR="00C24D1D" w:rsidRPr="00687F0D" w:rsidRDefault="00C24D1D" w:rsidP="00C24D1D">
      <w:pPr>
        <w:pStyle w:val="Subttulo"/>
      </w:pPr>
      <w:r w:rsidRPr="00687F0D">
        <w:t>Cómo se usa</w:t>
      </w:r>
    </w:p>
    <w:p w14:paraId="7AC636B9" w14:textId="77777777" w:rsidR="00C24D1D" w:rsidRPr="00687F0D" w:rsidRDefault="00C24D1D" w:rsidP="00C24D1D">
      <w:pPr>
        <w:numPr>
          <w:ilvl w:val="0"/>
          <w:numId w:val="36"/>
        </w:numPr>
      </w:pPr>
      <w:r w:rsidRPr="00687F0D">
        <w:t>Defines umbrales (0.58 / 0.42)</w:t>
      </w:r>
    </w:p>
    <w:p w14:paraId="212E5889" w14:textId="77777777" w:rsidR="00C24D1D" w:rsidRPr="00687F0D" w:rsidRDefault="00C24D1D" w:rsidP="00C24D1D">
      <w:pPr>
        <w:numPr>
          <w:ilvl w:val="0"/>
          <w:numId w:val="36"/>
        </w:numPr>
      </w:pPr>
      <w:r w:rsidRPr="00687F0D">
        <w:t>Entras solo cuando hay ventaja clara</w:t>
      </w:r>
    </w:p>
    <w:p w14:paraId="46D5FF4B" w14:textId="77777777" w:rsidR="00C24D1D" w:rsidRPr="00C24D1D" w:rsidRDefault="00C24D1D" w:rsidP="00C24D1D">
      <w:pPr>
        <w:pStyle w:val="Subttulo"/>
      </w:pPr>
      <w:r w:rsidRPr="00C24D1D">
        <w:t>Ejemplo mental</w:t>
      </w:r>
    </w:p>
    <w:p w14:paraId="61CCF128" w14:textId="298A36F6" w:rsidR="005D48C5" w:rsidRDefault="005D48C5" w:rsidP="00C24D1D">
      <w:pPr>
        <w:pStyle w:val="Subttulo"/>
      </w:pPr>
      <w:r w:rsidRPr="005D48C5">
        <w:rPr>
          <w:noProof/>
        </w:rPr>
        <w:drawing>
          <wp:inline distT="0" distB="0" distL="0" distR="0" wp14:anchorId="366B36A3" wp14:editId="2954D119">
            <wp:extent cx="1905266" cy="847843"/>
            <wp:effectExtent l="0" t="0" r="0" b="9525"/>
            <wp:docPr id="1266759131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59131" name="Imagen 1" descr="Imagen que contiene 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54A8" w14:textId="2AB44BCE" w:rsidR="00C24D1D" w:rsidRPr="00C24D1D" w:rsidRDefault="00C24D1D" w:rsidP="00C24D1D">
      <w:pPr>
        <w:pStyle w:val="Subttulo"/>
      </w:pPr>
      <w:r w:rsidRPr="00C24D1D">
        <w:t>Ventajas</w:t>
      </w:r>
    </w:p>
    <w:p w14:paraId="2D727D03" w14:textId="31F66CE8" w:rsidR="00C24D1D" w:rsidRDefault="00C24D1D" w:rsidP="00C24D1D">
      <w:pPr>
        <w:ind w:firstLine="708"/>
      </w:pPr>
      <w:r w:rsidRPr="00C24D1D">
        <w:rPr>
          <w:rFonts w:ascii="Segoe UI Symbol" w:hAnsi="Segoe UI Symbol" w:cs="Segoe UI Symbol"/>
        </w:rPr>
        <w:t>✔</w:t>
      </w:r>
      <w:r w:rsidRPr="00687F0D">
        <w:t xml:space="preserve"> Más estable que predecir precios</w:t>
      </w:r>
    </w:p>
    <w:p w14:paraId="1C32969D" w14:textId="77777777" w:rsidR="00C24D1D" w:rsidRDefault="00C24D1D" w:rsidP="00C24D1D">
      <w:pPr>
        <w:pStyle w:val="Prrafodelista"/>
        <w:ind w:left="714"/>
        <w:contextualSpacing w:val="0"/>
      </w:pPr>
      <w:r w:rsidRPr="00C24D1D">
        <w:rPr>
          <w:rFonts w:ascii="Segoe UI Symbol" w:hAnsi="Segoe UI Symbol" w:cs="Segoe UI Symbol"/>
        </w:rPr>
        <w:t>✔</w:t>
      </w:r>
      <w:r w:rsidRPr="00687F0D">
        <w:t xml:space="preserve"> F</w:t>
      </w:r>
      <w:r w:rsidRPr="00C24D1D">
        <w:rPr>
          <w:rFonts w:ascii="Aptos" w:hAnsi="Aptos" w:cs="Aptos"/>
        </w:rPr>
        <w:t>á</w:t>
      </w:r>
      <w:r w:rsidRPr="00687F0D">
        <w:t>cil de convertir en reglas</w:t>
      </w:r>
    </w:p>
    <w:p w14:paraId="5BC8B331" w14:textId="77777777" w:rsidR="00C24D1D" w:rsidRPr="00687F0D" w:rsidRDefault="00C24D1D" w:rsidP="00C24D1D">
      <w:pPr>
        <w:pStyle w:val="Prrafodelista"/>
        <w:ind w:left="714"/>
        <w:contextualSpacing w:val="0"/>
      </w:pPr>
      <w:r w:rsidRPr="00C24D1D">
        <w:rPr>
          <w:rFonts w:ascii="Segoe UI Symbol" w:hAnsi="Segoe UI Symbol" w:cs="Segoe UI Symbol"/>
        </w:rPr>
        <w:t>✔</w:t>
      </w:r>
      <w:r w:rsidRPr="00687F0D">
        <w:t xml:space="preserve"> Compatible con MT5 / MQL</w:t>
      </w:r>
    </w:p>
    <w:p w14:paraId="1217DC0E" w14:textId="77777777" w:rsidR="005D48C5" w:rsidRPr="00687F0D" w:rsidRDefault="005D48C5" w:rsidP="005D48C5">
      <w:pPr>
        <w:pStyle w:val="Subttulo"/>
      </w:pPr>
      <w:r w:rsidRPr="00687F0D">
        <w:t>Desventajas</w:t>
      </w:r>
    </w:p>
    <w:p w14:paraId="3861B232" w14:textId="77777777" w:rsidR="005D48C5" w:rsidRDefault="005D48C5" w:rsidP="005D48C5">
      <w:r w:rsidRPr="00687F0D">
        <w:rPr>
          <w:rFonts w:ascii="Segoe UI Emoji" w:hAnsi="Segoe UI Emoji" w:cs="Segoe UI Emoji"/>
        </w:rPr>
        <w:t>❌</w:t>
      </w:r>
      <w:r w:rsidRPr="00687F0D">
        <w:t xml:space="preserve"> Accuracy puede ser baja (52–56%)</w:t>
      </w:r>
    </w:p>
    <w:p w14:paraId="16FDE8FB" w14:textId="77777777" w:rsidR="005D48C5" w:rsidRPr="00687F0D" w:rsidRDefault="005D48C5" w:rsidP="005D48C5">
      <w:r w:rsidRPr="00687F0D">
        <w:rPr>
          <w:rFonts w:ascii="Segoe UI Emoji" w:hAnsi="Segoe UI Emoji" w:cs="Segoe UI Emoji"/>
        </w:rPr>
        <w:t>❌</w:t>
      </w:r>
      <w:r w:rsidRPr="00687F0D">
        <w:t xml:space="preserve"> Necesita buena gesti</w:t>
      </w:r>
      <w:r w:rsidRPr="00687F0D">
        <w:rPr>
          <w:rFonts w:ascii="Aptos" w:hAnsi="Aptos" w:cs="Aptos"/>
        </w:rPr>
        <w:t>ó</w:t>
      </w:r>
      <w:r w:rsidRPr="00687F0D">
        <w:t>n de riesgo</w:t>
      </w:r>
    </w:p>
    <w:p w14:paraId="25DF9D3B" w14:textId="77777777" w:rsidR="005D48C5" w:rsidRDefault="005D48C5" w:rsidP="005D48C5">
      <w:pPr>
        <w:rPr>
          <w:rStyle w:val="SubttuloCar"/>
        </w:rPr>
      </w:pPr>
      <w:r w:rsidRPr="00687F0D">
        <w:rPr>
          <w:rStyle w:val="SubttuloCar"/>
          <w:rFonts w:ascii="Segoe UI Emoji" w:hAnsi="Segoe UI Emoji" w:cs="Segoe UI Emoji"/>
        </w:rPr>
        <w:t>📌</w:t>
      </w:r>
      <w:r w:rsidRPr="00687F0D">
        <w:rPr>
          <w:rStyle w:val="SubttuloCar"/>
        </w:rPr>
        <w:t xml:space="preserve"> Conclusión:</w:t>
      </w:r>
    </w:p>
    <w:p w14:paraId="0E9FB52E" w14:textId="77777777" w:rsidR="005D48C5" w:rsidRPr="00687F0D" w:rsidRDefault="005D48C5" w:rsidP="005D48C5">
      <w:r w:rsidRPr="00687F0D">
        <w:rPr>
          <w:rFonts w:ascii="Segoe UI Emoji" w:hAnsi="Segoe UI Emoji" w:cs="Segoe UI Emoji"/>
        </w:rPr>
        <w:t>👉</w:t>
      </w:r>
      <w:r w:rsidRPr="00687F0D">
        <w:t xml:space="preserve"> Este es el más usado por traders cuantitativos independientes</w:t>
      </w:r>
      <w:r w:rsidRPr="00687F0D">
        <w:br/>
      </w:r>
      <w:r w:rsidRPr="00687F0D">
        <w:rPr>
          <w:rFonts w:ascii="Segoe UI Emoji" w:hAnsi="Segoe UI Emoji" w:cs="Segoe UI Emoji"/>
        </w:rPr>
        <w:t>👉</w:t>
      </w:r>
      <w:r w:rsidRPr="00687F0D">
        <w:t xml:space="preserve"> Es el que mejor encaja con lo que tú estás planteando</w:t>
      </w:r>
    </w:p>
    <w:p w14:paraId="761EA6EE" w14:textId="5CC2AF1E" w:rsidR="006707F2" w:rsidRPr="006707F2" w:rsidRDefault="005D48C5" w:rsidP="006707F2">
      <w:pPr>
        <w:rPr>
          <w:rFonts w:asciiTheme="majorHAnsi" w:eastAsiaTheme="majorEastAsia" w:hAnsiTheme="majorHAnsi" w:cstheme="majorBidi"/>
          <w:color w:val="0B769F" w:themeColor="accent4" w:themeShade="BF"/>
          <w:sz w:val="44"/>
          <w:szCs w:val="32"/>
        </w:rPr>
      </w:pPr>
      <w:r w:rsidRPr="005D48C5">
        <w:rPr>
          <w:rFonts w:asciiTheme="majorHAnsi" w:eastAsiaTheme="majorEastAsia" w:hAnsiTheme="majorHAnsi" w:cstheme="majorBidi"/>
          <w:color w:val="0B769F" w:themeColor="accent4" w:themeShade="BF"/>
          <w:sz w:val="44"/>
          <w:szCs w:val="32"/>
        </w:rPr>
        <w:t xml:space="preserve">C) Ranking (Selección) </w:t>
      </w:r>
      <w:r w:rsidRPr="005D48C5">
        <w:rPr>
          <w:rFonts w:ascii="Segoe UI Emoji" w:eastAsiaTheme="majorEastAsia" w:hAnsi="Segoe UI Emoji" w:cs="Segoe UI Emoji"/>
          <w:color w:val="0B769F" w:themeColor="accent4" w:themeShade="BF"/>
          <w:sz w:val="44"/>
          <w:szCs w:val="32"/>
        </w:rPr>
        <w:t>🏆</w:t>
      </w:r>
    </w:p>
    <w:p w14:paraId="65D1846D" w14:textId="2211C0E4" w:rsidR="00AB39C6" w:rsidRPr="00AB39C6" w:rsidRDefault="00AB39C6" w:rsidP="00AB39C6">
      <w:r w:rsidRPr="00AB39C6">
        <w:t>Ej: de 50 acciones, el modelo ordena cuáles tienen mejor expectativa.</w:t>
      </w:r>
    </w:p>
    <w:p w14:paraId="31D22696" w14:textId="18D1B3D3" w:rsidR="00AB39C6" w:rsidRDefault="00AB39C6" w:rsidP="00AB39C6">
      <w:r w:rsidRPr="00AB39C6">
        <w:t>Salida: lista ordenada + score.</w:t>
      </w:r>
    </w:p>
    <w:p w14:paraId="2844CFA1" w14:textId="77777777" w:rsidR="00AB39C6" w:rsidRPr="00AB39C6" w:rsidRDefault="00AB39C6" w:rsidP="00AB39C6">
      <w:pPr>
        <w:rPr>
          <w:b/>
          <w:bCs/>
        </w:rPr>
      </w:pPr>
      <w:r w:rsidRPr="00AB39C6">
        <w:rPr>
          <w:b/>
          <w:bCs/>
        </w:rPr>
        <w:t>“¿Cuál es mejor que cuál?”</w:t>
      </w:r>
    </w:p>
    <w:p w14:paraId="72DE1FD6" w14:textId="77777777" w:rsidR="00AB39C6" w:rsidRPr="00AB39C6" w:rsidRDefault="00AB39C6" w:rsidP="00AB39C6">
      <w:pPr>
        <w:pStyle w:val="Subttulo"/>
      </w:pPr>
      <w:r w:rsidRPr="00AB39C6">
        <w:t>Qué devuelve el modelo</w:t>
      </w:r>
    </w:p>
    <w:p w14:paraId="4E785877" w14:textId="77777777" w:rsidR="00AB39C6" w:rsidRPr="00AB39C6" w:rsidRDefault="00AB39C6" w:rsidP="00AB39C6">
      <w:r w:rsidRPr="00AB39C6">
        <w:lastRenderedPageBreak/>
        <w:t xml:space="preserve">Una </w:t>
      </w:r>
      <w:r w:rsidRPr="00AB39C6">
        <w:rPr>
          <w:b/>
          <w:bCs/>
        </w:rPr>
        <w:t>lista ordenada</w:t>
      </w:r>
      <w:r w:rsidRPr="00AB39C6">
        <w:t xml:space="preserve"> de activos o setups.</w:t>
      </w:r>
    </w:p>
    <w:p w14:paraId="79E6B3A7" w14:textId="77777777" w:rsidR="00AB39C6" w:rsidRPr="00AB39C6" w:rsidRDefault="00AB39C6" w:rsidP="00AB39C6">
      <w:r w:rsidRPr="00AB39C6">
        <w:t>Ejemplo:</w:t>
      </w:r>
    </w:p>
    <w:p w14:paraId="6A3AEC1D" w14:textId="204477E1" w:rsidR="00AB39C6" w:rsidRDefault="00AB39C6" w:rsidP="00AB39C6">
      <w:r w:rsidRPr="00AB39C6">
        <w:rPr>
          <w:noProof/>
        </w:rPr>
        <w:drawing>
          <wp:inline distT="0" distB="0" distL="0" distR="0" wp14:anchorId="7DB7AD54" wp14:editId="1579788C">
            <wp:extent cx="2562583" cy="1047896"/>
            <wp:effectExtent l="0" t="0" r="9525" b="0"/>
            <wp:docPr id="347587174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87174" name="Imagen 1" descr="Imagen que contiene 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9140" w14:textId="77777777" w:rsidR="00AB39C6" w:rsidRPr="00AB39C6" w:rsidRDefault="00AB39C6" w:rsidP="00AB39C6">
      <w:pPr>
        <w:pStyle w:val="Subttulo"/>
      </w:pPr>
      <w:r w:rsidRPr="00AB39C6">
        <w:t>Cómo se usa</w:t>
      </w:r>
    </w:p>
    <w:p w14:paraId="36062AD4" w14:textId="77777777" w:rsidR="00AB39C6" w:rsidRPr="00AB39C6" w:rsidRDefault="00AB39C6" w:rsidP="00AB39C6">
      <w:pPr>
        <w:numPr>
          <w:ilvl w:val="0"/>
          <w:numId w:val="37"/>
        </w:numPr>
      </w:pPr>
      <w:r w:rsidRPr="00AB39C6">
        <w:t>Operas solo el TOP 1 o TOP 3</w:t>
      </w:r>
    </w:p>
    <w:p w14:paraId="25A5D40B" w14:textId="77777777" w:rsidR="00AB39C6" w:rsidRPr="00AB39C6" w:rsidRDefault="00AB39C6" w:rsidP="00AB39C6">
      <w:pPr>
        <w:numPr>
          <w:ilvl w:val="0"/>
          <w:numId w:val="37"/>
        </w:numPr>
      </w:pPr>
      <w:r w:rsidRPr="00AB39C6">
        <w:t>Ignoras el resto</w:t>
      </w:r>
    </w:p>
    <w:p w14:paraId="114815D0" w14:textId="64501F26" w:rsidR="00AB39C6" w:rsidRDefault="00AB39C6" w:rsidP="00AB39C6">
      <w:pPr>
        <w:pStyle w:val="Subttulo"/>
      </w:pPr>
      <w:r w:rsidRPr="00AB39C6">
        <w:t>Ejemplo mental</w:t>
      </w:r>
    </w:p>
    <w:p w14:paraId="74DB8BB6" w14:textId="4597B790" w:rsidR="00AB39C6" w:rsidRDefault="00AB39C6" w:rsidP="00AB39C6">
      <w:r w:rsidRPr="00AB39C6">
        <w:rPr>
          <w:noProof/>
        </w:rPr>
        <w:drawing>
          <wp:inline distT="0" distB="0" distL="0" distR="0" wp14:anchorId="6869F955" wp14:editId="448F32E8">
            <wp:extent cx="3581900" cy="447737"/>
            <wp:effectExtent l="0" t="0" r="0" b="9525"/>
            <wp:docPr id="1068595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95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5852" w14:textId="77777777" w:rsidR="00AB39C6" w:rsidRPr="00AB39C6" w:rsidRDefault="00AB39C6" w:rsidP="00AB39C6">
      <w:pPr>
        <w:pStyle w:val="Subttulo"/>
      </w:pPr>
      <w:r w:rsidRPr="00AB39C6">
        <w:t>Ventajas</w:t>
      </w:r>
    </w:p>
    <w:p w14:paraId="1975ED5E" w14:textId="77777777" w:rsidR="00AB39C6" w:rsidRDefault="00AB39C6" w:rsidP="00AB39C6">
      <w:pPr>
        <w:rPr>
          <w:b/>
          <w:bCs/>
        </w:rPr>
      </w:pPr>
      <w:r w:rsidRPr="00AB39C6">
        <w:rPr>
          <w:rFonts w:ascii="Segoe UI Symbol" w:hAnsi="Segoe UI Symbol" w:cs="Segoe UI Symbol"/>
        </w:rPr>
        <w:t>✔</w:t>
      </w:r>
      <w:r w:rsidRPr="00AB39C6">
        <w:t xml:space="preserve"> Excelente para </w:t>
      </w:r>
      <w:r w:rsidRPr="00AB39C6">
        <w:rPr>
          <w:b/>
          <w:bCs/>
        </w:rPr>
        <w:t>carteras</w:t>
      </w:r>
    </w:p>
    <w:p w14:paraId="1D762372" w14:textId="77777777" w:rsidR="00AB39C6" w:rsidRDefault="00AB39C6" w:rsidP="00AB39C6">
      <w:r w:rsidRPr="00AB39C6">
        <w:rPr>
          <w:rFonts w:ascii="Segoe UI Symbol" w:hAnsi="Segoe UI Symbol" w:cs="Segoe UI Symbol"/>
        </w:rPr>
        <w:t>✔</w:t>
      </w:r>
      <w:r w:rsidRPr="00AB39C6">
        <w:t xml:space="preserve"> Reduce overtrading</w:t>
      </w:r>
    </w:p>
    <w:p w14:paraId="4415F09F" w14:textId="5006519F" w:rsidR="00AB39C6" w:rsidRPr="00AB39C6" w:rsidRDefault="00AB39C6" w:rsidP="00AB39C6">
      <w:r w:rsidRPr="00AB39C6">
        <w:rPr>
          <w:rFonts w:ascii="Segoe UI Symbol" w:hAnsi="Segoe UI Symbol" w:cs="Segoe UI Symbol"/>
        </w:rPr>
        <w:t>✔</w:t>
      </w:r>
      <w:r w:rsidRPr="00AB39C6">
        <w:t xml:space="preserve"> Muy usado en fondos</w:t>
      </w:r>
    </w:p>
    <w:p w14:paraId="18BCCB65" w14:textId="77777777" w:rsidR="00AB39C6" w:rsidRPr="00AB39C6" w:rsidRDefault="00AB39C6" w:rsidP="00AB39C6">
      <w:pPr>
        <w:pStyle w:val="Subttulo"/>
      </w:pPr>
      <w:r w:rsidRPr="00AB39C6">
        <w:t>Desventajas</w:t>
      </w:r>
    </w:p>
    <w:p w14:paraId="585F0889" w14:textId="77777777" w:rsidR="00AB39C6" w:rsidRDefault="00AB39C6" w:rsidP="00AB39C6">
      <w:r w:rsidRPr="00AB39C6">
        <w:rPr>
          <w:rFonts w:ascii="Segoe UI Emoji" w:hAnsi="Segoe UI Emoji" w:cs="Segoe UI Emoji"/>
        </w:rPr>
        <w:t>❌</w:t>
      </w:r>
      <w:r w:rsidRPr="00AB39C6">
        <w:t xml:space="preserve"> Menos útil si solo operas un activo</w:t>
      </w:r>
    </w:p>
    <w:p w14:paraId="1DD3AE0C" w14:textId="588DF0E3" w:rsidR="00AB39C6" w:rsidRPr="00AB39C6" w:rsidRDefault="00AB39C6" w:rsidP="00AB39C6">
      <w:r w:rsidRPr="00AB39C6">
        <w:rPr>
          <w:rFonts w:ascii="Segoe UI Emoji" w:hAnsi="Segoe UI Emoji" w:cs="Segoe UI Emoji"/>
        </w:rPr>
        <w:t>❌</w:t>
      </w:r>
      <w:r w:rsidRPr="00AB39C6">
        <w:t xml:space="preserve"> Requiere varios instrumentos</w:t>
      </w:r>
    </w:p>
    <w:p w14:paraId="074DC524" w14:textId="77777777" w:rsidR="00AB39C6" w:rsidRDefault="00AB39C6">
      <w:pPr>
        <w:spacing w:before="0" w:after="160" w:line="259" w:lineRule="auto"/>
        <w:jc w:val="left"/>
        <w:rPr>
          <w:rFonts w:ascii="Segoe UI Emoji" w:eastAsiaTheme="majorEastAsia" w:hAnsi="Segoe UI Emoji" w:cs="Segoe UI Emoji"/>
          <w:color w:val="000000" w:themeColor="text1"/>
          <w:spacing w:val="15"/>
          <w:sz w:val="36"/>
          <w:szCs w:val="28"/>
        </w:rPr>
      </w:pPr>
      <w:r>
        <w:rPr>
          <w:rFonts w:ascii="Segoe UI Emoji" w:hAnsi="Segoe UI Emoji" w:cs="Segoe UI Emoji"/>
        </w:rPr>
        <w:br w:type="page"/>
      </w:r>
    </w:p>
    <w:p w14:paraId="478B5383" w14:textId="43CC14FB" w:rsidR="00AB39C6" w:rsidRDefault="00AB39C6" w:rsidP="00AB39C6">
      <w:pPr>
        <w:pStyle w:val="Subttulo"/>
      </w:pPr>
      <w:r w:rsidRPr="00AB39C6">
        <w:rPr>
          <w:rFonts w:ascii="Segoe UI Emoji" w:hAnsi="Segoe UI Emoji" w:cs="Segoe UI Emoji"/>
        </w:rPr>
        <w:lastRenderedPageBreak/>
        <w:t>📌</w:t>
      </w:r>
      <w:r w:rsidRPr="00AB39C6">
        <w:t xml:space="preserve"> Conclusión:</w:t>
      </w:r>
    </w:p>
    <w:p w14:paraId="5CC8B95B" w14:textId="6D0A8488" w:rsidR="00AB39C6" w:rsidRPr="00AB39C6" w:rsidRDefault="00AB39C6" w:rsidP="00AB39C6">
      <w:r w:rsidRPr="00AB39C6">
        <w:rPr>
          <w:rFonts w:ascii="Segoe UI Emoji" w:hAnsi="Segoe UI Emoji" w:cs="Segoe UI Emoji"/>
        </w:rPr>
        <w:t>👉</w:t>
      </w:r>
      <w:r w:rsidRPr="00AB39C6">
        <w:t xml:space="preserve"> Muy usado por </w:t>
      </w:r>
      <w:r w:rsidRPr="00AB39C6">
        <w:rPr>
          <w:b/>
          <w:bCs/>
        </w:rPr>
        <w:t>fondos y carteras</w:t>
      </w:r>
      <w:r w:rsidRPr="00AB39C6">
        <w:t>, menos por traders retail de un solo activo.</w:t>
      </w:r>
    </w:p>
    <w:p w14:paraId="65EDED28" w14:textId="01884268" w:rsidR="00AB39C6" w:rsidRDefault="00AB39C6" w:rsidP="00AB39C6">
      <w:pPr>
        <w:pStyle w:val="Ttulo2"/>
        <w:rPr>
          <w:rFonts w:ascii="Segoe UI Emoji" w:hAnsi="Segoe UI Emoji" w:cs="Segoe UI Emoji"/>
        </w:rPr>
      </w:pPr>
      <w:r w:rsidRPr="00AB39C6">
        <w:t xml:space="preserve">D) Régimen / Estado de mercado </w:t>
      </w:r>
      <w:r w:rsidRPr="00AB39C6">
        <w:rPr>
          <w:rFonts w:ascii="Segoe UI Emoji" w:hAnsi="Segoe UI Emoji" w:cs="Segoe UI Emoji"/>
        </w:rPr>
        <w:t>🧭</w:t>
      </w:r>
    </w:p>
    <w:p w14:paraId="190B2E78" w14:textId="77777777" w:rsidR="00AB39C6" w:rsidRDefault="00AB39C6" w:rsidP="00AB39C6">
      <w:r w:rsidRPr="00AB39C6">
        <w:t>Ej: “mercado en tendencia vs rango” y ajustas reglas según el estado.</w:t>
      </w:r>
    </w:p>
    <w:p w14:paraId="17685A15" w14:textId="291ADE0A" w:rsidR="00AB39C6" w:rsidRDefault="00AB39C6" w:rsidP="00AB39C6">
      <w:pPr>
        <w:rPr>
          <w:b/>
          <w:bCs/>
        </w:rPr>
      </w:pPr>
      <w:r w:rsidRPr="00AB39C6">
        <w:rPr>
          <w:b/>
          <w:bCs/>
        </w:rPr>
        <w:t>Pregunta que le haces al ML</w:t>
      </w:r>
    </w:p>
    <w:p w14:paraId="4206112D" w14:textId="552AD9C7" w:rsidR="00AB39C6" w:rsidRPr="00AB39C6" w:rsidRDefault="00AB39C6" w:rsidP="00AB39C6">
      <w:pPr>
        <w:rPr>
          <w:b/>
          <w:bCs/>
        </w:rPr>
      </w:pPr>
      <w:r w:rsidRPr="00AB39C6">
        <w:rPr>
          <w:b/>
          <w:bCs/>
        </w:rPr>
        <w:t>“¿El mercado está en tendencia, rango o alta volatilidad?”</w:t>
      </w:r>
    </w:p>
    <w:p w14:paraId="2532554F" w14:textId="77777777" w:rsidR="00AB39C6" w:rsidRDefault="00AB39C6" w:rsidP="00AB39C6">
      <w:pPr>
        <w:pStyle w:val="Subttulo"/>
      </w:pPr>
      <w:r w:rsidRPr="00AB39C6">
        <w:rPr>
          <w:rFonts w:ascii="Segoe UI Emoji" w:hAnsi="Segoe UI Emoji" w:cs="Segoe UI Emoji"/>
        </w:rPr>
        <w:t>📌</w:t>
      </w:r>
      <w:r w:rsidRPr="00AB39C6">
        <w:t xml:space="preserve"> Importante:</w:t>
      </w:r>
    </w:p>
    <w:p w14:paraId="5D02631F" w14:textId="2F1A761F" w:rsidR="00AB39C6" w:rsidRDefault="00AB39C6" w:rsidP="00AB39C6">
      <w:r w:rsidRPr="00AB39C6">
        <w:t xml:space="preserve">El modelo </w:t>
      </w:r>
      <w:r w:rsidRPr="00AB39C6">
        <w:rPr>
          <w:b/>
          <w:bCs/>
        </w:rPr>
        <w:t>no te da una estrategia lista</w:t>
      </w:r>
      <w:r w:rsidRPr="00AB39C6">
        <w:t xml:space="preserve">. Te da una </w:t>
      </w:r>
      <w:r w:rsidRPr="00AB39C6">
        <w:rPr>
          <w:b/>
          <w:bCs/>
        </w:rPr>
        <w:t>predicción o probabilidad</w:t>
      </w:r>
      <w:r w:rsidRPr="00AB39C6">
        <w:t xml:space="preserve"> sobre un evento futuro </w:t>
      </w:r>
      <w:r w:rsidRPr="00AB39C6">
        <w:rPr>
          <w:b/>
          <w:bCs/>
        </w:rPr>
        <w:t>bajo tu definición de objetivo (label)</w:t>
      </w:r>
      <w:r w:rsidRPr="00AB39C6">
        <w:t>.</w:t>
      </w:r>
    </w:p>
    <w:p w14:paraId="3FA17893" w14:textId="77777777" w:rsidR="00AB39C6" w:rsidRPr="00AB39C6" w:rsidRDefault="00AB39C6" w:rsidP="00AB39C6">
      <w:r w:rsidRPr="00AB39C6">
        <w:t>Además, a nivel técnico, también “obtienes”:</w:t>
      </w:r>
    </w:p>
    <w:p w14:paraId="309B70DA" w14:textId="77777777" w:rsidR="00AB39C6" w:rsidRPr="00AB39C6" w:rsidRDefault="00AB39C6" w:rsidP="00AB39C6">
      <w:pPr>
        <w:numPr>
          <w:ilvl w:val="0"/>
          <w:numId w:val="39"/>
        </w:numPr>
      </w:pPr>
      <w:r w:rsidRPr="00AB39C6">
        <w:t>métricas offline (accuracy, AUC, RMSE, etc.)</w:t>
      </w:r>
    </w:p>
    <w:p w14:paraId="56451FAE" w14:textId="77777777" w:rsidR="00AB39C6" w:rsidRPr="00AB39C6" w:rsidRDefault="00AB39C6" w:rsidP="00AB39C6">
      <w:pPr>
        <w:numPr>
          <w:ilvl w:val="0"/>
          <w:numId w:val="39"/>
        </w:numPr>
      </w:pPr>
      <w:r w:rsidRPr="00AB39C6">
        <w:t>curvas de backtest (equity curve)</w:t>
      </w:r>
    </w:p>
    <w:p w14:paraId="34DD30CD" w14:textId="77777777" w:rsidR="00AB39C6" w:rsidRPr="00AB39C6" w:rsidRDefault="00AB39C6" w:rsidP="00AB39C6">
      <w:pPr>
        <w:numPr>
          <w:ilvl w:val="0"/>
          <w:numId w:val="39"/>
        </w:numPr>
      </w:pPr>
      <w:r w:rsidRPr="00AB39C6">
        <w:t>estimación de costos/riesgo (si lo evaluaste bien)</w:t>
      </w:r>
    </w:p>
    <w:p w14:paraId="24A5F31A" w14:textId="77777777" w:rsidR="00AB39C6" w:rsidRPr="00AB39C6" w:rsidRDefault="00AB39C6" w:rsidP="00AB39C6">
      <w:r w:rsidRPr="00AB39C6">
        <w:t xml:space="preserve">Pero lo que sirve para operar es: </w:t>
      </w:r>
      <w:r w:rsidRPr="00AB39C6">
        <w:rPr>
          <w:b/>
          <w:bCs/>
        </w:rPr>
        <w:t>predicción + confianza (probabilidad) + condiciones</w:t>
      </w:r>
      <w:r w:rsidRPr="00AB39C6">
        <w:t>.</w:t>
      </w:r>
    </w:p>
    <w:p w14:paraId="2C1D4A1C" w14:textId="77777777" w:rsidR="00AB39C6" w:rsidRPr="00AB39C6" w:rsidRDefault="00AB39C6" w:rsidP="00AB39C6"/>
    <w:p w14:paraId="22C177CF" w14:textId="77777777" w:rsidR="006707F2" w:rsidRDefault="006707F2" w:rsidP="00AB39C6"/>
    <w:p w14:paraId="03380FE8" w14:textId="77777777" w:rsidR="006707F2" w:rsidRPr="006707F2" w:rsidRDefault="006707F2" w:rsidP="006707F2"/>
    <w:p w14:paraId="018EB09D" w14:textId="134AF83B" w:rsidR="003C63B9" w:rsidRPr="008F7ACB" w:rsidRDefault="003C63B9" w:rsidP="006707F2">
      <w:r w:rsidRPr="008F7ACB">
        <w:br w:type="page"/>
      </w:r>
    </w:p>
    <w:p w14:paraId="602C54CF" w14:textId="65DEF68C" w:rsidR="008F7ACB" w:rsidRDefault="002B5523" w:rsidP="002B5523">
      <w:pPr>
        <w:pStyle w:val="Ttulo1"/>
      </w:pPr>
      <w:r>
        <w:lastRenderedPageBreak/>
        <w:t>LÓGICA ML VS MQL</w:t>
      </w:r>
    </w:p>
    <w:p w14:paraId="1BECB80C" w14:textId="2D14BDB2" w:rsidR="002B5523" w:rsidRDefault="00374E0E" w:rsidP="002B5523">
      <w:r>
        <w:t xml:space="preserve">Debe trazarse una estrategia completa en </w:t>
      </w:r>
      <w:r w:rsidRPr="00374E0E">
        <w:rPr>
          <w:b/>
          <w:bCs/>
        </w:rPr>
        <w:t>MQL</w:t>
      </w:r>
      <w:r>
        <w:t xml:space="preserve"> con todas las reglas clásicas:</w:t>
      </w:r>
    </w:p>
    <w:p w14:paraId="1FDF4715" w14:textId="2075DCE6" w:rsidR="00374E0E" w:rsidRPr="00374E0E" w:rsidRDefault="00374E0E" w:rsidP="00374E0E">
      <w:pPr>
        <w:pStyle w:val="Prrafodelista"/>
        <w:numPr>
          <w:ilvl w:val="0"/>
          <w:numId w:val="50"/>
        </w:numPr>
        <w:ind w:left="714" w:hanging="357"/>
        <w:contextualSpacing w:val="0"/>
      </w:pPr>
      <w:r w:rsidRPr="00374E0E">
        <w:t>filtros</w:t>
      </w:r>
    </w:p>
    <w:p w14:paraId="53B6C60C" w14:textId="0683DA67" w:rsidR="00374E0E" w:rsidRPr="00374E0E" w:rsidRDefault="00374E0E" w:rsidP="00374E0E">
      <w:pPr>
        <w:pStyle w:val="Prrafodelista"/>
        <w:numPr>
          <w:ilvl w:val="0"/>
          <w:numId w:val="50"/>
        </w:numPr>
        <w:ind w:left="714" w:hanging="357"/>
        <w:contextualSpacing w:val="0"/>
      </w:pPr>
      <w:r w:rsidRPr="00374E0E">
        <w:t>gestión de riesgo</w:t>
      </w:r>
    </w:p>
    <w:p w14:paraId="25D896E6" w14:textId="74D129CA" w:rsidR="00374E0E" w:rsidRPr="00374E0E" w:rsidRDefault="00374E0E" w:rsidP="00374E0E">
      <w:pPr>
        <w:pStyle w:val="Prrafodelista"/>
        <w:numPr>
          <w:ilvl w:val="0"/>
          <w:numId w:val="50"/>
        </w:numPr>
        <w:ind w:left="714" w:hanging="357"/>
        <w:contextualSpacing w:val="0"/>
      </w:pPr>
      <w:r w:rsidRPr="00374E0E">
        <w:t>SL / TP</w:t>
      </w:r>
    </w:p>
    <w:p w14:paraId="0121B58C" w14:textId="792EA238" w:rsidR="00374E0E" w:rsidRPr="00374E0E" w:rsidRDefault="00374E0E" w:rsidP="00374E0E">
      <w:pPr>
        <w:pStyle w:val="Prrafodelista"/>
        <w:numPr>
          <w:ilvl w:val="0"/>
          <w:numId w:val="50"/>
        </w:numPr>
        <w:ind w:left="714" w:hanging="357"/>
        <w:contextualSpacing w:val="0"/>
      </w:pPr>
      <w:r w:rsidRPr="00374E0E">
        <w:t>time stop</w:t>
      </w:r>
    </w:p>
    <w:p w14:paraId="053E73FC" w14:textId="67DA1583" w:rsidR="00374E0E" w:rsidRPr="00374E0E" w:rsidRDefault="00374E0E" w:rsidP="00374E0E">
      <w:pPr>
        <w:pStyle w:val="Prrafodelista"/>
        <w:numPr>
          <w:ilvl w:val="0"/>
          <w:numId w:val="50"/>
        </w:numPr>
        <w:ind w:left="714" w:hanging="357"/>
        <w:contextualSpacing w:val="0"/>
      </w:pPr>
      <w:r w:rsidRPr="00374E0E">
        <w:t>horarios</w:t>
      </w:r>
    </w:p>
    <w:p w14:paraId="47F43FE6" w14:textId="4BB62C71" w:rsidR="00374E0E" w:rsidRDefault="00374E0E" w:rsidP="00374E0E">
      <w:pPr>
        <w:pStyle w:val="Prrafodelista"/>
        <w:numPr>
          <w:ilvl w:val="0"/>
          <w:numId w:val="50"/>
        </w:numPr>
        <w:ind w:left="714" w:hanging="357"/>
        <w:contextualSpacing w:val="0"/>
      </w:pPr>
      <w:r w:rsidRPr="00374E0E">
        <w:t>spreads, etc.</w:t>
      </w:r>
    </w:p>
    <w:p w14:paraId="782B6889" w14:textId="045E45B3" w:rsidR="00374E0E" w:rsidRDefault="00374E0E" w:rsidP="00374E0E">
      <w:r w:rsidRPr="00374E0E">
        <w:rPr>
          <w:b/>
          <w:bCs/>
        </w:rPr>
        <w:t>ML ya entrenado</w:t>
      </w:r>
      <w:r w:rsidRPr="00374E0E">
        <w:t xml:space="preserve"> solo te dice algo como:</w:t>
      </w:r>
    </w:p>
    <w:p w14:paraId="4CEDEC8D" w14:textId="2FCD2747" w:rsidR="00374E0E" w:rsidRPr="00374E0E" w:rsidRDefault="00374E0E" w:rsidP="00374E0E">
      <w:pPr>
        <w:pStyle w:val="Prrafodelista"/>
        <w:numPr>
          <w:ilvl w:val="0"/>
          <w:numId w:val="51"/>
        </w:numPr>
        <w:ind w:left="714" w:hanging="357"/>
        <w:contextualSpacing w:val="0"/>
      </w:pPr>
      <w:r w:rsidRPr="00374E0E">
        <w:rPr>
          <w:b/>
          <w:bCs/>
        </w:rPr>
        <w:t>ENTRAR LONG</w:t>
      </w:r>
    </w:p>
    <w:p w14:paraId="5E98B064" w14:textId="6E5F19D8" w:rsidR="00374E0E" w:rsidRPr="00374E0E" w:rsidRDefault="00374E0E" w:rsidP="00374E0E">
      <w:pPr>
        <w:pStyle w:val="Prrafodelista"/>
        <w:numPr>
          <w:ilvl w:val="0"/>
          <w:numId w:val="51"/>
        </w:numPr>
        <w:ind w:left="714" w:hanging="357"/>
        <w:contextualSpacing w:val="0"/>
      </w:pPr>
      <w:r w:rsidRPr="00374E0E">
        <w:rPr>
          <w:b/>
          <w:bCs/>
        </w:rPr>
        <w:t>ENTRAR SHORT</w:t>
      </w:r>
    </w:p>
    <w:p w14:paraId="22B3DDFF" w14:textId="2CCBDF63" w:rsidR="00374E0E" w:rsidRPr="00374E0E" w:rsidRDefault="00374E0E" w:rsidP="00374E0E">
      <w:pPr>
        <w:pStyle w:val="Prrafodelista"/>
        <w:numPr>
          <w:ilvl w:val="0"/>
          <w:numId w:val="51"/>
        </w:numPr>
        <w:ind w:left="714" w:hanging="357"/>
        <w:contextualSpacing w:val="0"/>
      </w:pPr>
      <w:r w:rsidRPr="00374E0E">
        <w:rPr>
          <w:b/>
          <w:bCs/>
        </w:rPr>
        <w:t>NO HACER NADA</w:t>
      </w:r>
    </w:p>
    <w:p w14:paraId="6958482A" w14:textId="7A669944" w:rsidR="00374E0E" w:rsidRPr="00374E0E" w:rsidRDefault="00374E0E" w:rsidP="00374E0E">
      <w:pPr>
        <w:pStyle w:val="Prrafodelista"/>
        <w:numPr>
          <w:ilvl w:val="0"/>
          <w:numId w:val="51"/>
        </w:numPr>
        <w:ind w:left="714" w:hanging="357"/>
        <w:contextualSpacing w:val="0"/>
      </w:pPr>
      <w:r w:rsidRPr="00374E0E">
        <w:t xml:space="preserve">(y opcionalmente) </w:t>
      </w:r>
      <w:r w:rsidRPr="00374E0E">
        <w:rPr>
          <w:b/>
          <w:bCs/>
        </w:rPr>
        <w:t>SALIR</w:t>
      </w:r>
    </w:p>
    <w:p w14:paraId="24140BE8" w14:textId="170190BC" w:rsidR="00374E0E" w:rsidRDefault="00374E0E" w:rsidP="00374E0E">
      <w:r w:rsidRPr="00374E0E">
        <w:t xml:space="preserve">El ML </w:t>
      </w:r>
      <w:r w:rsidRPr="00374E0E">
        <w:rPr>
          <w:b/>
          <w:bCs/>
        </w:rPr>
        <w:t>no gobierna la estrategia</w:t>
      </w:r>
      <w:r w:rsidRPr="00374E0E">
        <w:t xml:space="preserve">, solo </w:t>
      </w:r>
      <w:r w:rsidRPr="00374E0E">
        <w:rPr>
          <w:b/>
          <w:bCs/>
        </w:rPr>
        <w:t>la asiste</w:t>
      </w:r>
      <w:r w:rsidRPr="00374E0E">
        <w:t>.</w:t>
      </w:r>
    </w:p>
    <w:p w14:paraId="7FB63167" w14:textId="6618B6F0" w:rsidR="00374E0E" w:rsidRDefault="00374E0E" w:rsidP="00374E0E">
      <w:pPr>
        <w:pStyle w:val="Subttulo"/>
      </w:pPr>
      <w:r w:rsidRPr="00374E0E">
        <w:t>Forma mental correcta (muy importante)</w:t>
      </w:r>
    </w:p>
    <w:p w14:paraId="27D730E8" w14:textId="69E573AA" w:rsidR="00374E0E" w:rsidRDefault="00374E0E" w:rsidP="00374E0E">
      <w:r w:rsidRPr="00374E0E">
        <w:t>Piensa esto así:</w:t>
      </w:r>
    </w:p>
    <w:p w14:paraId="734204F6" w14:textId="77777777" w:rsidR="00374E0E" w:rsidRDefault="00374E0E" w:rsidP="00374E0E">
      <w:pPr>
        <w:rPr>
          <w:b/>
          <w:bCs/>
        </w:rPr>
      </w:pPr>
      <w:r w:rsidRPr="00374E0E">
        <w:rPr>
          <w:b/>
          <w:bCs/>
        </w:rPr>
        <w:t>MT5 = piloto</w:t>
      </w:r>
    </w:p>
    <w:p w14:paraId="432D7B76" w14:textId="24CD4E4F" w:rsidR="00374E0E" w:rsidRPr="00374E0E" w:rsidRDefault="00374E0E" w:rsidP="00374E0E">
      <w:r w:rsidRPr="00374E0E">
        <w:rPr>
          <w:b/>
          <w:bCs/>
        </w:rPr>
        <w:t>ML = copiloto</w:t>
      </w:r>
    </w:p>
    <w:p w14:paraId="0A8DE371" w14:textId="0556E33E" w:rsidR="00374E0E" w:rsidRDefault="00374E0E" w:rsidP="002B5523">
      <w:r w:rsidRPr="00374E0E">
        <w:t>El copiloto dice:</w:t>
      </w:r>
    </w:p>
    <w:p w14:paraId="39CCE6A8" w14:textId="479A355C" w:rsidR="00374E0E" w:rsidRPr="00374E0E" w:rsidRDefault="00374E0E" w:rsidP="002B5523">
      <w:pPr>
        <w:rPr>
          <w:i/>
          <w:iCs/>
        </w:rPr>
      </w:pPr>
      <w:r w:rsidRPr="00374E0E">
        <w:rPr>
          <w:i/>
          <w:iCs/>
        </w:rPr>
        <w:t>“Las condiciones estadísticas son favorables ahora”</w:t>
      </w:r>
    </w:p>
    <w:p w14:paraId="77169C94" w14:textId="439C6684" w:rsidR="00A7552D" w:rsidRDefault="00374E0E" w:rsidP="00DE6587">
      <w:r w:rsidRPr="00374E0E">
        <w:t>El piloto decide:</w:t>
      </w:r>
    </w:p>
    <w:p w14:paraId="59607BA5" w14:textId="2111EBF0" w:rsidR="00374E0E" w:rsidRPr="00374E0E" w:rsidRDefault="00374E0E" w:rsidP="00DE6587">
      <w:pPr>
        <w:rPr>
          <w:i/>
          <w:iCs/>
          <w:lang w:val="es-ES"/>
        </w:rPr>
      </w:pPr>
      <w:r w:rsidRPr="00374E0E">
        <w:rPr>
          <w:i/>
          <w:iCs/>
        </w:rPr>
        <w:t>“Vale, entro, pero con este riesgo y estas reglas”</w:t>
      </w:r>
    </w:p>
    <w:p w14:paraId="0C402E79" w14:textId="77777777" w:rsidR="00374E0E" w:rsidRDefault="00374E0E">
      <w:pPr>
        <w:spacing w:before="0" w:after="160" w:line="259" w:lineRule="auto"/>
        <w:jc w:val="left"/>
      </w:pPr>
      <w:r>
        <w:br w:type="page"/>
      </w:r>
    </w:p>
    <w:p w14:paraId="093114C8" w14:textId="64B8451C" w:rsidR="00AD1CB0" w:rsidRDefault="00374E0E" w:rsidP="00374E0E">
      <w:pPr>
        <w:pStyle w:val="Ttulo1"/>
      </w:pPr>
      <w:r w:rsidRPr="00374E0E">
        <w:lastRenderedPageBreak/>
        <w:t>Arquitectura típica (la que estás describiendo)</w:t>
      </w:r>
    </w:p>
    <w:p w14:paraId="7D038832" w14:textId="21190776" w:rsidR="00374E0E" w:rsidRDefault="00374E0E" w:rsidP="00374E0E">
      <w:pPr>
        <w:pStyle w:val="Ttulo2"/>
      </w:pPr>
      <w:r w:rsidRPr="00374E0E">
        <w:t>En MQL5 (estrategia principal)</w:t>
      </w:r>
    </w:p>
    <w:p w14:paraId="07531E30" w14:textId="77777777" w:rsidR="00374E0E" w:rsidRPr="00374E0E" w:rsidRDefault="00374E0E" w:rsidP="00374E0E">
      <w:r w:rsidRPr="00374E0E">
        <w:t>Aquí vive TODO lo operativo:</w:t>
      </w:r>
    </w:p>
    <w:p w14:paraId="1AB9BFFA" w14:textId="77777777" w:rsidR="00374E0E" w:rsidRPr="00374E0E" w:rsidRDefault="00374E0E" w:rsidP="00374E0E">
      <w:pPr>
        <w:numPr>
          <w:ilvl w:val="0"/>
          <w:numId w:val="52"/>
        </w:numPr>
      </w:pPr>
      <w:r w:rsidRPr="00374E0E">
        <w:t>Mercado y timeframe</w:t>
      </w:r>
    </w:p>
    <w:p w14:paraId="6306978F" w14:textId="77777777" w:rsidR="00374E0E" w:rsidRPr="00374E0E" w:rsidRDefault="00374E0E" w:rsidP="00374E0E">
      <w:pPr>
        <w:numPr>
          <w:ilvl w:val="0"/>
          <w:numId w:val="52"/>
        </w:numPr>
      </w:pPr>
      <w:r w:rsidRPr="00374E0E">
        <w:t>Filtros:</w:t>
      </w:r>
    </w:p>
    <w:p w14:paraId="0EF13C91" w14:textId="77777777" w:rsidR="00374E0E" w:rsidRPr="00374E0E" w:rsidRDefault="00374E0E" w:rsidP="00374E0E">
      <w:pPr>
        <w:numPr>
          <w:ilvl w:val="1"/>
          <w:numId w:val="52"/>
        </w:numPr>
      </w:pPr>
      <w:r w:rsidRPr="00374E0E">
        <w:t>spread máximo</w:t>
      </w:r>
    </w:p>
    <w:p w14:paraId="57AD4491" w14:textId="77777777" w:rsidR="00374E0E" w:rsidRPr="00374E0E" w:rsidRDefault="00374E0E" w:rsidP="00374E0E">
      <w:pPr>
        <w:numPr>
          <w:ilvl w:val="1"/>
          <w:numId w:val="52"/>
        </w:numPr>
      </w:pPr>
      <w:r w:rsidRPr="00374E0E">
        <w:t>horario</w:t>
      </w:r>
    </w:p>
    <w:p w14:paraId="2D2C49DD" w14:textId="77777777" w:rsidR="00374E0E" w:rsidRPr="00374E0E" w:rsidRDefault="00374E0E" w:rsidP="00374E0E">
      <w:pPr>
        <w:numPr>
          <w:ilvl w:val="1"/>
          <w:numId w:val="52"/>
        </w:numPr>
      </w:pPr>
      <w:r w:rsidRPr="00374E0E">
        <w:t>volatilidad mínima/máxima</w:t>
      </w:r>
    </w:p>
    <w:p w14:paraId="171A7F4D" w14:textId="77777777" w:rsidR="00374E0E" w:rsidRPr="00374E0E" w:rsidRDefault="00374E0E" w:rsidP="00374E0E">
      <w:pPr>
        <w:numPr>
          <w:ilvl w:val="1"/>
          <w:numId w:val="52"/>
        </w:numPr>
      </w:pPr>
      <w:r w:rsidRPr="00374E0E">
        <w:t>tendencia mayor</w:t>
      </w:r>
    </w:p>
    <w:p w14:paraId="6E92628B" w14:textId="77777777" w:rsidR="00374E0E" w:rsidRPr="00374E0E" w:rsidRDefault="00374E0E" w:rsidP="00374E0E">
      <w:pPr>
        <w:numPr>
          <w:ilvl w:val="0"/>
          <w:numId w:val="52"/>
        </w:numPr>
      </w:pPr>
      <w:r w:rsidRPr="00374E0E">
        <w:t>Gestión:</w:t>
      </w:r>
    </w:p>
    <w:p w14:paraId="00DB69D5" w14:textId="77777777" w:rsidR="00374E0E" w:rsidRPr="00374E0E" w:rsidRDefault="00374E0E" w:rsidP="00374E0E">
      <w:pPr>
        <w:numPr>
          <w:ilvl w:val="1"/>
          <w:numId w:val="52"/>
        </w:numPr>
      </w:pPr>
      <w:r w:rsidRPr="00374E0E">
        <w:t>tamaño de posición</w:t>
      </w:r>
    </w:p>
    <w:p w14:paraId="7C77C340" w14:textId="77777777" w:rsidR="00374E0E" w:rsidRPr="00374E0E" w:rsidRDefault="00374E0E" w:rsidP="00374E0E">
      <w:pPr>
        <w:numPr>
          <w:ilvl w:val="1"/>
          <w:numId w:val="52"/>
        </w:numPr>
      </w:pPr>
      <w:r w:rsidRPr="00374E0E">
        <w:t>stop loss</w:t>
      </w:r>
    </w:p>
    <w:p w14:paraId="198A7B45" w14:textId="77777777" w:rsidR="00374E0E" w:rsidRPr="00374E0E" w:rsidRDefault="00374E0E" w:rsidP="00374E0E">
      <w:pPr>
        <w:numPr>
          <w:ilvl w:val="1"/>
          <w:numId w:val="52"/>
        </w:numPr>
      </w:pPr>
      <w:r w:rsidRPr="00374E0E">
        <w:t>take profit</w:t>
      </w:r>
    </w:p>
    <w:p w14:paraId="70A7BF3C" w14:textId="77777777" w:rsidR="00374E0E" w:rsidRPr="00374E0E" w:rsidRDefault="00374E0E" w:rsidP="00374E0E">
      <w:pPr>
        <w:numPr>
          <w:ilvl w:val="1"/>
          <w:numId w:val="52"/>
        </w:numPr>
      </w:pPr>
      <w:r w:rsidRPr="00374E0E">
        <w:t>trailing</w:t>
      </w:r>
    </w:p>
    <w:p w14:paraId="6E605156" w14:textId="77777777" w:rsidR="00374E0E" w:rsidRPr="00374E0E" w:rsidRDefault="00374E0E" w:rsidP="00374E0E">
      <w:pPr>
        <w:numPr>
          <w:ilvl w:val="1"/>
          <w:numId w:val="52"/>
        </w:numPr>
      </w:pPr>
      <w:r w:rsidRPr="00374E0E">
        <w:t>max DD diario</w:t>
      </w:r>
    </w:p>
    <w:p w14:paraId="001D49DB" w14:textId="77777777" w:rsidR="00374E0E" w:rsidRPr="00374E0E" w:rsidRDefault="00374E0E" w:rsidP="00374E0E">
      <w:pPr>
        <w:numPr>
          <w:ilvl w:val="0"/>
          <w:numId w:val="52"/>
        </w:numPr>
      </w:pPr>
      <w:r w:rsidRPr="00374E0E">
        <w:t>Control:</w:t>
      </w:r>
    </w:p>
    <w:p w14:paraId="7EA7028A" w14:textId="77777777" w:rsidR="00374E0E" w:rsidRPr="00374E0E" w:rsidRDefault="00374E0E" w:rsidP="00374E0E">
      <w:pPr>
        <w:numPr>
          <w:ilvl w:val="1"/>
          <w:numId w:val="52"/>
        </w:numPr>
      </w:pPr>
      <w:r w:rsidRPr="00374E0E">
        <w:t>nº máximo de trades</w:t>
      </w:r>
    </w:p>
    <w:p w14:paraId="681959E0" w14:textId="77777777" w:rsidR="00374E0E" w:rsidRPr="00374E0E" w:rsidRDefault="00374E0E" w:rsidP="00374E0E">
      <w:pPr>
        <w:numPr>
          <w:ilvl w:val="1"/>
          <w:numId w:val="52"/>
        </w:numPr>
      </w:pPr>
      <w:r w:rsidRPr="00374E0E">
        <w:t>no revenge trading</w:t>
      </w:r>
    </w:p>
    <w:p w14:paraId="2F99C443" w14:textId="77777777" w:rsidR="00374E0E" w:rsidRPr="00374E0E" w:rsidRDefault="00374E0E" w:rsidP="00374E0E">
      <w:pPr>
        <w:numPr>
          <w:ilvl w:val="1"/>
          <w:numId w:val="52"/>
        </w:numPr>
      </w:pPr>
      <w:r w:rsidRPr="00374E0E">
        <w:t>cierre forzado</w:t>
      </w:r>
    </w:p>
    <w:p w14:paraId="10883559" w14:textId="05F05782" w:rsidR="00374E0E" w:rsidRDefault="00374E0E" w:rsidP="00374E0E">
      <w:pPr>
        <w:pStyle w:val="Ttulo2"/>
      </w:pPr>
      <w:r w:rsidRPr="00374E0E">
        <w:t>El ML (ya entrenado)</w:t>
      </w:r>
    </w:p>
    <w:p w14:paraId="71B844E3" w14:textId="3D4B639B" w:rsidR="00374E0E" w:rsidRDefault="00374E0E" w:rsidP="00374E0E">
      <w:r w:rsidRPr="00374E0E">
        <w:t>Solo responde preguntas del tipo:</w:t>
      </w:r>
    </w:p>
    <w:p w14:paraId="33560BDE" w14:textId="65320269" w:rsidR="00374E0E" w:rsidRDefault="00374E0E" w:rsidP="00374E0E">
      <w:r w:rsidRPr="00374E0E">
        <w:rPr>
          <w:noProof/>
        </w:rPr>
        <w:drawing>
          <wp:inline distT="0" distB="0" distL="0" distR="0" wp14:anchorId="4A935933" wp14:editId="11D1D851">
            <wp:extent cx="2953162" cy="438211"/>
            <wp:effectExtent l="0" t="0" r="0" b="0"/>
            <wp:docPr id="1087172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72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3477" w14:textId="4AF2715F" w:rsidR="00374E0E" w:rsidRDefault="00374E0E" w:rsidP="00374E0E">
      <w:r w:rsidRPr="00374E0E">
        <w:t>Y devuelve algo como:</w:t>
      </w:r>
    </w:p>
    <w:p w14:paraId="25D583B9" w14:textId="5B867C41" w:rsidR="00374E0E" w:rsidRDefault="00374E0E" w:rsidP="00374E0E">
      <w:r w:rsidRPr="00374E0E">
        <w:rPr>
          <w:noProof/>
        </w:rPr>
        <w:drawing>
          <wp:inline distT="0" distB="0" distL="0" distR="0" wp14:anchorId="5159B56F" wp14:editId="79924BC5">
            <wp:extent cx="1933845" cy="466790"/>
            <wp:effectExtent l="0" t="0" r="9525" b="9525"/>
            <wp:docPr id="215427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272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3D9B" w14:textId="16F76B2C" w:rsidR="00374E0E" w:rsidRDefault="00374E0E" w:rsidP="00374E0E">
      <w:r w:rsidRPr="00374E0E">
        <w:lastRenderedPageBreak/>
        <w:t xml:space="preserve">(o una probabilidad </w:t>
      </w:r>
      <w:r w:rsidRPr="00374E0E">
        <w:rPr>
          <w:b/>
          <w:bCs/>
        </w:rPr>
        <w:t>p</w:t>
      </w:r>
      <w:r w:rsidRPr="00374E0E">
        <w:t xml:space="preserve"> que tú conviertes en eso)</w:t>
      </w:r>
    </w:p>
    <w:p w14:paraId="20585B67" w14:textId="29556439" w:rsidR="00374E0E" w:rsidRDefault="00374E0E" w:rsidP="00374E0E">
      <w:pPr>
        <w:pStyle w:val="Ttulo2"/>
      </w:pPr>
      <w:r w:rsidRPr="00374E0E">
        <w:t>Ejemplo EXACTO de lo que estás diciendo</w:t>
      </w:r>
    </w:p>
    <w:p w14:paraId="5E905882" w14:textId="4B451A40" w:rsidR="00374E0E" w:rsidRDefault="00374E0E" w:rsidP="00374E0E">
      <w:pPr>
        <w:rPr>
          <w:b/>
          <w:bCs/>
        </w:rPr>
      </w:pPr>
      <w:r w:rsidRPr="00374E0E">
        <w:rPr>
          <w:b/>
          <w:bCs/>
        </w:rPr>
        <w:t>Supón que tu ML devuelve:</w:t>
      </w:r>
    </w:p>
    <w:p w14:paraId="53C41E9A" w14:textId="1B9500D4" w:rsidR="00374E0E" w:rsidRDefault="00374E0E" w:rsidP="00374E0E">
      <w:pPr>
        <w:rPr>
          <w:b/>
          <w:bCs/>
        </w:rPr>
      </w:pPr>
      <w:r w:rsidRPr="00374E0E">
        <w:rPr>
          <w:b/>
          <w:bCs/>
          <w:noProof/>
        </w:rPr>
        <w:drawing>
          <wp:inline distT="0" distB="0" distL="0" distR="0" wp14:anchorId="3E4D848E" wp14:editId="3EE316A0">
            <wp:extent cx="838317" cy="238158"/>
            <wp:effectExtent l="0" t="0" r="0" b="9525"/>
            <wp:docPr id="1073150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50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76B4" w14:textId="3BB4123A" w:rsidR="00374E0E" w:rsidRDefault="00374E0E" w:rsidP="00374E0E">
      <w:pPr>
        <w:rPr>
          <w:b/>
          <w:bCs/>
        </w:rPr>
      </w:pPr>
      <w:r w:rsidRPr="00374E0E">
        <w:rPr>
          <w:b/>
          <w:bCs/>
        </w:rPr>
        <w:t>En MQL5 tu lógica sería algo así (conceptual):</w:t>
      </w:r>
    </w:p>
    <w:p w14:paraId="17FB917C" w14:textId="108FDC28" w:rsidR="00374E0E" w:rsidRDefault="00374E0E" w:rsidP="00374E0E">
      <w:pPr>
        <w:rPr>
          <w:b/>
          <w:bCs/>
        </w:rPr>
      </w:pPr>
      <w:r w:rsidRPr="00374E0E">
        <w:rPr>
          <w:b/>
          <w:bCs/>
          <w:noProof/>
        </w:rPr>
        <w:drawing>
          <wp:inline distT="0" distB="0" distL="0" distR="0" wp14:anchorId="79FDA678" wp14:editId="762FD429">
            <wp:extent cx="4458322" cy="1009791"/>
            <wp:effectExtent l="0" t="0" r="0" b="0"/>
            <wp:docPr id="1681085240" name="Imagen 1" descr="Imagen que contiene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85240" name="Imagen 1" descr="Imagen que contiene Cart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9712" w14:textId="4C588AD9" w:rsidR="00374E0E" w:rsidRDefault="00374E0E" w:rsidP="00374E0E">
      <w:pPr>
        <w:rPr>
          <w:b/>
          <w:bCs/>
        </w:rPr>
      </w:pPr>
      <w:r w:rsidRPr="00374E0E">
        <w:rPr>
          <w:b/>
          <w:bCs/>
        </w:rPr>
        <w:t>Si el ML dice:</w:t>
      </w:r>
    </w:p>
    <w:p w14:paraId="482F7D16" w14:textId="59F32555" w:rsidR="00374E0E" w:rsidRDefault="00374E0E" w:rsidP="00374E0E">
      <w:pPr>
        <w:rPr>
          <w:b/>
          <w:bCs/>
        </w:rPr>
      </w:pPr>
      <w:r w:rsidRPr="00374E0E">
        <w:rPr>
          <w:b/>
          <w:bCs/>
          <w:noProof/>
        </w:rPr>
        <w:drawing>
          <wp:inline distT="0" distB="0" distL="0" distR="0" wp14:anchorId="5FEC1ECB" wp14:editId="73A4CFF3">
            <wp:extent cx="3429479" cy="638264"/>
            <wp:effectExtent l="0" t="0" r="0" b="9525"/>
            <wp:docPr id="1719163116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3116" name="Imagen 1" descr="Imagen que contiene Form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A0A7" w14:textId="457C4F5A" w:rsidR="00374E0E" w:rsidRDefault="00374E0E" w:rsidP="00374E0E">
      <w:pPr>
        <w:rPr>
          <w:b/>
          <w:bCs/>
        </w:rPr>
      </w:pPr>
      <w:r w:rsidRPr="00374E0E">
        <w:rPr>
          <w:b/>
          <w:bCs/>
        </w:rPr>
        <w:t>Si dice:</w:t>
      </w:r>
    </w:p>
    <w:p w14:paraId="796E7268" w14:textId="4FC38DA1" w:rsidR="00374E0E" w:rsidRDefault="00374E0E" w:rsidP="00374E0E">
      <w:pPr>
        <w:rPr>
          <w:b/>
          <w:bCs/>
        </w:rPr>
      </w:pPr>
      <w:r w:rsidRPr="00374E0E">
        <w:rPr>
          <w:b/>
          <w:bCs/>
          <w:noProof/>
        </w:rPr>
        <w:drawing>
          <wp:inline distT="0" distB="0" distL="0" distR="0" wp14:anchorId="1C1D2A1D" wp14:editId="190A87F8">
            <wp:extent cx="3591426" cy="647790"/>
            <wp:effectExtent l="0" t="0" r="9525" b="0"/>
            <wp:docPr id="2043699740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99740" name="Imagen 1" descr="Imagen que contiene Form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534D" w14:textId="796E3D3F" w:rsidR="00374E0E" w:rsidRDefault="00374E0E" w:rsidP="00374E0E">
      <w:pPr>
        <w:pStyle w:val="Ttulo2"/>
      </w:pPr>
      <w:r w:rsidRPr="00374E0E">
        <w:t>¿Y la SALIDA? (esto es clave)</w:t>
      </w:r>
    </w:p>
    <w:p w14:paraId="35D2764B" w14:textId="687F0AEB" w:rsidR="00374E0E" w:rsidRDefault="00374E0E" w:rsidP="00374E0E">
      <w:r w:rsidRPr="00374E0E">
        <w:rPr>
          <w:rFonts w:ascii="Segoe UI Emoji" w:hAnsi="Segoe UI Emoji" w:cs="Segoe UI Emoji"/>
        </w:rPr>
        <w:t>🅰️</w:t>
      </w:r>
      <w:r w:rsidRPr="00374E0E">
        <w:t xml:space="preserve"> Opción A (la más común y robusta)</w:t>
      </w:r>
    </w:p>
    <w:p w14:paraId="0F5C2892" w14:textId="0124F8DE" w:rsidR="00374E0E" w:rsidRDefault="00374E0E" w:rsidP="00374E0E">
      <w:pPr>
        <w:rPr>
          <w:b/>
          <w:bCs/>
        </w:rPr>
      </w:pPr>
      <w:r w:rsidRPr="00374E0E">
        <w:rPr>
          <w:rFonts w:ascii="Segoe UI Emoji" w:hAnsi="Segoe UI Emoji" w:cs="Segoe UI Emoji"/>
        </w:rPr>
        <w:t>👉</w:t>
      </w:r>
      <w:r w:rsidRPr="00374E0E">
        <w:t xml:space="preserve"> </w:t>
      </w:r>
      <w:r w:rsidRPr="00374E0E">
        <w:rPr>
          <w:b/>
          <w:bCs/>
        </w:rPr>
        <w:t>El ML SOLO decide entradas</w:t>
      </w:r>
    </w:p>
    <w:p w14:paraId="7BBA7454" w14:textId="77777777" w:rsidR="00374E0E" w:rsidRPr="00374E0E" w:rsidRDefault="00374E0E" w:rsidP="00374E0E">
      <w:r w:rsidRPr="00374E0E">
        <w:t xml:space="preserve">La salida la maneja </w:t>
      </w:r>
      <w:r w:rsidRPr="00374E0E">
        <w:rPr>
          <w:b/>
          <w:bCs/>
        </w:rPr>
        <w:t>la estrategia clásica</w:t>
      </w:r>
      <w:r w:rsidRPr="00374E0E">
        <w:t>:</w:t>
      </w:r>
    </w:p>
    <w:p w14:paraId="3B0DA42A" w14:textId="77777777" w:rsidR="00374E0E" w:rsidRPr="00374E0E" w:rsidRDefault="00374E0E" w:rsidP="00374E0E">
      <w:pPr>
        <w:numPr>
          <w:ilvl w:val="0"/>
          <w:numId w:val="53"/>
        </w:numPr>
      </w:pPr>
      <w:r w:rsidRPr="00374E0E">
        <w:t>Stop Loss</w:t>
      </w:r>
    </w:p>
    <w:p w14:paraId="155FBD98" w14:textId="77777777" w:rsidR="00374E0E" w:rsidRPr="00374E0E" w:rsidRDefault="00374E0E" w:rsidP="00374E0E">
      <w:pPr>
        <w:numPr>
          <w:ilvl w:val="0"/>
          <w:numId w:val="53"/>
        </w:numPr>
      </w:pPr>
      <w:r w:rsidRPr="00374E0E">
        <w:t>Take Profit</w:t>
      </w:r>
    </w:p>
    <w:p w14:paraId="14F93DFF" w14:textId="77777777" w:rsidR="00374E0E" w:rsidRPr="00374E0E" w:rsidRDefault="00374E0E" w:rsidP="00374E0E">
      <w:pPr>
        <w:numPr>
          <w:ilvl w:val="0"/>
          <w:numId w:val="53"/>
        </w:numPr>
      </w:pPr>
      <w:r w:rsidRPr="00374E0E">
        <w:t>Trailing Stop</w:t>
      </w:r>
    </w:p>
    <w:p w14:paraId="38CC27F1" w14:textId="77777777" w:rsidR="00374E0E" w:rsidRPr="00374E0E" w:rsidRDefault="00374E0E" w:rsidP="00374E0E">
      <w:pPr>
        <w:numPr>
          <w:ilvl w:val="0"/>
          <w:numId w:val="53"/>
        </w:numPr>
      </w:pPr>
      <w:r w:rsidRPr="00374E0E">
        <w:t>Time Stop</w:t>
      </w:r>
    </w:p>
    <w:p w14:paraId="0B252D42" w14:textId="77777777" w:rsidR="00374E0E" w:rsidRPr="00374E0E" w:rsidRDefault="00374E0E" w:rsidP="00374E0E">
      <w:pPr>
        <w:numPr>
          <w:ilvl w:val="0"/>
          <w:numId w:val="53"/>
        </w:numPr>
      </w:pPr>
      <w:r w:rsidRPr="00374E0E">
        <w:t>Cierre por riesgo</w:t>
      </w:r>
    </w:p>
    <w:p w14:paraId="2C45F540" w14:textId="77777777" w:rsidR="00374E0E" w:rsidRPr="00374E0E" w:rsidRDefault="00374E0E" w:rsidP="00374E0E">
      <w:r w:rsidRPr="00374E0E">
        <w:rPr>
          <w:rFonts w:ascii="Segoe UI Emoji" w:hAnsi="Segoe UI Emoji" w:cs="Segoe UI Emoji"/>
        </w:rPr>
        <w:t>📌</w:t>
      </w:r>
      <w:r w:rsidRPr="00374E0E">
        <w:t xml:space="preserve"> Ventaja:</w:t>
      </w:r>
    </w:p>
    <w:p w14:paraId="12DE5B8A" w14:textId="77777777" w:rsidR="00374E0E" w:rsidRPr="00374E0E" w:rsidRDefault="00374E0E" w:rsidP="00374E0E">
      <w:pPr>
        <w:numPr>
          <w:ilvl w:val="0"/>
          <w:numId w:val="54"/>
        </w:numPr>
      </w:pPr>
      <w:r w:rsidRPr="00374E0E">
        <w:t>Mucho más estable</w:t>
      </w:r>
    </w:p>
    <w:p w14:paraId="776A74F4" w14:textId="77777777" w:rsidR="00374E0E" w:rsidRPr="00374E0E" w:rsidRDefault="00374E0E" w:rsidP="00374E0E">
      <w:pPr>
        <w:numPr>
          <w:ilvl w:val="0"/>
          <w:numId w:val="54"/>
        </w:numPr>
      </w:pPr>
      <w:r w:rsidRPr="00374E0E">
        <w:lastRenderedPageBreak/>
        <w:t>Menos sobreajuste</w:t>
      </w:r>
    </w:p>
    <w:p w14:paraId="4A159AD8" w14:textId="77777777" w:rsidR="00374E0E" w:rsidRPr="00374E0E" w:rsidRDefault="00374E0E" w:rsidP="00374E0E">
      <w:pPr>
        <w:numPr>
          <w:ilvl w:val="0"/>
          <w:numId w:val="54"/>
        </w:numPr>
      </w:pPr>
      <w:r w:rsidRPr="00374E0E">
        <w:t>Más fácil de controlar en MT5</w:t>
      </w:r>
    </w:p>
    <w:p w14:paraId="39E22104" w14:textId="77777777" w:rsidR="00374E0E" w:rsidRPr="00374E0E" w:rsidRDefault="00374E0E" w:rsidP="00374E0E">
      <w:r w:rsidRPr="00374E0E">
        <w:rPr>
          <w:rFonts w:ascii="Segoe UI Emoji" w:hAnsi="Segoe UI Emoji" w:cs="Segoe UI Emoji"/>
        </w:rPr>
        <w:t>📌</w:t>
      </w:r>
      <w:r w:rsidRPr="00374E0E">
        <w:t xml:space="preserve"> Desventaja:</w:t>
      </w:r>
    </w:p>
    <w:p w14:paraId="33197A69" w14:textId="77777777" w:rsidR="00374E0E" w:rsidRPr="00374E0E" w:rsidRDefault="00374E0E" w:rsidP="00374E0E">
      <w:pPr>
        <w:numPr>
          <w:ilvl w:val="0"/>
          <w:numId w:val="55"/>
        </w:numPr>
      </w:pPr>
      <w:r w:rsidRPr="00374E0E">
        <w:t>No “exprime” tanto el modelo</w:t>
      </w:r>
    </w:p>
    <w:p w14:paraId="7379CD75" w14:textId="77777777" w:rsidR="00374E0E" w:rsidRPr="00374E0E" w:rsidRDefault="00374E0E" w:rsidP="00374E0E">
      <w:r w:rsidRPr="00374E0E">
        <w:rPr>
          <w:rFonts w:ascii="Segoe UI Emoji" w:hAnsi="Segoe UI Emoji" w:cs="Segoe UI Emoji"/>
        </w:rPr>
        <w:t>👉</w:t>
      </w:r>
      <w:r w:rsidRPr="00374E0E">
        <w:t xml:space="preserve"> </w:t>
      </w:r>
      <w:r w:rsidRPr="00374E0E">
        <w:rPr>
          <w:b/>
          <w:bCs/>
        </w:rPr>
        <w:t>Esta es la opción que recomiendo al empezar</w:t>
      </w:r>
      <w:r w:rsidRPr="00374E0E">
        <w:t>.</w:t>
      </w:r>
    </w:p>
    <w:p w14:paraId="274DADBF" w14:textId="7EEE0619" w:rsidR="00374E0E" w:rsidRDefault="00374E0E" w:rsidP="00374E0E">
      <w:r w:rsidRPr="00374E0E">
        <w:rPr>
          <w:rFonts w:ascii="Segoe UI Emoji" w:hAnsi="Segoe UI Emoji" w:cs="Segoe UI Emoji"/>
        </w:rPr>
        <w:t>🅱️</w:t>
      </w:r>
      <w:r w:rsidRPr="00374E0E">
        <w:t xml:space="preserve"> Opción B (más avanzada)</w:t>
      </w:r>
    </w:p>
    <w:p w14:paraId="3168DF35" w14:textId="77777777" w:rsidR="00374E0E" w:rsidRPr="00374E0E" w:rsidRDefault="00374E0E" w:rsidP="00374E0E">
      <w:r w:rsidRPr="00374E0E">
        <w:rPr>
          <w:rFonts w:ascii="Segoe UI Emoji" w:hAnsi="Segoe UI Emoji" w:cs="Segoe UI Emoji"/>
        </w:rPr>
        <w:t>👉</w:t>
      </w:r>
      <w:r w:rsidRPr="00374E0E">
        <w:t xml:space="preserve"> El ML decide </w:t>
      </w:r>
      <w:r w:rsidRPr="00374E0E">
        <w:rPr>
          <w:b/>
          <w:bCs/>
        </w:rPr>
        <w:t>entrar y salir</w:t>
      </w:r>
    </w:p>
    <w:p w14:paraId="1F47C687" w14:textId="77777777" w:rsidR="00374E0E" w:rsidRPr="00374E0E" w:rsidRDefault="00374E0E" w:rsidP="00374E0E">
      <w:r w:rsidRPr="00374E0E">
        <w:t>Ejemplo:</w:t>
      </w:r>
    </w:p>
    <w:p w14:paraId="1F97ED74" w14:textId="77777777" w:rsidR="00374E0E" w:rsidRPr="00374E0E" w:rsidRDefault="00374E0E" w:rsidP="00374E0E">
      <w:pPr>
        <w:numPr>
          <w:ilvl w:val="0"/>
          <w:numId w:val="56"/>
        </w:numPr>
      </w:pPr>
      <w:r w:rsidRPr="00374E0E">
        <w:t>ML dice LONG → entras</w:t>
      </w:r>
    </w:p>
    <w:p w14:paraId="227D4EC3" w14:textId="77777777" w:rsidR="00374E0E" w:rsidRPr="00374E0E" w:rsidRDefault="00374E0E" w:rsidP="00374E0E">
      <w:pPr>
        <w:numPr>
          <w:ilvl w:val="0"/>
          <w:numId w:val="56"/>
        </w:numPr>
      </w:pPr>
      <w:r w:rsidRPr="00374E0E">
        <w:t>Luego ML cambia y dice NONE o SHORT → sales</w:t>
      </w:r>
    </w:p>
    <w:p w14:paraId="3C435D97" w14:textId="77777777" w:rsidR="00374E0E" w:rsidRPr="00374E0E" w:rsidRDefault="00374E0E" w:rsidP="00374E0E">
      <w:r w:rsidRPr="00374E0E">
        <w:rPr>
          <w:rFonts w:ascii="Segoe UI Emoji" w:hAnsi="Segoe UI Emoji" w:cs="Segoe UI Emoji"/>
        </w:rPr>
        <w:t>📌</w:t>
      </w:r>
      <w:r w:rsidRPr="00374E0E">
        <w:t xml:space="preserve"> Problemas:</w:t>
      </w:r>
    </w:p>
    <w:p w14:paraId="7F6A4005" w14:textId="77777777" w:rsidR="00374E0E" w:rsidRPr="00374E0E" w:rsidRDefault="00374E0E" w:rsidP="00374E0E">
      <w:pPr>
        <w:numPr>
          <w:ilvl w:val="0"/>
          <w:numId w:val="57"/>
        </w:numPr>
      </w:pPr>
      <w:r w:rsidRPr="00374E0E">
        <w:t>Mucho ruido</w:t>
      </w:r>
    </w:p>
    <w:p w14:paraId="2A26FBAD" w14:textId="77777777" w:rsidR="00374E0E" w:rsidRPr="00374E0E" w:rsidRDefault="00374E0E" w:rsidP="00374E0E">
      <w:pPr>
        <w:numPr>
          <w:ilvl w:val="0"/>
          <w:numId w:val="57"/>
        </w:numPr>
      </w:pPr>
      <w:r w:rsidRPr="00374E0E">
        <w:t>Muchas entradas/salidas</w:t>
      </w:r>
    </w:p>
    <w:p w14:paraId="3491D911" w14:textId="77777777" w:rsidR="00374E0E" w:rsidRPr="00374E0E" w:rsidRDefault="00374E0E" w:rsidP="00374E0E">
      <w:pPr>
        <w:numPr>
          <w:ilvl w:val="0"/>
          <w:numId w:val="57"/>
        </w:numPr>
      </w:pPr>
      <w:r w:rsidRPr="00374E0E">
        <w:t>Costos altos</w:t>
      </w:r>
    </w:p>
    <w:p w14:paraId="5A412403" w14:textId="77777777" w:rsidR="00374E0E" w:rsidRPr="00374E0E" w:rsidRDefault="00374E0E" w:rsidP="00374E0E">
      <w:pPr>
        <w:numPr>
          <w:ilvl w:val="0"/>
          <w:numId w:val="57"/>
        </w:numPr>
      </w:pPr>
      <w:r w:rsidRPr="00374E0E">
        <w:t>Más difícil de validar</w:t>
      </w:r>
    </w:p>
    <w:p w14:paraId="100F61D5" w14:textId="77777777" w:rsidR="00374E0E" w:rsidRPr="00374E0E" w:rsidRDefault="00374E0E" w:rsidP="00374E0E">
      <w:r w:rsidRPr="00374E0E">
        <w:rPr>
          <w:rFonts w:ascii="Segoe UI Emoji" w:hAnsi="Segoe UI Emoji" w:cs="Segoe UI Emoji"/>
        </w:rPr>
        <w:t>📌</w:t>
      </w:r>
      <w:r w:rsidRPr="00374E0E">
        <w:t xml:space="preserve"> Solo vale la pena si:</w:t>
      </w:r>
    </w:p>
    <w:p w14:paraId="3928DA95" w14:textId="77777777" w:rsidR="00374E0E" w:rsidRPr="00374E0E" w:rsidRDefault="00374E0E" w:rsidP="00374E0E">
      <w:pPr>
        <w:numPr>
          <w:ilvl w:val="0"/>
          <w:numId w:val="58"/>
        </w:numPr>
      </w:pPr>
      <w:r w:rsidRPr="00374E0E">
        <w:t>el modelo es muy estable</w:t>
      </w:r>
    </w:p>
    <w:p w14:paraId="6F56546D" w14:textId="77777777" w:rsidR="00374E0E" w:rsidRPr="00374E0E" w:rsidRDefault="00374E0E" w:rsidP="00374E0E">
      <w:pPr>
        <w:numPr>
          <w:ilvl w:val="0"/>
          <w:numId w:val="58"/>
        </w:numPr>
      </w:pPr>
      <w:r w:rsidRPr="00374E0E">
        <w:t>timeframe alto</w:t>
      </w:r>
    </w:p>
    <w:p w14:paraId="5DF1D2AE" w14:textId="77777777" w:rsidR="00374E0E" w:rsidRPr="00374E0E" w:rsidRDefault="00374E0E" w:rsidP="00374E0E">
      <w:pPr>
        <w:numPr>
          <w:ilvl w:val="0"/>
          <w:numId w:val="58"/>
        </w:numPr>
      </w:pPr>
      <w:r w:rsidRPr="00374E0E">
        <w:t>costos bajos</w:t>
      </w:r>
    </w:p>
    <w:p w14:paraId="0DE0B1E6" w14:textId="55672DE0" w:rsidR="00374E0E" w:rsidRDefault="00374E0E" w:rsidP="00374E0E">
      <w:pPr>
        <w:pStyle w:val="Subttulo"/>
      </w:pPr>
      <w:r w:rsidRPr="00374E0E">
        <w:t>Regla de oro (apúntala)</w:t>
      </w:r>
    </w:p>
    <w:p w14:paraId="005CC5D7" w14:textId="77777777" w:rsidR="007D5F9E" w:rsidRDefault="007D5F9E" w:rsidP="007D5F9E">
      <w:pPr>
        <w:rPr>
          <w:b/>
          <w:bCs/>
          <w:i/>
          <w:iCs/>
        </w:rPr>
      </w:pPr>
      <w:r w:rsidRPr="007D5F9E">
        <w:rPr>
          <w:b/>
          <w:bCs/>
        </w:rPr>
        <w:t xml:space="preserve">El ML es mejor para decidir </w:t>
      </w:r>
      <w:r w:rsidRPr="007D5F9E">
        <w:rPr>
          <w:b/>
          <w:bCs/>
          <w:i/>
          <w:iCs/>
        </w:rPr>
        <w:t>CUÁNDO ENTRAR</w:t>
      </w:r>
    </w:p>
    <w:p w14:paraId="0E4D32CA" w14:textId="55783A2D" w:rsidR="00374E0E" w:rsidRDefault="007D5F9E" w:rsidP="007D5F9E">
      <w:r w:rsidRPr="007D5F9E">
        <w:rPr>
          <w:b/>
          <w:bCs/>
        </w:rPr>
        <w:t xml:space="preserve">La gestión clásica es mejor para decidir </w:t>
      </w:r>
      <w:r w:rsidRPr="007D5F9E">
        <w:rPr>
          <w:b/>
          <w:bCs/>
          <w:i/>
          <w:iCs/>
        </w:rPr>
        <w:t>CÓMO SALIR</w:t>
      </w:r>
    </w:p>
    <w:p w14:paraId="4C06072E" w14:textId="46E65077" w:rsidR="007D5F9E" w:rsidRDefault="007D5F9E" w:rsidP="007D5F9E">
      <w:pPr>
        <w:pStyle w:val="Ttulo2"/>
      </w:pPr>
      <w:r w:rsidRPr="007D5F9E">
        <w:t>Flujo real tal como tú lo estás entendiendo (correcto)</w:t>
      </w:r>
    </w:p>
    <w:p w14:paraId="7D935E5A" w14:textId="56FE40B4" w:rsidR="007D5F9E" w:rsidRPr="007D5F9E" w:rsidRDefault="007D5F9E" w:rsidP="007D5F9E">
      <w:pPr>
        <w:numPr>
          <w:ilvl w:val="0"/>
          <w:numId w:val="59"/>
        </w:numPr>
      </w:pPr>
      <w:r>
        <w:t>D</w:t>
      </w:r>
      <w:r w:rsidRPr="007D5F9E">
        <w:t>iseñas una estrategia completa en MT5</w:t>
      </w:r>
    </w:p>
    <w:p w14:paraId="1997AE24" w14:textId="77777777" w:rsidR="007D5F9E" w:rsidRPr="007D5F9E" w:rsidRDefault="007D5F9E" w:rsidP="007D5F9E">
      <w:pPr>
        <w:numPr>
          <w:ilvl w:val="0"/>
          <w:numId w:val="59"/>
        </w:numPr>
      </w:pPr>
      <w:r w:rsidRPr="007D5F9E">
        <w:t>Añades un “input externo”: el ML</w:t>
      </w:r>
    </w:p>
    <w:p w14:paraId="6B004FE6" w14:textId="77777777" w:rsidR="007D5F9E" w:rsidRPr="007D5F9E" w:rsidRDefault="007D5F9E" w:rsidP="007D5F9E">
      <w:pPr>
        <w:numPr>
          <w:ilvl w:val="0"/>
          <w:numId w:val="59"/>
        </w:numPr>
      </w:pPr>
      <w:r w:rsidRPr="007D5F9E">
        <w:t>El ML solo responde:</w:t>
      </w:r>
    </w:p>
    <w:p w14:paraId="06062CEF" w14:textId="77777777" w:rsidR="007D5F9E" w:rsidRPr="007D5F9E" w:rsidRDefault="007D5F9E" w:rsidP="007D5F9E">
      <w:pPr>
        <w:numPr>
          <w:ilvl w:val="1"/>
          <w:numId w:val="59"/>
        </w:numPr>
      </w:pPr>
      <w:r w:rsidRPr="007D5F9E">
        <w:lastRenderedPageBreak/>
        <w:t>¿sí o no?</w:t>
      </w:r>
    </w:p>
    <w:p w14:paraId="35F68266" w14:textId="77777777" w:rsidR="007D5F9E" w:rsidRPr="007D5F9E" w:rsidRDefault="007D5F9E" w:rsidP="007D5F9E">
      <w:pPr>
        <w:numPr>
          <w:ilvl w:val="1"/>
          <w:numId w:val="59"/>
        </w:numPr>
      </w:pPr>
      <w:r w:rsidRPr="007D5F9E">
        <w:t>¿long o short?</w:t>
      </w:r>
    </w:p>
    <w:p w14:paraId="4CF55806" w14:textId="77777777" w:rsidR="007D5F9E" w:rsidRPr="007D5F9E" w:rsidRDefault="007D5F9E" w:rsidP="007D5F9E">
      <w:pPr>
        <w:numPr>
          <w:ilvl w:val="0"/>
          <w:numId w:val="59"/>
        </w:numPr>
      </w:pPr>
      <w:r w:rsidRPr="007D5F9E">
        <w:t xml:space="preserve">MT5 ejecuta </w:t>
      </w:r>
      <w:r w:rsidRPr="007D5F9E">
        <w:rPr>
          <w:b/>
          <w:bCs/>
        </w:rPr>
        <w:t>solo si todo cuadra</w:t>
      </w:r>
    </w:p>
    <w:p w14:paraId="7B3EB744" w14:textId="77777777" w:rsidR="007D5F9E" w:rsidRPr="007D5F9E" w:rsidRDefault="007D5F9E" w:rsidP="007D5F9E">
      <w:pPr>
        <w:numPr>
          <w:ilvl w:val="0"/>
          <w:numId w:val="59"/>
        </w:numPr>
      </w:pPr>
      <w:r w:rsidRPr="007D5F9E">
        <w:t>El riesgo manda, no el modelo</w:t>
      </w:r>
    </w:p>
    <w:p w14:paraId="3009AAC8" w14:textId="77777777" w:rsidR="007D5F9E" w:rsidRPr="007D5F9E" w:rsidRDefault="007D5F9E" w:rsidP="007D5F9E">
      <w:r w:rsidRPr="007D5F9E">
        <w:t xml:space="preserve">Eso </w:t>
      </w:r>
      <w:r w:rsidRPr="007D5F9E">
        <w:rPr>
          <w:b/>
          <w:bCs/>
        </w:rPr>
        <w:t>no solo tiene sentido</w:t>
      </w:r>
      <w:r w:rsidRPr="007D5F9E">
        <w:t>, es exactamente como trabajan muchos desks cuantitativos y traders algorítmicos serios.</w:t>
      </w:r>
    </w:p>
    <w:p w14:paraId="0FAA2E96" w14:textId="77777777" w:rsidR="007D5F9E" w:rsidRPr="007D5F9E" w:rsidRDefault="007D5F9E" w:rsidP="007D5F9E">
      <w:pPr>
        <w:pStyle w:val="Subttulo"/>
      </w:pPr>
      <w:r w:rsidRPr="007D5F9E">
        <w:t>Última aclaración importante</w:t>
      </w:r>
    </w:p>
    <w:p w14:paraId="3A50329D" w14:textId="77777777" w:rsidR="007D5F9E" w:rsidRDefault="007D5F9E" w:rsidP="007D5F9E">
      <w:r w:rsidRPr="007D5F9E">
        <w:t xml:space="preserve">El ML </w:t>
      </w:r>
      <w:r w:rsidRPr="007D5F9E">
        <w:rPr>
          <w:b/>
          <w:bCs/>
        </w:rPr>
        <w:t>no reemplaza</w:t>
      </w:r>
      <w:r w:rsidRPr="007D5F9E">
        <w:t xml:space="preserve"> una mala estrategia.</w:t>
      </w:r>
    </w:p>
    <w:p w14:paraId="0EC9F5E1" w14:textId="7B2E4D16" w:rsidR="007D5F9E" w:rsidRPr="007D5F9E" w:rsidRDefault="007D5F9E" w:rsidP="007D5F9E">
      <w:r w:rsidRPr="007D5F9E">
        <w:t xml:space="preserve">Pero </w:t>
      </w:r>
      <w:r w:rsidRPr="007D5F9E">
        <w:rPr>
          <w:b/>
          <w:bCs/>
        </w:rPr>
        <w:t>puede potenciar</w:t>
      </w:r>
      <w:r w:rsidRPr="007D5F9E">
        <w:t xml:space="preserve"> una estrategia decente:</w:t>
      </w:r>
    </w:p>
    <w:p w14:paraId="74EA73DB" w14:textId="77777777" w:rsidR="007D5F9E" w:rsidRPr="007D5F9E" w:rsidRDefault="007D5F9E" w:rsidP="007D5F9E">
      <w:pPr>
        <w:numPr>
          <w:ilvl w:val="0"/>
          <w:numId w:val="60"/>
        </w:numPr>
      </w:pPr>
      <w:r w:rsidRPr="007D5F9E">
        <w:t>menos trades</w:t>
      </w:r>
    </w:p>
    <w:p w14:paraId="616B7E76" w14:textId="77777777" w:rsidR="007D5F9E" w:rsidRPr="007D5F9E" w:rsidRDefault="007D5F9E" w:rsidP="007D5F9E">
      <w:pPr>
        <w:numPr>
          <w:ilvl w:val="0"/>
          <w:numId w:val="60"/>
        </w:numPr>
      </w:pPr>
      <w:r w:rsidRPr="007D5F9E">
        <w:t>mejor timing</w:t>
      </w:r>
    </w:p>
    <w:p w14:paraId="73DF4FE7" w14:textId="77777777" w:rsidR="007D5F9E" w:rsidRPr="007D5F9E" w:rsidRDefault="007D5F9E" w:rsidP="007D5F9E">
      <w:pPr>
        <w:numPr>
          <w:ilvl w:val="0"/>
          <w:numId w:val="60"/>
        </w:numPr>
      </w:pPr>
      <w:r w:rsidRPr="007D5F9E">
        <w:t>menor drawdown</w:t>
      </w:r>
    </w:p>
    <w:p w14:paraId="5909455B" w14:textId="77777777" w:rsidR="007D5F9E" w:rsidRPr="007D5F9E" w:rsidRDefault="007D5F9E" w:rsidP="007D5F9E">
      <w:pPr>
        <w:numPr>
          <w:ilvl w:val="0"/>
          <w:numId w:val="60"/>
        </w:numPr>
      </w:pPr>
      <w:r w:rsidRPr="007D5F9E">
        <w:t>más consistencia</w:t>
      </w:r>
    </w:p>
    <w:p w14:paraId="3ACF24F8" w14:textId="213CDDFC" w:rsidR="007D5F9E" w:rsidRDefault="007D5F9E" w:rsidP="007D5F9E">
      <w:pPr>
        <w:pStyle w:val="Ttulo1"/>
      </w:pPr>
      <w:r w:rsidRPr="007D5F9E">
        <w:t>“ya terminé mi ML” ¿qué hago después?</w:t>
      </w:r>
    </w:p>
    <w:p w14:paraId="5DC979AB" w14:textId="77777777" w:rsidR="007D5F9E" w:rsidRPr="007D5F9E" w:rsidRDefault="007D5F9E" w:rsidP="007D5F9E">
      <w:r w:rsidRPr="007D5F9E">
        <w:t>Supón que ya entrenaste un clasificador que devuelve:</w:t>
      </w:r>
    </w:p>
    <w:p w14:paraId="154D7E96" w14:textId="77777777" w:rsidR="007D5F9E" w:rsidRPr="007D5F9E" w:rsidRDefault="007D5F9E" w:rsidP="007D5F9E">
      <w:pPr>
        <w:numPr>
          <w:ilvl w:val="0"/>
          <w:numId w:val="61"/>
        </w:numPr>
      </w:pPr>
      <w:r w:rsidRPr="007D5F9E">
        <w:t>P(up_next_bar) para la próxima vela de 1H en BTCUSDT.</w:t>
      </w:r>
    </w:p>
    <w:p w14:paraId="58FDFA09" w14:textId="77777777" w:rsidR="007D5F9E" w:rsidRPr="007D5F9E" w:rsidRDefault="007D5F9E" w:rsidP="007D5F9E">
      <w:pPr>
        <w:pStyle w:val="Subttulo"/>
      </w:pPr>
      <w:r w:rsidRPr="007D5F9E">
        <w:t>Resultado del ML (lo que tienes)</w:t>
      </w:r>
    </w:p>
    <w:p w14:paraId="226E184B" w14:textId="77777777" w:rsidR="007D5F9E" w:rsidRPr="007D5F9E" w:rsidRDefault="007D5F9E" w:rsidP="007D5F9E">
      <w:r w:rsidRPr="007D5F9E">
        <w:t>Cada hora, tu modelo produce:</w:t>
      </w:r>
    </w:p>
    <w:p w14:paraId="74A6B3BC" w14:textId="77777777" w:rsidR="007D5F9E" w:rsidRPr="007D5F9E" w:rsidRDefault="007D5F9E" w:rsidP="007D5F9E">
      <w:pPr>
        <w:numPr>
          <w:ilvl w:val="0"/>
          <w:numId w:val="62"/>
        </w:numPr>
      </w:pPr>
      <w:r w:rsidRPr="007D5F9E">
        <w:t>p = 0.61 (61% probabilidad de subida próxima hora)</w:t>
      </w:r>
    </w:p>
    <w:p w14:paraId="3A4A1FDE" w14:textId="77777777" w:rsidR="007D5F9E" w:rsidRPr="007D5F9E" w:rsidRDefault="007D5F9E" w:rsidP="007D5F9E">
      <w:pPr>
        <w:pStyle w:val="Subttulo"/>
      </w:pPr>
      <w:r w:rsidRPr="007D5F9E">
        <w:t>Paso 1: Convertir a señal</w:t>
      </w:r>
    </w:p>
    <w:p w14:paraId="48B56921" w14:textId="77777777" w:rsidR="007D5F9E" w:rsidRPr="007D5F9E" w:rsidRDefault="007D5F9E" w:rsidP="007D5F9E">
      <w:r w:rsidRPr="007D5F9E">
        <w:t>Ejemplo de reglas:</w:t>
      </w:r>
    </w:p>
    <w:p w14:paraId="728EFCE3" w14:textId="77777777" w:rsidR="007D5F9E" w:rsidRPr="007D5F9E" w:rsidRDefault="007D5F9E" w:rsidP="007D5F9E">
      <w:pPr>
        <w:numPr>
          <w:ilvl w:val="0"/>
          <w:numId w:val="63"/>
        </w:numPr>
      </w:pPr>
      <w:r w:rsidRPr="007D5F9E">
        <w:rPr>
          <w:b/>
          <w:bCs/>
        </w:rPr>
        <w:t>Entrada LONG</w:t>
      </w:r>
      <w:r w:rsidRPr="007D5F9E">
        <w:t xml:space="preserve"> si p &gt; 0.58</w:t>
      </w:r>
    </w:p>
    <w:p w14:paraId="728891DD" w14:textId="77777777" w:rsidR="007D5F9E" w:rsidRPr="007D5F9E" w:rsidRDefault="007D5F9E" w:rsidP="007D5F9E">
      <w:pPr>
        <w:numPr>
          <w:ilvl w:val="0"/>
          <w:numId w:val="63"/>
        </w:numPr>
      </w:pPr>
      <w:r w:rsidRPr="007D5F9E">
        <w:rPr>
          <w:b/>
          <w:bCs/>
        </w:rPr>
        <w:t>Entrada SHORT</w:t>
      </w:r>
      <w:r w:rsidRPr="007D5F9E">
        <w:t xml:space="preserve"> si p &lt; 0.42</w:t>
      </w:r>
    </w:p>
    <w:p w14:paraId="7C50BFCC" w14:textId="77777777" w:rsidR="007D5F9E" w:rsidRPr="007D5F9E" w:rsidRDefault="007D5F9E" w:rsidP="007D5F9E">
      <w:pPr>
        <w:numPr>
          <w:ilvl w:val="0"/>
          <w:numId w:val="63"/>
        </w:numPr>
      </w:pPr>
      <w:r w:rsidRPr="007D5F9E">
        <w:t>Si está entre 0.42 y 0.58 → no hacer nada (zona gris)</w:t>
      </w:r>
    </w:p>
    <w:p w14:paraId="40DAE055" w14:textId="77777777" w:rsidR="007D5F9E" w:rsidRPr="007D5F9E" w:rsidRDefault="007D5F9E" w:rsidP="007D5F9E">
      <w:r w:rsidRPr="007D5F9E">
        <w:t>Esto reduce “ruido”.</w:t>
      </w:r>
    </w:p>
    <w:p w14:paraId="27DCF406" w14:textId="77777777" w:rsidR="007D5F9E" w:rsidRPr="007D5F9E" w:rsidRDefault="007D5F9E" w:rsidP="007D5F9E">
      <w:pPr>
        <w:pStyle w:val="Subttulo"/>
      </w:pPr>
      <w:r w:rsidRPr="007D5F9E">
        <w:lastRenderedPageBreak/>
        <w:t>Paso 2: Reglas de salida y riesgo (obligatorio)</w:t>
      </w:r>
    </w:p>
    <w:p w14:paraId="628A472B" w14:textId="77777777" w:rsidR="007D5F9E" w:rsidRPr="007D5F9E" w:rsidRDefault="007D5F9E" w:rsidP="007D5F9E">
      <w:pPr>
        <w:numPr>
          <w:ilvl w:val="0"/>
          <w:numId w:val="64"/>
        </w:numPr>
      </w:pPr>
      <w:r w:rsidRPr="007D5F9E">
        <w:t>Stop Loss = 1.2 * ATR(14)</w:t>
      </w:r>
    </w:p>
    <w:p w14:paraId="6DD93747" w14:textId="77777777" w:rsidR="007D5F9E" w:rsidRPr="007D5F9E" w:rsidRDefault="007D5F9E" w:rsidP="007D5F9E">
      <w:pPr>
        <w:numPr>
          <w:ilvl w:val="0"/>
          <w:numId w:val="64"/>
        </w:numPr>
      </w:pPr>
      <w:r w:rsidRPr="007D5F9E">
        <w:t>Take Profit = 1.8 * ATR(14)</w:t>
      </w:r>
    </w:p>
    <w:p w14:paraId="412A85E5" w14:textId="77777777" w:rsidR="007D5F9E" w:rsidRPr="007D5F9E" w:rsidRDefault="007D5F9E" w:rsidP="007D5F9E">
      <w:pPr>
        <w:numPr>
          <w:ilvl w:val="0"/>
          <w:numId w:val="64"/>
        </w:numPr>
      </w:pPr>
      <w:r w:rsidRPr="007D5F9E">
        <w:t>Time stop: salir si pasan 6 velas sin TP/SL</w:t>
      </w:r>
    </w:p>
    <w:p w14:paraId="175F79A3" w14:textId="77777777" w:rsidR="007D5F9E" w:rsidRPr="007D5F9E" w:rsidRDefault="007D5F9E" w:rsidP="007D5F9E">
      <w:pPr>
        <w:numPr>
          <w:ilvl w:val="0"/>
          <w:numId w:val="64"/>
        </w:numPr>
      </w:pPr>
      <w:r w:rsidRPr="007D5F9E">
        <w:t>Máximo 1 operación activa a la vez</w:t>
      </w:r>
    </w:p>
    <w:p w14:paraId="44CA14B7" w14:textId="77777777" w:rsidR="007D5F9E" w:rsidRPr="007D5F9E" w:rsidRDefault="007D5F9E" w:rsidP="007D5F9E">
      <w:pPr>
        <w:numPr>
          <w:ilvl w:val="0"/>
          <w:numId w:val="64"/>
        </w:numPr>
      </w:pPr>
      <w:r w:rsidRPr="007D5F9E">
        <w:t>Riesgo por trade: 0.5% de la cuenta</w:t>
      </w:r>
    </w:p>
    <w:p w14:paraId="17899AA8" w14:textId="77777777" w:rsidR="007D5F9E" w:rsidRPr="007D5F9E" w:rsidRDefault="007D5F9E" w:rsidP="007D5F9E">
      <w:pPr>
        <w:pStyle w:val="Subttulo"/>
      </w:pPr>
      <w:r w:rsidRPr="007D5F9E">
        <w:t>Paso 3: Backtest realista</w:t>
      </w:r>
    </w:p>
    <w:p w14:paraId="14FEE145" w14:textId="77777777" w:rsidR="007D5F9E" w:rsidRPr="007D5F9E" w:rsidRDefault="007D5F9E" w:rsidP="007D5F9E">
      <w:r w:rsidRPr="007D5F9E">
        <w:t>Simulas:</w:t>
      </w:r>
    </w:p>
    <w:p w14:paraId="1114DD6D" w14:textId="77777777" w:rsidR="007D5F9E" w:rsidRPr="007D5F9E" w:rsidRDefault="007D5F9E" w:rsidP="007D5F9E">
      <w:pPr>
        <w:numPr>
          <w:ilvl w:val="0"/>
          <w:numId w:val="65"/>
        </w:numPr>
      </w:pPr>
      <w:r w:rsidRPr="007D5F9E">
        <w:t>spread + comisiones</w:t>
      </w:r>
    </w:p>
    <w:p w14:paraId="687F4B67" w14:textId="77777777" w:rsidR="007D5F9E" w:rsidRPr="007D5F9E" w:rsidRDefault="007D5F9E" w:rsidP="007D5F9E">
      <w:pPr>
        <w:numPr>
          <w:ilvl w:val="0"/>
          <w:numId w:val="65"/>
        </w:numPr>
      </w:pPr>
      <w:r w:rsidRPr="007D5F9E">
        <w:t>slippage (ej. 0.5–1 tick promedio)</w:t>
      </w:r>
    </w:p>
    <w:p w14:paraId="767CA015" w14:textId="77777777" w:rsidR="007D5F9E" w:rsidRPr="007D5F9E" w:rsidRDefault="007D5F9E" w:rsidP="007D5F9E">
      <w:pPr>
        <w:numPr>
          <w:ilvl w:val="0"/>
          <w:numId w:val="65"/>
        </w:numPr>
      </w:pPr>
      <w:r w:rsidRPr="007D5F9E">
        <w:t>ejecuciones parciales si aplica</w:t>
      </w:r>
    </w:p>
    <w:p w14:paraId="26163486" w14:textId="77777777" w:rsidR="007D5F9E" w:rsidRPr="007D5F9E" w:rsidRDefault="007D5F9E" w:rsidP="007D5F9E">
      <w:r w:rsidRPr="007D5F9E">
        <w:t>Evalúas:</w:t>
      </w:r>
    </w:p>
    <w:p w14:paraId="3CE9CBED" w14:textId="77777777" w:rsidR="007D5F9E" w:rsidRPr="007D5F9E" w:rsidRDefault="007D5F9E" w:rsidP="007D5F9E">
      <w:pPr>
        <w:numPr>
          <w:ilvl w:val="0"/>
          <w:numId w:val="66"/>
        </w:numPr>
      </w:pPr>
      <w:r w:rsidRPr="007D5F9E">
        <w:t>Profit factor</w:t>
      </w:r>
    </w:p>
    <w:p w14:paraId="7041155E" w14:textId="77777777" w:rsidR="007D5F9E" w:rsidRPr="007D5F9E" w:rsidRDefault="007D5F9E" w:rsidP="007D5F9E">
      <w:pPr>
        <w:numPr>
          <w:ilvl w:val="0"/>
          <w:numId w:val="66"/>
        </w:numPr>
      </w:pPr>
      <w:r w:rsidRPr="007D5F9E">
        <w:t>Sharpe / Sortino</w:t>
      </w:r>
    </w:p>
    <w:p w14:paraId="0BDDA1ED" w14:textId="77777777" w:rsidR="007D5F9E" w:rsidRPr="007D5F9E" w:rsidRDefault="007D5F9E" w:rsidP="007D5F9E">
      <w:pPr>
        <w:numPr>
          <w:ilvl w:val="0"/>
          <w:numId w:val="66"/>
        </w:numPr>
      </w:pPr>
      <w:r w:rsidRPr="007D5F9E">
        <w:t>Max drawdown</w:t>
      </w:r>
    </w:p>
    <w:p w14:paraId="5099AE6E" w14:textId="77777777" w:rsidR="007D5F9E" w:rsidRPr="007D5F9E" w:rsidRDefault="007D5F9E" w:rsidP="007D5F9E">
      <w:pPr>
        <w:numPr>
          <w:ilvl w:val="0"/>
          <w:numId w:val="66"/>
        </w:numPr>
      </w:pPr>
      <w:r w:rsidRPr="007D5F9E">
        <w:t>% tiempo en mercado</w:t>
      </w:r>
    </w:p>
    <w:p w14:paraId="32C587AE" w14:textId="77777777" w:rsidR="007D5F9E" w:rsidRPr="007D5F9E" w:rsidRDefault="007D5F9E" w:rsidP="007D5F9E">
      <w:pPr>
        <w:numPr>
          <w:ilvl w:val="0"/>
          <w:numId w:val="66"/>
        </w:numPr>
      </w:pPr>
      <w:r w:rsidRPr="007D5F9E">
        <w:t>estabilidad por meses (no solo total)</w:t>
      </w:r>
    </w:p>
    <w:p w14:paraId="5EF2F041" w14:textId="77777777" w:rsidR="007D5F9E" w:rsidRPr="007D5F9E" w:rsidRDefault="007D5F9E" w:rsidP="007D5F9E">
      <w:pPr>
        <w:pStyle w:val="Subttulo"/>
      </w:pPr>
      <w:r w:rsidRPr="007D5F9E">
        <w:t>Paso 4: Si funciona → “trazar estrategia”</w:t>
      </w:r>
    </w:p>
    <w:p w14:paraId="28F7E9D9" w14:textId="77777777" w:rsidR="007D5F9E" w:rsidRPr="007D5F9E" w:rsidRDefault="007D5F9E" w:rsidP="007D5F9E">
      <w:r w:rsidRPr="007D5F9E">
        <w:t>Aquí “trazar” significa: escribir tu plan exacto:</w:t>
      </w:r>
    </w:p>
    <w:p w14:paraId="49D2E374" w14:textId="77777777" w:rsidR="007D5F9E" w:rsidRPr="007D5F9E" w:rsidRDefault="007D5F9E" w:rsidP="007D5F9E">
      <w:pPr>
        <w:numPr>
          <w:ilvl w:val="0"/>
          <w:numId w:val="67"/>
        </w:numPr>
      </w:pPr>
      <w:r w:rsidRPr="007D5F9E">
        <w:t>Instrumento: BTCUSDT</w:t>
      </w:r>
    </w:p>
    <w:p w14:paraId="3A6CA6C4" w14:textId="77777777" w:rsidR="007D5F9E" w:rsidRPr="007D5F9E" w:rsidRDefault="007D5F9E" w:rsidP="007D5F9E">
      <w:pPr>
        <w:numPr>
          <w:ilvl w:val="0"/>
          <w:numId w:val="67"/>
        </w:numPr>
      </w:pPr>
      <w:r w:rsidRPr="007D5F9E">
        <w:t>Timeframe: 1H</w:t>
      </w:r>
    </w:p>
    <w:p w14:paraId="75468DEF" w14:textId="77777777" w:rsidR="007D5F9E" w:rsidRPr="007D5F9E" w:rsidRDefault="007D5F9E" w:rsidP="007D5F9E">
      <w:pPr>
        <w:numPr>
          <w:ilvl w:val="0"/>
          <w:numId w:val="67"/>
        </w:numPr>
      </w:pPr>
      <w:r w:rsidRPr="007D5F9E">
        <w:t>Features: X, Y, Z</w:t>
      </w:r>
    </w:p>
    <w:p w14:paraId="2EBFF6C5" w14:textId="77777777" w:rsidR="007D5F9E" w:rsidRPr="007D5F9E" w:rsidRDefault="007D5F9E" w:rsidP="007D5F9E">
      <w:pPr>
        <w:numPr>
          <w:ilvl w:val="0"/>
          <w:numId w:val="67"/>
        </w:numPr>
      </w:pPr>
      <w:r w:rsidRPr="007D5F9E">
        <w:t>Señal: umbrales p&gt;0.58 / p&lt;0.42</w:t>
      </w:r>
    </w:p>
    <w:p w14:paraId="156AC19B" w14:textId="77777777" w:rsidR="007D5F9E" w:rsidRPr="007D5F9E" w:rsidRDefault="007D5F9E" w:rsidP="007D5F9E">
      <w:pPr>
        <w:numPr>
          <w:ilvl w:val="0"/>
          <w:numId w:val="67"/>
        </w:numPr>
      </w:pPr>
      <w:r w:rsidRPr="007D5F9E">
        <w:t>Entradas: al cierre de vela</w:t>
      </w:r>
    </w:p>
    <w:p w14:paraId="3B920936" w14:textId="77777777" w:rsidR="007D5F9E" w:rsidRPr="007D5F9E" w:rsidRDefault="007D5F9E" w:rsidP="007D5F9E">
      <w:pPr>
        <w:numPr>
          <w:ilvl w:val="0"/>
          <w:numId w:val="67"/>
        </w:numPr>
      </w:pPr>
      <w:r w:rsidRPr="007D5F9E">
        <w:t>SL/TP: ATR</w:t>
      </w:r>
    </w:p>
    <w:p w14:paraId="6C783568" w14:textId="77777777" w:rsidR="007D5F9E" w:rsidRPr="007D5F9E" w:rsidRDefault="007D5F9E" w:rsidP="007D5F9E">
      <w:pPr>
        <w:numPr>
          <w:ilvl w:val="0"/>
          <w:numId w:val="67"/>
        </w:numPr>
      </w:pPr>
      <w:r w:rsidRPr="007D5F9E">
        <w:t>Tamaño: 0.5% riesgo</w:t>
      </w:r>
    </w:p>
    <w:p w14:paraId="5AA5B9FC" w14:textId="77777777" w:rsidR="007D5F9E" w:rsidRPr="007D5F9E" w:rsidRDefault="007D5F9E" w:rsidP="007D5F9E">
      <w:pPr>
        <w:numPr>
          <w:ilvl w:val="0"/>
          <w:numId w:val="67"/>
        </w:numPr>
      </w:pPr>
      <w:r w:rsidRPr="007D5F9E">
        <w:lastRenderedPageBreak/>
        <w:t>Filtros: no operar en noticias / o no operar cuando spread &gt; X</w:t>
      </w:r>
    </w:p>
    <w:p w14:paraId="22DCE545" w14:textId="77777777" w:rsidR="007D5F9E" w:rsidRPr="007D5F9E" w:rsidRDefault="007D5F9E" w:rsidP="007D5F9E">
      <w:pPr>
        <w:numPr>
          <w:ilvl w:val="0"/>
          <w:numId w:val="67"/>
        </w:numPr>
      </w:pPr>
      <w:r w:rsidRPr="007D5F9E">
        <w:t>Monitoreo: apagar si DD &gt; 8%</w:t>
      </w:r>
    </w:p>
    <w:p w14:paraId="0F54510D" w14:textId="77777777" w:rsidR="007D5F9E" w:rsidRPr="007D5F9E" w:rsidRDefault="007D5F9E" w:rsidP="007D5F9E">
      <w:r w:rsidRPr="007D5F9E">
        <w:t>Eso ya es una estrategia.</w:t>
      </w:r>
    </w:p>
    <w:p w14:paraId="30B6100D" w14:textId="77777777" w:rsidR="007D5F9E" w:rsidRPr="007D5F9E" w:rsidRDefault="007D5F9E" w:rsidP="007D5F9E">
      <w:pPr>
        <w:pStyle w:val="Subttulo"/>
      </w:pPr>
      <w:r w:rsidRPr="007D5F9E">
        <w:t>Paso 5: Implementación (MQL5 o puente)</w:t>
      </w:r>
    </w:p>
    <w:p w14:paraId="5392A2A1" w14:textId="77777777" w:rsidR="007D5F9E" w:rsidRPr="007D5F9E" w:rsidRDefault="007D5F9E" w:rsidP="007D5F9E">
      <w:pPr>
        <w:rPr>
          <w:b/>
          <w:bCs/>
        </w:rPr>
      </w:pPr>
      <w:r w:rsidRPr="007D5F9E">
        <w:rPr>
          <w:b/>
          <w:bCs/>
        </w:rPr>
        <w:t>Opción A: Codificar la estrategia en MQL5</w:t>
      </w:r>
    </w:p>
    <w:p w14:paraId="3B75E782" w14:textId="77777777" w:rsidR="007D5F9E" w:rsidRPr="007D5F9E" w:rsidRDefault="007D5F9E" w:rsidP="007D5F9E">
      <w:pPr>
        <w:numPr>
          <w:ilvl w:val="0"/>
          <w:numId w:val="68"/>
        </w:numPr>
      </w:pPr>
      <w:r w:rsidRPr="007D5F9E">
        <w:t>Si el “modelo” se puede portar (ej. reglas, pesos lineales, árbol pequeño), lo implementas directo.</w:t>
      </w:r>
    </w:p>
    <w:p w14:paraId="353F4B15" w14:textId="77777777" w:rsidR="007D5F9E" w:rsidRPr="007D5F9E" w:rsidRDefault="007D5F9E" w:rsidP="007D5F9E">
      <w:pPr>
        <w:numPr>
          <w:ilvl w:val="0"/>
          <w:numId w:val="68"/>
        </w:numPr>
      </w:pPr>
      <w:r w:rsidRPr="007D5F9E">
        <w:t>Si es complejo (XGBoost grande, redes), lo normal es:</w:t>
      </w:r>
    </w:p>
    <w:p w14:paraId="58302AD6" w14:textId="77777777" w:rsidR="007D5F9E" w:rsidRPr="007D5F9E" w:rsidRDefault="007D5F9E" w:rsidP="007D5F9E">
      <w:pPr>
        <w:numPr>
          <w:ilvl w:val="1"/>
          <w:numId w:val="68"/>
        </w:numPr>
      </w:pPr>
      <w:r w:rsidRPr="007D5F9E">
        <w:t>exportar a ONNX (cuando posible) o</w:t>
      </w:r>
    </w:p>
    <w:p w14:paraId="4AE83526" w14:textId="77777777" w:rsidR="007D5F9E" w:rsidRPr="007D5F9E" w:rsidRDefault="007D5F9E" w:rsidP="007D5F9E">
      <w:pPr>
        <w:numPr>
          <w:ilvl w:val="1"/>
          <w:numId w:val="68"/>
        </w:numPr>
      </w:pPr>
      <w:r w:rsidRPr="007D5F9E">
        <w:t>usar un servicio externo (Python) que calcule p y MT5 solo ejecute.</w:t>
      </w:r>
    </w:p>
    <w:p w14:paraId="494BD1BD" w14:textId="77777777" w:rsidR="007D5F9E" w:rsidRPr="007D5F9E" w:rsidRDefault="007D5F9E" w:rsidP="007D5F9E">
      <w:pPr>
        <w:rPr>
          <w:b/>
          <w:bCs/>
        </w:rPr>
      </w:pPr>
      <w:r w:rsidRPr="007D5F9E">
        <w:rPr>
          <w:b/>
          <w:bCs/>
        </w:rPr>
        <w:t>Opción B: Mantener todo en Python y operar por API</w:t>
      </w:r>
    </w:p>
    <w:p w14:paraId="7CBA1ED1" w14:textId="77777777" w:rsidR="007D5F9E" w:rsidRPr="007D5F9E" w:rsidRDefault="007D5F9E" w:rsidP="007D5F9E">
      <w:pPr>
        <w:numPr>
          <w:ilvl w:val="0"/>
          <w:numId w:val="69"/>
        </w:numPr>
      </w:pPr>
      <w:r w:rsidRPr="007D5F9E">
        <w:t>Tu notebook se vuelve script/servicio.</w:t>
      </w:r>
    </w:p>
    <w:p w14:paraId="0B3D2BFE" w14:textId="77777777" w:rsidR="007D5F9E" w:rsidRPr="007D5F9E" w:rsidRDefault="007D5F9E" w:rsidP="007D5F9E">
      <w:pPr>
        <w:numPr>
          <w:ilvl w:val="0"/>
          <w:numId w:val="69"/>
        </w:numPr>
      </w:pPr>
      <w:r w:rsidRPr="007D5F9E">
        <w:t>Más flexible para ML, pero necesitas infraestructura.</w:t>
      </w:r>
    </w:p>
    <w:p w14:paraId="44CD70B0" w14:textId="77777777" w:rsidR="007D5F9E" w:rsidRPr="007D5F9E" w:rsidRDefault="00000000" w:rsidP="007D5F9E">
      <w:r>
        <w:pict w14:anchorId="06574A49">
          <v:rect id="_x0000_i1078" style="width:0;height:1.5pt" o:hralign="center" o:hrstd="t" o:hr="t" fillcolor="#a0a0a0" stroked="f"/>
        </w:pict>
      </w:r>
    </w:p>
    <w:p w14:paraId="1868D95F" w14:textId="77777777" w:rsidR="007D5F9E" w:rsidRPr="007D5F9E" w:rsidRDefault="007D5F9E" w:rsidP="007D5F9E">
      <w:pPr>
        <w:pStyle w:val="Ttulo2"/>
      </w:pPr>
      <w:r w:rsidRPr="007D5F9E">
        <w:t>Punto clave para que “tenga sentido”</w:t>
      </w:r>
    </w:p>
    <w:p w14:paraId="0967C54A" w14:textId="77777777" w:rsidR="007D5F9E" w:rsidRPr="007D5F9E" w:rsidRDefault="007D5F9E" w:rsidP="007D5F9E">
      <w:r w:rsidRPr="007D5F9E">
        <w:t xml:space="preserve">En trading cuantitativo el ML </w:t>
      </w:r>
      <w:r w:rsidRPr="007D5F9E">
        <w:rPr>
          <w:b/>
          <w:bCs/>
        </w:rPr>
        <w:t>no es el final</w:t>
      </w:r>
      <w:r w:rsidRPr="007D5F9E">
        <w:t>, es el “predictor”.</w:t>
      </w:r>
      <w:r w:rsidRPr="007D5F9E">
        <w:br/>
        <w:t>El valor real aparece cuando:</w:t>
      </w:r>
    </w:p>
    <w:p w14:paraId="6D086F10" w14:textId="77777777" w:rsidR="007D5F9E" w:rsidRPr="007D5F9E" w:rsidRDefault="007D5F9E" w:rsidP="007D5F9E">
      <w:pPr>
        <w:numPr>
          <w:ilvl w:val="0"/>
          <w:numId w:val="70"/>
        </w:numPr>
      </w:pPr>
      <w:r w:rsidRPr="007D5F9E">
        <w:t>defines reglas robustas (umbral + filtro + riesgo)</w:t>
      </w:r>
    </w:p>
    <w:p w14:paraId="7799A814" w14:textId="77777777" w:rsidR="007D5F9E" w:rsidRPr="007D5F9E" w:rsidRDefault="007D5F9E" w:rsidP="007D5F9E">
      <w:pPr>
        <w:numPr>
          <w:ilvl w:val="0"/>
          <w:numId w:val="70"/>
        </w:numPr>
      </w:pPr>
      <w:r w:rsidRPr="007D5F9E">
        <w:t>haces backtest serio (costos)</w:t>
      </w:r>
    </w:p>
    <w:p w14:paraId="5CD1FD6D" w14:textId="77777777" w:rsidR="007D5F9E" w:rsidRPr="007D5F9E" w:rsidRDefault="007D5F9E" w:rsidP="007D5F9E">
      <w:pPr>
        <w:numPr>
          <w:ilvl w:val="0"/>
          <w:numId w:val="70"/>
        </w:numPr>
      </w:pPr>
      <w:r w:rsidRPr="007D5F9E">
        <w:t>validas out-of-sample y walk-forward</w:t>
      </w:r>
    </w:p>
    <w:p w14:paraId="7EF429AB" w14:textId="77777777" w:rsidR="007D5F9E" w:rsidRPr="007D5F9E" w:rsidRDefault="007D5F9E" w:rsidP="007D5F9E">
      <w:pPr>
        <w:numPr>
          <w:ilvl w:val="0"/>
          <w:numId w:val="70"/>
        </w:numPr>
      </w:pPr>
      <w:r w:rsidRPr="007D5F9E">
        <w:t>operas con disciplina y control de drift</w:t>
      </w:r>
    </w:p>
    <w:p w14:paraId="0922DD6C" w14:textId="015B685C" w:rsidR="007D5F9E" w:rsidRPr="007D5F9E" w:rsidRDefault="007D5F9E" w:rsidP="007D5F9E"/>
    <w:sectPr w:rsidR="007D5F9E" w:rsidRPr="007D5F9E" w:rsidSect="00462768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450C36"/>
    <w:multiLevelType w:val="multilevel"/>
    <w:tmpl w:val="4C12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7EB6"/>
    <w:multiLevelType w:val="multilevel"/>
    <w:tmpl w:val="B2C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67176"/>
    <w:multiLevelType w:val="multilevel"/>
    <w:tmpl w:val="305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D15B5"/>
    <w:multiLevelType w:val="hybridMultilevel"/>
    <w:tmpl w:val="D4EAC46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F74D1"/>
    <w:multiLevelType w:val="hybridMultilevel"/>
    <w:tmpl w:val="B108F82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D0FB2"/>
    <w:multiLevelType w:val="multilevel"/>
    <w:tmpl w:val="89E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86030"/>
    <w:multiLevelType w:val="multilevel"/>
    <w:tmpl w:val="93E0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844359"/>
    <w:multiLevelType w:val="multilevel"/>
    <w:tmpl w:val="DE5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744F7"/>
    <w:multiLevelType w:val="multilevel"/>
    <w:tmpl w:val="D2E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77C8F"/>
    <w:multiLevelType w:val="multilevel"/>
    <w:tmpl w:val="9E7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738D"/>
    <w:multiLevelType w:val="multilevel"/>
    <w:tmpl w:val="654CA3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D5D9D"/>
    <w:multiLevelType w:val="multilevel"/>
    <w:tmpl w:val="2D6E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05A77"/>
    <w:multiLevelType w:val="multilevel"/>
    <w:tmpl w:val="7CF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C38C9"/>
    <w:multiLevelType w:val="multilevel"/>
    <w:tmpl w:val="4A78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15CAC"/>
    <w:multiLevelType w:val="multilevel"/>
    <w:tmpl w:val="F8B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A1DFE"/>
    <w:multiLevelType w:val="multilevel"/>
    <w:tmpl w:val="B3B4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02124C"/>
    <w:multiLevelType w:val="multilevel"/>
    <w:tmpl w:val="5A32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9A03A6"/>
    <w:multiLevelType w:val="multilevel"/>
    <w:tmpl w:val="547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8731B"/>
    <w:multiLevelType w:val="multilevel"/>
    <w:tmpl w:val="52B4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632DD"/>
    <w:multiLevelType w:val="multilevel"/>
    <w:tmpl w:val="EF40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48784D"/>
    <w:multiLevelType w:val="multilevel"/>
    <w:tmpl w:val="E44C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6D73EB"/>
    <w:multiLevelType w:val="multilevel"/>
    <w:tmpl w:val="A1BE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F021C"/>
    <w:multiLevelType w:val="multilevel"/>
    <w:tmpl w:val="2452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5204C"/>
    <w:multiLevelType w:val="multilevel"/>
    <w:tmpl w:val="5D1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86DC2"/>
    <w:multiLevelType w:val="multilevel"/>
    <w:tmpl w:val="0DC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105037"/>
    <w:multiLevelType w:val="multilevel"/>
    <w:tmpl w:val="341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97488"/>
    <w:multiLevelType w:val="multilevel"/>
    <w:tmpl w:val="A35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B2B96"/>
    <w:multiLevelType w:val="multilevel"/>
    <w:tmpl w:val="C258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C91352"/>
    <w:multiLevelType w:val="multilevel"/>
    <w:tmpl w:val="E42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C372D3"/>
    <w:multiLevelType w:val="multilevel"/>
    <w:tmpl w:val="AE7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2F3B75"/>
    <w:multiLevelType w:val="multilevel"/>
    <w:tmpl w:val="935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BE34B8"/>
    <w:multiLevelType w:val="multilevel"/>
    <w:tmpl w:val="538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74490C"/>
    <w:multiLevelType w:val="multilevel"/>
    <w:tmpl w:val="1F7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DD2029"/>
    <w:multiLevelType w:val="multilevel"/>
    <w:tmpl w:val="0FFE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DD105D"/>
    <w:multiLevelType w:val="multilevel"/>
    <w:tmpl w:val="C0C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16213E"/>
    <w:multiLevelType w:val="multilevel"/>
    <w:tmpl w:val="206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075849"/>
    <w:multiLevelType w:val="multilevel"/>
    <w:tmpl w:val="638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730636"/>
    <w:multiLevelType w:val="multilevel"/>
    <w:tmpl w:val="EA4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6460B4"/>
    <w:multiLevelType w:val="multilevel"/>
    <w:tmpl w:val="3FC0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955D6F"/>
    <w:multiLevelType w:val="multilevel"/>
    <w:tmpl w:val="560E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185FB3"/>
    <w:multiLevelType w:val="multilevel"/>
    <w:tmpl w:val="5684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9E0870"/>
    <w:multiLevelType w:val="multilevel"/>
    <w:tmpl w:val="D92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D91A68"/>
    <w:multiLevelType w:val="multilevel"/>
    <w:tmpl w:val="7D5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B746C9"/>
    <w:multiLevelType w:val="hybridMultilevel"/>
    <w:tmpl w:val="831A0E7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B1650B6"/>
    <w:multiLevelType w:val="multilevel"/>
    <w:tmpl w:val="2114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E950D2"/>
    <w:multiLevelType w:val="multilevel"/>
    <w:tmpl w:val="8D3C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7C31C8"/>
    <w:multiLevelType w:val="multilevel"/>
    <w:tmpl w:val="DFF6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0C17F6"/>
    <w:multiLevelType w:val="multilevel"/>
    <w:tmpl w:val="D44C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784B82"/>
    <w:multiLevelType w:val="multilevel"/>
    <w:tmpl w:val="EF5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EE44D7"/>
    <w:multiLevelType w:val="multilevel"/>
    <w:tmpl w:val="3EAA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E70734"/>
    <w:multiLevelType w:val="multilevel"/>
    <w:tmpl w:val="F19A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71365C"/>
    <w:multiLevelType w:val="multilevel"/>
    <w:tmpl w:val="2616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5A7827"/>
    <w:multiLevelType w:val="multilevel"/>
    <w:tmpl w:val="6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693A29"/>
    <w:multiLevelType w:val="multilevel"/>
    <w:tmpl w:val="10F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131462"/>
    <w:multiLevelType w:val="multilevel"/>
    <w:tmpl w:val="6C1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4E7E58"/>
    <w:multiLevelType w:val="multilevel"/>
    <w:tmpl w:val="985C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CC3ACF"/>
    <w:multiLevelType w:val="multilevel"/>
    <w:tmpl w:val="A41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817DB7"/>
    <w:multiLevelType w:val="multilevel"/>
    <w:tmpl w:val="4424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1E6126"/>
    <w:multiLevelType w:val="multilevel"/>
    <w:tmpl w:val="8710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434271"/>
    <w:multiLevelType w:val="multilevel"/>
    <w:tmpl w:val="7928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D9145B"/>
    <w:multiLevelType w:val="multilevel"/>
    <w:tmpl w:val="202E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30685C"/>
    <w:multiLevelType w:val="multilevel"/>
    <w:tmpl w:val="B08C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3F678E"/>
    <w:multiLevelType w:val="multilevel"/>
    <w:tmpl w:val="E56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441EAA"/>
    <w:multiLevelType w:val="multilevel"/>
    <w:tmpl w:val="2AD8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66467F"/>
    <w:multiLevelType w:val="multilevel"/>
    <w:tmpl w:val="63B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B45D3E"/>
    <w:multiLevelType w:val="multilevel"/>
    <w:tmpl w:val="BBD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69426F"/>
    <w:multiLevelType w:val="multilevel"/>
    <w:tmpl w:val="A8D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FA1E43"/>
    <w:multiLevelType w:val="multilevel"/>
    <w:tmpl w:val="5B34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856A7F"/>
    <w:multiLevelType w:val="multilevel"/>
    <w:tmpl w:val="9FB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3E368D"/>
    <w:multiLevelType w:val="multilevel"/>
    <w:tmpl w:val="F8F0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994DF9"/>
    <w:multiLevelType w:val="multilevel"/>
    <w:tmpl w:val="333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9842EE"/>
    <w:multiLevelType w:val="multilevel"/>
    <w:tmpl w:val="C75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9A1F2B"/>
    <w:multiLevelType w:val="multilevel"/>
    <w:tmpl w:val="BF30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B201ED"/>
    <w:multiLevelType w:val="multilevel"/>
    <w:tmpl w:val="1A2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102BAF"/>
    <w:multiLevelType w:val="multilevel"/>
    <w:tmpl w:val="025E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C377B8"/>
    <w:multiLevelType w:val="multilevel"/>
    <w:tmpl w:val="5382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D16395"/>
    <w:multiLevelType w:val="multilevel"/>
    <w:tmpl w:val="3C6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1C3320"/>
    <w:multiLevelType w:val="multilevel"/>
    <w:tmpl w:val="288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044703">
    <w:abstractNumId w:val="16"/>
  </w:num>
  <w:num w:numId="2" w16cid:durableId="192040520">
    <w:abstractNumId w:val="77"/>
  </w:num>
  <w:num w:numId="3" w16cid:durableId="1751388452">
    <w:abstractNumId w:val="49"/>
  </w:num>
  <w:num w:numId="4" w16cid:durableId="268006742">
    <w:abstractNumId w:val="45"/>
  </w:num>
  <w:num w:numId="5" w16cid:durableId="257449553">
    <w:abstractNumId w:val="23"/>
  </w:num>
  <w:num w:numId="6" w16cid:durableId="968587907">
    <w:abstractNumId w:val="5"/>
  </w:num>
  <w:num w:numId="7" w16cid:durableId="1072779236">
    <w:abstractNumId w:val="31"/>
  </w:num>
  <w:num w:numId="8" w16cid:durableId="164513345">
    <w:abstractNumId w:val="22"/>
  </w:num>
  <w:num w:numId="9" w16cid:durableId="1778941368">
    <w:abstractNumId w:val="73"/>
  </w:num>
  <w:num w:numId="10" w16cid:durableId="1265728276">
    <w:abstractNumId w:val="56"/>
  </w:num>
  <w:num w:numId="11" w16cid:durableId="1611934856">
    <w:abstractNumId w:val="9"/>
  </w:num>
  <w:num w:numId="12" w16cid:durableId="675502397">
    <w:abstractNumId w:val="19"/>
  </w:num>
  <w:num w:numId="13" w16cid:durableId="363989332">
    <w:abstractNumId w:val="35"/>
  </w:num>
  <w:num w:numId="14" w16cid:durableId="917592857">
    <w:abstractNumId w:val="76"/>
  </w:num>
  <w:num w:numId="15" w16cid:durableId="1981762010">
    <w:abstractNumId w:val="72"/>
  </w:num>
  <w:num w:numId="16" w16cid:durableId="1447309316">
    <w:abstractNumId w:val="58"/>
  </w:num>
  <w:num w:numId="17" w16cid:durableId="461658269">
    <w:abstractNumId w:val="0"/>
  </w:num>
  <w:num w:numId="18" w16cid:durableId="472523520">
    <w:abstractNumId w:val="33"/>
  </w:num>
  <w:num w:numId="19" w16cid:durableId="904953777">
    <w:abstractNumId w:val="36"/>
  </w:num>
  <w:num w:numId="20" w16cid:durableId="30232167">
    <w:abstractNumId w:val="17"/>
  </w:num>
  <w:num w:numId="21" w16cid:durableId="43988939">
    <w:abstractNumId w:val="27"/>
  </w:num>
  <w:num w:numId="22" w16cid:durableId="800654341">
    <w:abstractNumId w:val="55"/>
  </w:num>
  <w:num w:numId="23" w16cid:durableId="1977176485">
    <w:abstractNumId w:val="62"/>
  </w:num>
  <w:num w:numId="24" w16cid:durableId="872498067">
    <w:abstractNumId w:val="70"/>
  </w:num>
  <w:num w:numId="25" w16cid:durableId="1151680735">
    <w:abstractNumId w:val="50"/>
  </w:num>
  <w:num w:numId="26" w16cid:durableId="2112622594">
    <w:abstractNumId w:val="67"/>
  </w:num>
  <w:num w:numId="27" w16cid:durableId="214632186">
    <w:abstractNumId w:val="69"/>
  </w:num>
  <w:num w:numId="28" w16cid:durableId="187960647">
    <w:abstractNumId w:val="47"/>
  </w:num>
  <w:num w:numId="29" w16cid:durableId="34894792">
    <w:abstractNumId w:val="34"/>
  </w:num>
  <w:num w:numId="30" w16cid:durableId="484443259">
    <w:abstractNumId w:val="21"/>
  </w:num>
  <w:num w:numId="31" w16cid:durableId="415247783">
    <w:abstractNumId w:val="57"/>
  </w:num>
  <w:num w:numId="32" w16cid:durableId="1388797045">
    <w:abstractNumId w:val="40"/>
  </w:num>
  <w:num w:numId="33" w16cid:durableId="1669946794">
    <w:abstractNumId w:val="10"/>
  </w:num>
  <w:num w:numId="34" w16cid:durableId="24332431">
    <w:abstractNumId w:val="43"/>
  </w:num>
  <w:num w:numId="35" w16cid:durableId="1773087169">
    <w:abstractNumId w:val="18"/>
  </w:num>
  <w:num w:numId="36" w16cid:durableId="30545295">
    <w:abstractNumId w:val="2"/>
  </w:num>
  <w:num w:numId="37" w16cid:durableId="1797603990">
    <w:abstractNumId w:val="51"/>
  </w:num>
  <w:num w:numId="38" w16cid:durableId="775323544">
    <w:abstractNumId w:val="42"/>
  </w:num>
  <w:num w:numId="39" w16cid:durableId="141623824">
    <w:abstractNumId w:val="25"/>
  </w:num>
  <w:num w:numId="40" w16cid:durableId="290407550">
    <w:abstractNumId w:val="20"/>
  </w:num>
  <w:num w:numId="41" w16cid:durableId="1645505313">
    <w:abstractNumId w:val="38"/>
  </w:num>
  <w:num w:numId="42" w16cid:durableId="1092165475">
    <w:abstractNumId w:val="60"/>
  </w:num>
  <w:num w:numId="43" w16cid:durableId="1675913035">
    <w:abstractNumId w:val="71"/>
  </w:num>
  <w:num w:numId="44" w16cid:durableId="1210268405">
    <w:abstractNumId w:val="61"/>
  </w:num>
  <w:num w:numId="45" w16cid:durableId="473714691">
    <w:abstractNumId w:val="75"/>
  </w:num>
  <w:num w:numId="46" w16cid:durableId="850683232">
    <w:abstractNumId w:val="48"/>
  </w:num>
  <w:num w:numId="47" w16cid:durableId="1168595611">
    <w:abstractNumId w:val="59"/>
  </w:num>
  <w:num w:numId="48" w16cid:durableId="577523940">
    <w:abstractNumId w:val="32"/>
  </w:num>
  <w:num w:numId="49" w16cid:durableId="1079324126">
    <w:abstractNumId w:val="63"/>
  </w:num>
  <w:num w:numId="50" w16cid:durableId="253629844">
    <w:abstractNumId w:val="4"/>
  </w:num>
  <w:num w:numId="51" w16cid:durableId="952203885">
    <w:abstractNumId w:val="3"/>
  </w:num>
  <w:num w:numId="52" w16cid:durableId="1477842797">
    <w:abstractNumId w:val="13"/>
  </w:num>
  <w:num w:numId="53" w16cid:durableId="1604070837">
    <w:abstractNumId w:val="37"/>
  </w:num>
  <w:num w:numId="54" w16cid:durableId="275210269">
    <w:abstractNumId w:val="41"/>
  </w:num>
  <w:num w:numId="55" w16cid:durableId="258102813">
    <w:abstractNumId w:val="7"/>
  </w:num>
  <w:num w:numId="56" w16cid:durableId="712578232">
    <w:abstractNumId w:val="68"/>
  </w:num>
  <w:num w:numId="57" w16cid:durableId="213471333">
    <w:abstractNumId w:val="8"/>
  </w:num>
  <w:num w:numId="58" w16cid:durableId="1529947984">
    <w:abstractNumId w:val="1"/>
  </w:num>
  <w:num w:numId="59" w16cid:durableId="1857570739">
    <w:abstractNumId w:val="6"/>
  </w:num>
  <w:num w:numId="60" w16cid:durableId="451510262">
    <w:abstractNumId w:val="11"/>
  </w:num>
  <w:num w:numId="61" w16cid:durableId="1835340495">
    <w:abstractNumId w:val="14"/>
  </w:num>
  <w:num w:numId="62" w16cid:durableId="1171333267">
    <w:abstractNumId w:val="30"/>
  </w:num>
  <w:num w:numId="63" w16cid:durableId="1037269617">
    <w:abstractNumId w:val="53"/>
  </w:num>
  <w:num w:numId="64" w16cid:durableId="1762137428">
    <w:abstractNumId w:val="12"/>
  </w:num>
  <w:num w:numId="65" w16cid:durableId="715810793">
    <w:abstractNumId w:val="54"/>
  </w:num>
  <w:num w:numId="66" w16cid:durableId="1313367906">
    <w:abstractNumId w:val="28"/>
  </w:num>
  <w:num w:numId="67" w16cid:durableId="1496458541">
    <w:abstractNumId w:val="64"/>
  </w:num>
  <w:num w:numId="68" w16cid:durableId="281111465">
    <w:abstractNumId w:val="66"/>
  </w:num>
  <w:num w:numId="69" w16cid:durableId="1562788426">
    <w:abstractNumId w:val="65"/>
  </w:num>
  <w:num w:numId="70" w16cid:durableId="1891843471">
    <w:abstractNumId w:val="52"/>
  </w:num>
  <w:num w:numId="71" w16cid:durableId="449787161">
    <w:abstractNumId w:val="15"/>
  </w:num>
  <w:num w:numId="72" w16cid:durableId="1025981134">
    <w:abstractNumId w:val="39"/>
  </w:num>
  <w:num w:numId="73" w16cid:durableId="1651252690">
    <w:abstractNumId w:val="26"/>
  </w:num>
  <w:num w:numId="74" w16cid:durableId="2095397846">
    <w:abstractNumId w:val="29"/>
  </w:num>
  <w:num w:numId="75" w16cid:durableId="406222394">
    <w:abstractNumId w:val="44"/>
  </w:num>
  <w:num w:numId="76" w16cid:durableId="2087067290">
    <w:abstractNumId w:val="46"/>
  </w:num>
  <w:num w:numId="77" w16cid:durableId="1689482299">
    <w:abstractNumId w:val="24"/>
  </w:num>
  <w:num w:numId="78" w16cid:durableId="1137605261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B0"/>
    <w:rsid w:val="00133AB1"/>
    <w:rsid w:val="002B5523"/>
    <w:rsid w:val="003408BD"/>
    <w:rsid w:val="00374E0E"/>
    <w:rsid w:val="00396DB7"/>
    <w:rsid w:val="003C63B9"/>
    <w:rsid w:val="003F234B"/>
    <w:rsid w:val="00462768"/>
    <w:rsid w:val="00486EF9"/>
    <w:rsid w:val="005D48C5"/>
    <w:rsid w:val="006707F2"/>
    <w:rsid w:val="0069754F"/>
    <w:rsid w:val="007D5F9E"/>
    <w:rsid w:val="008F7ACB"/>
    <w:rsid w:val="00A03322"/>
    <w:rsid w:val="00A10837"/>
    <w:rsid w:val="00A7552D"/>
    <w:rsid w:val="00AB39C6"/>
    <w:rsid w:val="00AC3C97"/>
    <w:rsid w:val="00AD1CB0"/>
    <w:rsid w:val="00B36355"/>
    <w:rsid w:val="00B87832"/>
    <w:rsid w:val="00BA3371"/>
    <w:rsid w:val="00C17D29"/>
    <w:rsid w:val="00C24D1D"/>
    <w:rsid w:val="00CB1505"/>
    <w:rsid w:val="00D667B5"/>
    <w:rsid w:val="00DD3CF1"/>
    <w:rsid w:val="00DE6587"/>
    <w:rsid w:val="00F9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B9297"/>
  <w15:chartTrackingRefBased/>
  <w15:docId w15:val="{772D698A-F208-4A9D-AE5A-D3A2B707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832"/>
    <w:pPr>
      <w:spacing w:before="140" w:after="140" w:line="240" w:lineRule="auto"/>
      <w:jc w:val="both"/>
    </w:pPr>
    <w:rPr>
      <w:sz w:val="32"/>
    </w:rPr>
  </w:style>
  <w:style w:type="paragraph" w:styleId="Ttulo1">
    <w:name w:val="heading 1"/>
    <w:basedOn w:val="Normal"/>
    <w:next w:val="Normal"/>
    <w:link w:val="Ttulo1Car"/>
    <w:uiPriority w:val="9"/>
    <w:qFormat/>
    <w:rsid w:val="00AD1CB0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color w:val="000000" w:themeColor="text1"/>
      <w:sz w:val="5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1CB0"/>
    <w:pPr>
      <w:keepNext/>
      <w:keepLines/>
      <w:spacing w:before="300"/>
      <w:outlineLvl w:val="1"/>
    </w:pPr>
    <w:rPr>
      <w:rFonts w:asciiTheme="majorHAnsi" w:eastAsiaTheme="majorEastAsia" w:hAnsiTheme="majorHAnsi" w:cstheme="majorBidi"/>
      <w:color w:val="0B769F" w:themeColor="accent4" w:themeShade="BF"/>
      <w:sz w:val="4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CB0"/>
    <w:rPr>
      <w:rFonts w:asciiTheme="majorHAnsi" w:eastAsiaTheme="majorEastAsia" w:hAnsiTheme="majorHAnsi" w:cstheme="majorBidi"/>
      <w:color w:val="000000" w:themeColor="text1"/>
      <w:sz w:val="5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1CB0"/>
    <w:rPr>
      <w:rFonts w:asciiTheme="majorHAnsi" w:eastAsiaTheme="majorEastAsia" w:hAnsiTheme="majorHAnsi" w:cstheme="majorBidi"/>
      <w:color w:val="0B769F" w:themeColor="accent4" w:themeShade="BF"/>
      <w:sz w:val="4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7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7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7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7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7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7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832"/>
    <w:pPr>
      <w:spacing w:before="300"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832"/>
    <w:rPr>
      <w:rFonts w:asciiTheme="majorHAnsi" w:eastAsiaTheme="majorEastAsia" w:hAnsiTheme="majorHAnsi" w:cstheme="majorBidi"/>
      <w:color w:val="000000" w:themeColor="text1"/>
      <w:spacing w:val="-10"/>
      <w:kern w:val="28"/>
      <w:sz w:val="72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832"/>
    <w:pPr>
      <w:numPr>
        <w:ilvl w:val="1"/>
      </w:numPr>
      <w:spacing w:before="300"/>
    </w:pPr>
    <w:rPr>
      <w:rFonts w:eastAsiaTheme="majorEastAsia" w:cstheme="majorBidi"/>
      <w:color w:val="000000" w:themeColor="text1"/>
      <w:spacing w:val="15"/>
      <w:sz w:val="36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832"/>
    <w:rPr>
      <w:rFonts w:eastAsiaTheme="majorEastAsia" w:cstheme="majorBidi"/>
      <w:color w:val="000000" w:themeColor="text1"/>
      <w:spacing w:val="15"/>
      <w:sz w:val="36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7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7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7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7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76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B87832"/>
    <w:pPr>
      <w:spacing w:after="0" w:line="240" w:lineRule="auto"/>
      <w:jc w:val="both"/>
    </w:pPr>
    <w:rPr>
      <w:color w:val="501549" w:themeColor="accent5" w:themeShade="80"/>
      <w:sz w:val="24"/>
    </w:rPr>
  </w:style>
  <w:style w:type="paragraph" w:styleId="NormalWeb">
    <w:name w:val="Normal (Web)"/>
    <w:basedOn w:val="Normal"/>
    <w:uiPriority w:val="99"/>
    <w:semiHidden/>
    <w:unhideWhenUsed/>
    <w:rsid w:val="00486EF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s-US"/>
      <w14:ligatures w14:val="none"/>
    </w:rPr>
  </w:style>
  <w:style w:type="character" w:styleId="Fuerte">
    <w:name w:val="Strong"/>
    <w:basedOn w:val="Fuentedeprrafopredeter"/>
    <w:uiPriority w:val="22"/>
    <w:qFormat/>
    <w:rsid w:val="00486EF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B55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ENDINGPC\Documents\Plantillas%20personalizadas%20de%20Office\MiPlantilla-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MiPlantilla-2.dotx</Template>
  <TotalTime>307</TotalTime>
  <Pages>37</Pages>
  <Words>3115</Words>
  <Characters>17137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TRENDINGPC</dc:creator>
  <cp:keywords/>
  <dc:description/>
  <cp:lastModifiedBy>Reinaldo Díaz Mizos</cp:lastModifiedBy>
  <cp:revision>9</cp:revision>
  <dcterms:created xsi:type="dcterms:W3CDTF">2026-02-03T11:32:00Z</dcterms:created>
  <dcterms:modified xsi:type="dcterms:W3CDTF">2026-02-05T14:40:00Z</dcterms:modified>
</cp:coreProperties>
</file>